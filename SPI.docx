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6196C" w14:textId="79EA5112" w:rsidR="00121187" w:rsidRPr="00C10C8E" w:rsidRDefault="00C10C8E" w:rsidP="000E7E1B">
      <w:pPr>
        <w:framePr w:hSpace="0" w:wrap="auto" w:vAnchor="margin" w:xAlign="left" w:yAlign="inline"/>
        <w:rPr>
          <w:rFonts w:ascii="Bernard MT Condensed" w:hAnsi="Bernard MT Condensed"/>
          <w:noProof/>
          <w:color w:val="2664B0" w:themeColor="accent6"/>
          <w:sz w:val="44"/>
          <w:szCs w:val="44"/>
        </w:rPr>
      </w:pPr>
      <w:r w:rsidRPr="00C10C8E">
        <w:rPr>
          <w:rFonts w:ascii="Bernard MT Condensed" w:hAnsi="Bernard MT Condensed"/>
          <w:noProof/>
        </w:rPr>
        <w:drawing>
          <wp:anchor distT="0" distB="0" distL="114300" distR="114300" simplePos="0" relativeHeight="251658240" behindDoc="1" locked="0" layoutInCell="1" allowOverlap="1" wp14:anchorId="13876883" wp14:editId="128B0C6D">
            <wp:simplePos x="0" y="0"/>
            <wp:positionH relativeFrom="column">
              <wp:posOffset>-607</wp:posOffset>
            </wp:positionH>
            <wp:positionV relativeFrom="paragraph">
              <wp:posOffset>-256362</wp:posOffset>
            </wp:positionV>
            <wp:extent cx="8282625" cy="387990"/>
            <wp:effectExtent l="133350" t="76200" r="80645" b="126365"/>
            <wp:wrapNone/>
            <wp:docPr id="1577792401" name="Graphic 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92401" name="Graphic 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0710" cy="394458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6598" w:rsidRPr="00C10C8E">
        <w:rPr>
          <w:rFonts w:ascii="Bernard MT Condensed" w:hAnsi="Bernard MT Condensed"/>
          <w:noProof/>
        </w:rPr>
        <w:t xml:space="preserve">  </w:t>
      </w:r>
      <w:r w:rsidR="000E7E1B" w:rsidRPr="00C10C8E">
        <w:rPr>
          <w:rFonts w:ascii="Bernard MT Condensed" w:hAnsi="Bernard MT Condensed"/>
          <w:noProof/>
        </w:rPr>
        <w:t xml:space="preserve"> </w:t>
      </w:r>
      <w:r w:rsidRPr="00C10C8E">
        <w:rPr>
          <w:rFonts w:ascii="Bernard MT Condensed" w:hAnsi="Bernard MT Condensed"/>
          <w:noProof/>
          <w:color w:val="2664B0" w:themeColor="accent6"/>
          <w:sz w:val="44"/>
          <w:szCs w:val="44"/>
        </w:rPr>
        <w:t>SPI (Serial Peripheral Interface)</w:t>
      </w:r>
    </w:p>
    <w:p w14:paraId="0F4BC381" w14:textId="2D352523" w:rsidR="00C10C8E" w:rsidRPr="00C10C8E" w:rsidRDefault="00FD3009" w:rsidP="000E7E1B">
      <w:pPr>
        <w:framePr w:hSpace="0" w:wrap="auto" w:vAnchor="margin" w:xAlign="left" w:yAlign="inline"/>
        <w:rPr>
          <w:noProof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4CBEF95" wp14:editId="646B770B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7379970" cy="10000158"/>
                <wp:effectExtent l="0" t="0" r="11430" b="20320"/>
                <wp:wrapNone/>
                <wp:docPr id="13974353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9970" cy="1000015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93F74B" w14:textId="364D0E93" w:rsidR="002F0B1A" w:rsidRDefault="002F0B1A" w:rsidP="002F0B1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18"/>
                              </w:rPr>
                            </w:pPr>
                            <w:r w:rsidRPr="002F0B1A">
                              <w:rPr>
                                <w:rFonts w:ascii="Times New Roman" w:hAnsi="Times New Roman" w:cs="Times New Roman"/>
                              </w:rPr>
                              <w:t>SPI is a synchronous serial communication interface used for short-distance communication. SPI interface was developed by Motorola to provide full-duplex synchronous serial communication between master and slave devices.</w:t>
                            </w:r>
                          </w:p>
                          <w:p w14:paraId="478F66F9" w14:textId="7B0B4DAF" w:rsidR="00C10C8E" w:rsidRPr="00401DA8" w:rsidRDefault="002F0B1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18"/>
                              </w:rPr>
                            </w:pPr>
                            <w:r w:rsidRPr="00401DA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18"/>
                              </w:rPr>
                              <w:t>Key features:</w:t>
                            </w:r>
                          </w:p>
                          <w:p w14:paraId="0C3E3307" w14:textId="50297896" w:rsidR="002F0B1A" w:rsidRDefault="002F0B1A" w:rsidP="002F0B1A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18"/>
                                <w:lang w:val="en-IN"/>
                              </w:rPr>
                            </w:pPr>
                            <w:r w:rsidRPr="002F0B1A">
                              <w:rPr>
                                <w:rFonts w:ascii="Times New Roman" w:hAnsi="Times New Roman" w:cs="Times New Roman"/>
                                <w:sz w:val="22"/>
                                <w:szCs w:val="18"/>
                                <w:lang w:val="en-IN"/>
                              </w:rPr>
                              <w:t>It is a serial and synchronous interface. The synchronous interface means the clock signal is synchronized between both master and slave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18"/>
                                <w:lang w:val="en-IN"/>
                              </w:rPr>
                              <w:t xml:space="preserve"> (</w:t>
                            </w:r>
                            <w:r w:rsidRPr="002F0B1A">
                              <w:rPr>
                                <w:rFonts w:ascii="Times New Roman" w:hAnsi="Times New Roman" w:cs="Times New Roman"/>
                                <w:sz w:val="22"/>
                                <w:szCs w:val="18"/>
                                <w:lang w:val="en-IN"/>
                              </w:rPr>
                              <w:t>Unlike UART communication which is asynchronous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18"/>
                                <w:lang w:val="en-IN"/>
                              </w:rPr>
                              <w:t>).</w:t>
                            </w:r>
                          </w:p>
                          <w:p w14:paraId="7B2AEC72" w14:textId="77777777" w:rsidR="003F3191" w:rsidRPr="003F3191" w:rsidRDefault="003F3191" w:rsidP="002F0B1A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18"/>
                                <w:lang w:val="en-IN"/>
                              </w:rPr>
                            </w:pPr>
                            <w:r w:rsidRPr="003F3191">
                              <w:rPr>
                                <w:rFonts w:ascii="Times New Roman" w:hAnsi="Times New Roman" w:cs="Times New Roman"/>
                                <w:sz w:val="22"/>
                                <w:szCs w:val="18"/>
                              </w:rPr>
                              <w:t>Full-duplex communication allowing simultaneous transmit and receive over MOSI and MISO.</w:t>
                            </w:r>
                          </w:p>
                          <w:p w14:paraId="49384A04" w14:textId="09757C36" w:rsidR="002F0B1A" w:rsidRPr="002F0B1A" w:rsidRDefault="003F3191" w:rsidP="002F0B1A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18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18"/>
                                <w:lang w:val="en-IN"/>
                              </w:rPr>
                              <w:t>It has only one Master, but Slave can be one or more.</w:t>
                            </w:r>
                          </w:p>
                          <w:p w14:paraId="61CD0AFE" w14:textId="77777777" w:rsidR="003F3191" w:rsidRPr="003F3191" w:rsidRDefault="003F3191" w:rsidP="003F319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3F319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N" w:eastAsia="en-IN"/>
                              </w:rPr>
                              <w:t>Configurable clock polarity and phase (CPOL, CPHA) supporting 4 SPI modes (0–3) for flexibility with different peripherals.</w:t>
                            </w:r>
                          </w:p>
                          <w:p w14:paraId="0F7C5752" w14:textId="3474780F" w:rsidR="002F0B1A" w:rsidRPr="002F0B1A" w:rsidRDefault="003F3191" w:rsidP="002F0B1A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18"/>
                                <w:lang w:val="en-IN"/>
                              </w:rPr>
                            </w:pPr>
                            <w:r w:rsidRPr="003F3191">
                              <w:rPr>
                                <w:rFonts w:ascii="Times New Roman" w:hAnsi="Times New Roman" w:cs="Times New Roman"/>
                                <w:sz w:val="22"/>
                                <w:szCs w:val="18"/>
                              </w:rPr>
                              <w:t xml:space="preserve">High-speed data transfer, faster than I²C or UART, reaching tens of </w:t>
                            </w:r>
                            <w:proofErr w:type="spellStart"/>
                            <w:r w:rsidRPr="003F3191">
                              <w:rPr>
                                <w:rFonts w:ascii="Times New Roman" w:hAnsi="Times New Roman" w:cs="Times New Roman"/>
                                <w:sz w:val="22"/>
                                <w:szCs w:val="18"/>
                              </w:rPr>
                              <w:t>MHz.</w:t>
                            </w:r>
                            <w:proofErr w:type="spellEnd"/>
                          </w:p>
                          <w:p w14:paraId="02B51C04" w14:textId="2AD3A041" w:rsidR="003F3191" w:rsidRPr="003F3191" w:rsidRDefault="003F3191" w:rsidP="003F319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3F319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N" w:eastAsia="en-IN"/>
                              </w:rPr>
                              <w:t>No addressing mechanism, as slaves are selected only by chip-select lines.</w:t>
                            </w:r>
                          </w:p>
                          <w:p w14:paraId="7900661E" w14:textId="26FAC7F1" w:rsidR="003F3191" w:rsidRPr="003F3191" w:rsidRDefault="003F3191" w:rsidP="003F319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3F319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N" w:eastAsia="en-IN"/>
                              </w:rPr>
                              <w:t>Flexible frame size, typically 8 bits but can extend to 4, 16, or 32 bits.</w:t>
                            </w:r>
                          </w:p>
                          <w:p w14:paraId="10F04C8F" w14:textId="1D7A5B4C" w:rsidR="00401DA8" w:rsidRPr="00401DA8" w:rsidRDefault="003F3191" w:rsidP="00401DA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3F319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N" w:eastAsia="en-IN"/>
                              </w:rPr>
                              <w:t>Short-distance communication suited for on-board MCU–peripheral interfacing</w:t>
                            </w:r>
                            <w:r w:rsidR="00401DA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N" w:eastAsia="en-IN"/>
                              </w:rPr>
                              <w:t>.</w:t>
                            </w:r>
                          </w:p>
                          <w:p w14:paraId="309FC14C" w14:textId="50BF66C7" w:rsidR="00401DA8" w:rsidRDefault="00401DA8" w:rsidP="00401DA8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401DA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 w:eastAsia="en-IN"/>
                              </w:rPr>
                              <w:t xml:space="preserve">SPI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 w:eastAsia="en-IN"/>
                              </w:rPr>
                              <w:t>interface:</w:t>
                            </w:r>
                          </w:p>
                          <w:p w14:paraId="6A465471" w14:textId="77777777" w:rsidR="00401DA8" w:rsidRDefault="00401DA8" w:rsidP="00401DA8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</w:p>
                          <w:p w14:paraId="6A9ED07B" w14:textId="77777777" w:rsidR="00401DA8" w:rsidRDefault="00401DA8" w:rsidP="00401DA8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</w:p>
                          <w:p w14:paraId="425248A0" w14:textId="77777777" w:rsidR="00401DA8" w:rsidRDefault="00401DA8" w:rsidP="00401DA8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</w:p>
                          <w:p w14:paraId="341C7B34" w14:textId="77777777" w:rsidR="00435983" w:rsidRPr="00401DA8" w:rsidRDefault="00435983" w:rsidP="00401DA8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</w:p>
                          <w:p w14:paraId="3172EFE0" w14:textId="77777777" w:rsidR="007D23A3" w:rsidRDefault="00A72A3F" w:rsidP="00391CE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C51A8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 w:eastAsia="en-IN"/>
                              </w:rPr>
                              <w:t xml:space="preserve">SS: </w:t>
                            </w:r>
                            <w:r w:rsidRPr="00101FE2">
                              <w:rPr>
                                <w:rFonts w:ascii="Times New Roman" w:eastAsia="Times New Roman" w:hAnsi="Times New Roman" w:cs="Times New Roman"/>
                                <w:sz w:val="22"/>
                                <w:lang w:val="en-IN" w:eastAsia="en-IN"/>
                              </w:rPr>
                              <w:t>Select slave or chip select</w:t>
                            </w:r>
                            <w:r w:rsidR="00333C42" w:rsidRPr="00101FE2">
                              <w:rPr>
                                <w:rFonts w:ascii="Times New Roman" w:eastAsia="Times New Roman" w:hAnsi="Times New Roman" w:cs="Times New Roman"/>
                                <w:sz w:val="22"/>
                                <w:lang w:val="en-IN" w:eastAsia="en-IN"/>
                              </w:rPr>
                              <w:t xml:space="preserve"> is a</w:t>
                            </w:r>
                            <w:r w:rsidRPr="00101FE2">
                              <w:rPr>
                                <w:rFonts w:ascii="Times New Roman" w:eastAsia="Times New Roman" w:hAnsi="Times New Roman" w:cs="Times New Roman"/>
                                <w:sz w:val="22"/>
                                <w:lang w:eastAsia="en-IN"/>
                              </w:rPr>
                              <w:t xml:space="preserve"> line selects the slave to which Master want to transfer data.</w:t>
                            </w:r>
                            <w:r w:rsidRPr="00101FE2">
                              <w:rPr>
                                <w:rFonts w:ascii="Times New Roman" w:eastAsia="Times New Roman" w:hAnsi="Times New Roman" w:cs="Times New Roman"/>
                                <w:sz w:val="22"/>
                                <w:lang w:val="en-IN" w:eastAsia="en-IN"/>
                              </w:rPr>
                              <w:t xml:space="preserve"> It is an active low pin.</w:t>
                            </w:r>
                            <w:r w:rsidR="00333C42" w:rsidRPr="00101FE2">
                              <w:rPr>
                                <w:rFonts w:ascii="Times New Roman" w:eastAsia="Times New Roman" w:hAnsi="Times New Roman" w:cs="Times New Roman"/>
                                <w:sz w:val="22"/>
                                <w:lang w:val="en-IN" w:eastAsia="en-IN"/>
                              </w:rPr>
                              <w:br/>
                            </w:r>
                            <w:r w:rsidR="00333C42" w:rsidRPr="00101FE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2"/>
                                <w:lang w:val="en-IN" w:eastAsia="en-IN"/>
                              </w:rPr>
                              <w:t>SCLK</w:t>
                            </w:r>
                            <w:r w:rsidR="00333C42" w:rsidRPr="00101FE2">
                              <w:rPr>
                                <w:rFonts w:ascii="Times New Roman" w:eastAsia="Times New Roman" w:hAnsi="Times New Roman" w:cs="Times New Roman"/>
                                <w:sz w:val="22"/>
                                <w:lang w:val="en-IN" w:eastAsia="en-IN"/>
                              </w:rPr>
                              <w:t>:</w:t>
                            </w:r>
                            <w:r w:rsidR="00362009" w:rsidRPr="00101FE2">
                              <w:rPr>
                                <w:rFonts w:ascii="Times New Roman" w:eastAsia="Times New Roman" w:hAnsi="Times New Roman" w:cs="Times New Roman"/>
                                <w:sz w:val="22"/>
                                <w:lang w:val="en-IN" w:eastAsia="en-IN"/>
                              </w:rPr>
                              <w:t xml:space="preserve"> Serial clock generated by the master to slave for synchronizes data transfer.</w:t>
                            </w:r>
                            <w:r w:rsidR="00362009" w:rsidRPr="00101FE2">
                              <w:rPr>
                                <w:rFonts w:ascii="Times New Roman" w:eastAsia="Times New Roman" w:hAnsi="Times New Roman" w:cs="Times New Roman"/>
                                <w:sz w:val="22"/>
                                <w:lang w:val="en-IN" w:eastAsia="en-IN"/>
                              </w:rPr>
                              <w:br/>
                            </w:r>
                            <w:r w:rsidR="00362009" w:rsidRPr="00101FE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2"/>
                                <w:lang w:eastAsia="en-IN"/>
                              </w:rPr>
                              <w:t>MOSI</w:t>
                            </w:r>
                            <w:r w:rsidR="00362009" w:rsidRPr="00101FE2">
                              <w:rPr>
                                <w:rFonts w:ascii="Times New Roman" w:eastAsia="Times New Roman" w:hAnsi="Times New Roman" w:cs="Times New Roman"/>
                                <w:sz w:val="22"/>
                                <w:lang w:eastAsia="en-IN"/>
                              </w:rPr>
                              <w:t>: Master out slave in, Output from the Master used to send data to the peripheral device</w:t>
                            </w:r>
                            <w:r w:rsidR="00362009" w:rsidRPr="00101FE2">
                              <w:rPr>
                                <w:rFonts w:ascii="Times New Roman" w:eastAsia="Times New Roman" w:hAnsi="Times New Roman" w:cs="Times New Roman"/>
                                <w:sz w:val="22"/>
                                <w:lang w:val="en-IN" w:eastAsia="en-IN"/>
                              </w:rPr>
                              <w:t xml:space="preserve"> (slave).</w:t>
                            </w:r>
                            <w:r w:rsidR="00362009" w:rsidRPr="00101FE2">
                              <w:rPr>
                                <w:rFonts w:ascii="Times New Roman" w:eastAsia="Times New Roman" w:hAnsi="Times New Roman" w:cs="Times New Roman"/>
                                <w:sz w:val="22"/>
                                <w:lang w:val="en-IN" w:eastAsia="en-IN"/>
                              </w:rPr>
                              <w:br/>
                            </w:r>
                            <w:r w:rsidR="00362009" w:rsidRPr="00101FE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2"/>
                                <w:lang w:eastAsia="en-IN"/>
                              </w:rPr>
                              <w:t>MISO</w:t>
                            </w:r>
                            <w:r w:rsidR="00362009" w:rsidRPr="00101FE2">
                              <w:rPr>
                                <w:rFonts w:ascii="Times New Roman" w:eastAsia="Times New Roman" w:hAnsi="Times New Roman" w:cs="Times New Roman"/>
                                <w:sz w:val="22"/>
                                <w:lang w:val="en-IN" w:eastAsia="en-IN"/>
                              </w:rPr>
                              <w:t xml:space="preserve">: Master in slave out, </w:t>
                            </w:r>
                            <w:r w:rsidR="00362009" w:rsidRPr="00101FE2">
                              <w:rPr>
                                <w:rFonts w:ascii="Times New Roman" w:eastAsia="Times New Roman" w:hAnsi="Times New Roman" w:cs="Times New Roman"/>
                                <w:sz w:val="22"/>
                                <w:lang w:eastAsia="en-IN"/>
                              </w:rPr>
                              <w:t>Output from the peripheral device(slave) used to send data to the Controller(master)</w:t>
                            </w:r>
                            <w:r w:rsidRPr="00101FE2">
                              <w:rPr>
                                <w:rFonts w:ascii="Times New Roman" w:eastAsia="Times New Roman" w:hAnsi="Times New Roman" w:cs="Times New Roman"/>
                                <w:sz w:val="22"/>
                                <w:lang w:val="en-IN" w:eastAsia="en-IN"/>
                              </w:rPr>
                              <w:br/>
                            </w:r>
                            <w:r w:rsidR="00362009" w:rsidRPr="00101FE2">
                              <w:rPr>
                                <w:rFonts w:ascii="Times New Roman" w:eastAsia="Times New Roman" w:hAnsi="Times New Roman" w:cs="Times New Roman"/>
                                <w:sz w:val="22"/>
                                <w:lang w:val="en-IN" w:eastAsia="en-IN"/>
                              </w:rPr>
                              <w:t xml:space="preserve">                </w:t>
                            </w:r>
                            <w:r w:rsidR="00362009" w:rsidRPr="00101FE2">
                              <w:rPr>
                                <w:rFonts w:ascii="Times New Roman" w:eastAsia="Times New Roman" w:hAnsi="Times New Roman" w:cs="Times New Roman"/>
                                <w:sz w:val="22"/>
                                <w:lang w:eastAsia="en-IN"/>
                              </w:rPr>
                              <w:t>Peripheral output becomes high impedance when SS is not selected.</w:t>
                            </w:r>
                            <w:r w:rsidR="00C4718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0"/>
                                <w:lang w:val="en-IN"/>
                              </w:rPr>
                              <w:br/>
                            </w:r>
                          </w:p>
                          <w:p w14:paraId="4164F8D3" w14:textId="7A3DAAF8" w:rsidR="007D23A3" w:rsidRDefault="007D23A3" w:rsidP="00391CE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4E3C0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0"/>
                                <w:lang w:val="en-IN"/>
                              </w:rPr>
                              <w:t>Clock polarity and Phase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0"/>
                                <w:lang w:val="en-IN"/>
                              </w:rPr>
                              <w:t>:</w:t>
                            </w:r>
                          </w:p>
                          <w:tbl>
                            <w:tblPr>
                              <w:tblStyle w:val="ListTable3-Accent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1134"/>
                              <w:gridCol w:w="1134"/>
                              <w:gridCol w:w="5367"/>
                              <w:gridCol w:w="2262"/>
                            </w:tblGrid>
                            <w:tr w:rsidR="007D23A3" w14:paraId="1BB6A3BC" w14:textId="77777777" w:rsidTr="00517E25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                <w:tcW w:w="1413" w:type="dxa"/>
                                </w:tcPr>
                                <w:p w14:paraId="57495D8A" w14:textId="2B5367E3" w:rsidR="007D23A3" w:rsidRPr="00517E25" w:rsidRDefault="00FB334F" w:rsidP="00391CE6">
                                  <w:pP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lang w:val="en-IN"/>
                                    </w:rPr>
                                    <w:t xml:space="preserve">SPI MODE 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496520F" w14:textId="4532354C" w:rsidR="007D23A3" w:rsidRPr="00517E25" w:rsidRDefault="00FB334F" w:rsidP="00391CE6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lang w:val="en-IN"/>
                                    </w:rPr>
                                    <w:t xml:space="preserve">CPOL             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05D6E038" w14:textId="47C290A7" w:rsidR="007D23A3" w:rsidRPr="00517E25" w:rsidRDefault="00FB334F" w:rsidP="00391CE6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lang w:val="en-IN"/>
                                    </w:rPr>
                                    <w:t>CPHA</w:t>
                                  </w:r>
                                  <w:r w:rsidR="00224827" w:rsidRPr="00517E25"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lang w:val="en-IN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5367" w:type="dxa"/>
                                </w:tcPr>
                                <w:p w14:paraId="1F6484DC" w14:textId="181DFF84" w:rsidR="007D23A3" w:rsidRPr="00517E25" w:rsidRDefault="00224827" w:rsidP="00391CE6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lang w:val="en-IN"/>
                                    </w:rPr>
                                    <w:t xml:space="preserve">Data is shifted out on </w:t>
                                  </w:r>
                                </w:p>
                              </w:tc>
                              <w:tc>
                                <w:tcPr>
                                  <w:tcW w:w="2262" w:type="dxa"/>
                                </w:tcPr>
                                <w:p w14:paraId="6E49AE75" w14:textId="01548175" w:rsidR="007D23A3" w:rsidRPr="00517E25" w:rsidRDefault="00224827" w:rsidP="00391CE6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22"/>
                                      <w:lang w:val="en-IN"/>
                                    </w:rPr>
                                    <w:t>Data is sampled on</w:t>
                                  </w:r>
                                </w:p>
                              </w:tc>
                            </w:tr>
                            <w:tr w:rsidR="007D23A3" w14:paraId="5EDFC339" w14:textId="77777777" w:rsidTr="00517E2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413" w:type="dxa"/>
                                </w:tcPr>
                                <w:p w14:paraId="48B4260F" w14:textId="63699FE1" w:rsidR="007D23A3" w:rsidRPr="00517E25" w:rsidRDefault="00224827" w:rsidP="00391CE6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4224E138" w14:textId="677080E8" w:rsidR="007D23A3" w:rsidRPr="00517E25" w:rsidRDefault="00224827" w:rsidP="00391CE6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1BE0FE08" w14:textId="3B00A31D" w:rsidR="007D23A3" w:rsidRPr="00517E25" w:rsidRDefault="0049285D" w:rsidP="00391CE6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367" w:type="dxa"/>
                                </w:tcPr>
                                <w:p w14:paraId="217E46D5" w14:textId="46455461" w:rsidR="007D23A3" w:rsidRPr="00517E25" w:rsidRDefault="0049285D" w:rsidP="00391CE6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falling SCLK, and when SS activates</w:t>
                                  </w:r>
                                </w:p>
                              </w:tc>
                              <w:tc>
                                <w:tcPr>
                                  <w:tcW w:w="2262" w:type="dxa"/>
                                </w:tcPr>
                                <w:p w14:paraId="04702FA0" w14:textId="3EE8B8F6" w:rsidR="007D23A3" w:rsidRPr="00517E25" w:rsidRDefault="0049285D" w:rsidP="00391CE6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rising SCLK</w:t>
                                  </w:r>
                                </w:p>
                              </w:tc>
                            </w:tr>
                            <w:tr w:rsidR="007D23A3" w14:paraId="58023CB1" w14:textId="77777777" w:rsidTr="00517E2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413" w:type="dxa"/>
                                </w:tcPr>
                                <w:p w14:paraId="49514117" w14:textId="4EB5220A" w:rsidR="007D23A3" w:rsidRPr="00517E25" w:rsidRDefault="00575EAE" w:rsidP="00391CE6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4D3AF1F6" w14:textId="15E7B426" w:rsidR="007D23A3" w:rsidRPr="00517E25" w:rsidRDefault="00575EAE" w:rsidP="00391CE6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696145B4" w14:textId="23E96C78" w:rsidR="007D23A3" w:rsidRPr="00517E25" w:rsidRDefault="00517E25" w:rsidP="00391CE6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367" w:type="dxa"/>
                                </w:tcPr>
                                <w:p w14:paraId="53BBF457" w14:textId="0387BE69" w:rsidR="007D23A3" w:rsidRPr="00517E25" w:rsidRDefault="00575EAE" w:rsidP="00391CE6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rising SCLK</w:t>
                                  </w:r>
                                </w:p>
                              </w:tc>
                              <w:tc>
                                <w:tcPr>
                                  <w:tcW w:w="2262" w:type="dxa"/>
                                </w:tcPr>
                                <w:p w14:paraId="6C99814C" w14:textId="710F6651" w:rsidR="007D23A3" w:rsidRPr="00517E25" w:rsidRDefault="00575EAE" w:rsidP="00391CE6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falling SCLK</w:t>
                                  </w:r>
                                </w:p>
                              </w:tc>
                            </w:tr>
                            <w:tr w:rsidR="007D23A3" w14:paraId="134F1424" w14:textId="77777777" w:rsidTr="00517E25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413" w:type="dxa"/>
                                </w:tcPr>
                                <w:p w14:paraId="68DF2458" w14:textId="555A6EA5" w:rsidR="007D23A3" w:rsidRPr="00517E25" w:rsidRDefault="00517E25" w:rsidP="00391CE6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3824033" w14:textId="09970D3B" w:rsidR="007D23A3" w:rsidRPr="00517E25" w:rsidRDefault="00517E25" w:rsidP="00391CE6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46E5C483" w14:textId="5FE100DE" w:rsidR="007D23A3" w:rsidRPr="00517E25" w:rsidRDefault="00517E25" w:rsidP="00391CE6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367" w:type="dxa"/>
                                </w:tcPr>
                                <w:p w14:paraId="77B0A336" w14:textId="3B11490C" w:rsidR="007D23A3" w:rsidRPr="00517E25" w:rsidRDefault="00575EAE" w:rsidP="00391CE6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rising SCLK, and when SS activates</w:t>
                                  </w:r>
                                </w:p>
                              </w:tc>
                              <w:tc>
                                <w:tcPr>
                                  <w:tcW w:w="2262" w:type="dxa"/>
                                </w:tcPr>
                                <w:p w14:paraId="4E7255B6" w14:textId="57D235C5" w:rsidR="007D23A3" w:rsidRPr="00517E25" w:rsidRDefault="00575EAE" w:rsidP="00391CE6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falling SCLK</w:t>
                                  </w:r>
                                </w:p>
                              </w:tc>
                            </w:tr>
                            <w:tr w:rsidR="007D23A3" w14:paraId="0F5A6EB8" w14:textId="77777777" w:rsidTr="00517E25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413" w:type="dxa"/>
                                </w:tcPr>
                                <w:p w14:paraId="5BC46791" w14:textId="09538031" w:rsidR="007D23A3" w:rsidRPr="00517E25" w:rsidRDefault="00517E25" w:rsidP="00391CE6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18C61240" w14:textId="55EB3D95" w:rsidR="007D23A3" w:rsidRPr="00517E25" w:rsidRDefault="00517E25" w:rsidP="00391CE6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01B6DC4C" w14:textId="3CA65D6A" w:rsidR="007D23A3" w:rsidRPr="00517E25" w:rsidRDefault="00517E25" w:rsidP="00391CE6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367" w:type="dxa"/>
                                </w:tcPr>
                                <w:p w14:paraId="5F2E082E" w14:textId="412D0CFB" w:rsidR="007D23A3" w:rsidRPr="00517E25" w:rsidRDefault="00575EAE" w:rsidP="00391CE6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falling SCLK</w:t>
                                  </w:r>
                                </w:p>
                              </w:tc>
                              <w:tc>
                                <w:tcPr>
                                  <w:tcW w:w="2262" w:type="dxa"/>
                                </w:tcPr>
                                <w:p w14:paraId="03FCABE0" w14:textId="6EB90375" w:rsidR="007D23A3" w:rsidRPr="00517E25" w:rsidRDefault="0049285D" w:rsidP="00391CE6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en-IN"/>
                                    </w:rPr>
                                  </w:pPr>
                                  <w:r w:rsidRPr="00517E25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rising SCLK</w:t>
                                  </w:r>
                                </w:p>
                              </w:tc>
                            </w:tr>
                          </w:tbl>
                          <w:p w14:paraId="588BEAD8" w14:textId="2CAC5683" w:rsidR="00391CE6" w:rsidRPr="00194622" w:rsidRDefault="00C47189" w:rsidP="00391CE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0"/>
                                <w:lang w:val="en-IN"/>
                              </w:rPr>
                              <w:br/>
                            </w:r>
                            <w:r w:rsidR="00AF43FD" w:rsidRPr="00101FE2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Master device also configures two things such as clock polarity and phase according to the data transmission.</w:t>
                            </w:r>
                          </w:p>
                          <w:p w14:paraId="42049930" w14:textId="77777777" w:rsidR="00783D89" w:rsidRDefault="004E3C02" w:rsidP="00A72A3F">
                            <w:pPr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 w:rsidRPr="00101FE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</w:rPr>
                              <w:t>CPOL</w:t>
                            </w:r>
                            <w:r w:rsidRPr="00101FE2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: During the active and idle state of the clock, the CPOL bit defines the clock polarity.</w:t>
                            </w:r>
                          </w:p>
                          <w:p w14:paraId="4F548AF7" w14:textId="0E79964D" w:rsidR="00FB3584" w:rsidRPr="00FB3584" w:rsidRDefault="00783D89" w:rsidP="00FB3584">
                            <w:pPr>
                              <w:rPr>
                                <w:rFonts w:ascii="Amasis MT Pro" w:hAnsi="Amasis MT Pro"/>
                                <w:sz w:val="22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                      </w:t>
                            </w:r>
                            <w:r w:rsidR="00592DC0" w:rsidRPr="00101FE2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0: </w:t>
                            </w:r>
                            <w:r w:rsidR="001260B0" w:rsidRPr="001260B0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SCLK idle LOW</w:t>
                            </w:r>
                            <w:r w:rsidR="001260B0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</w:t>
                            </w:r>
                            <w:r w:rsidR="003A5014" w:rsidRPr="00101FE2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and 1: </w:t>
                            </w:r>
                            <w:r w:rsidR="001260B0" w:rsidRPr="001260B0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SCLK idle HIGH</w:t>
                            </w:r>
                            <w:r w:rsidR="004E3C02" w:rsidRPr="00101FE2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br/>
                            </w:r>
                            <w:r w:rsidR="00656900" w:rsidRPr="00101FE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</w:rPr>
                              <w:t>CPHA</w:t>
                            </w:r>
                            <w:r w:rsidR="00656900" w:rsidRPr="00101FE2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: Bit defines the phase clock. CPHA bit value sets either data will shift/sample on a positive edge of the clock or negative edge of the clock signal</w:t>
                            </w:r>
                            <w:r w:rsidR="00656900" w:rsidRPr="00FB3584">
                              <w:rPr>
                                <w:rFonts w:ascii="Amasis MT Pro" w:hAnsi="Amasis MT Pro" w:cs="Times New Roman"/>
                                <w:sz w:val="22"/>
                              </w:rPr>
                              <w:t>.</w:t>
                            </w:r>
                            <w:r w:rsidR="00FB3584" w:rsidRPr="00FB3584">
                              <w:rPr>
                                <w:rFonts w:ascii="Amasis MT Pro" w:eastAsia="Times New Roman" w:hAnsi="Amasis MT Pro" w:cs="Times New Roman"/>
                                <w:sz w:val="24"/>
                                <w:szCs w:val="24"/>
                                <w:lang w:val="en-IN" w:eastAsia="en-IN"/>
                              </w:rPr>
                              <w:t xml:space="preserve"> </w:t>
                            </w:r>
                            <w:r w:rsidR="00FB3584" w:rsidRPr="00FB3584">
                              <w:rPr>
                                <w:rFonts w:ascii="Amasis MT Pro" w:hAnsi="Amasis MT Pro"/>
                                <w:sz w:val="22"/>
                                <w:lang w:val="en-IN"/>
                              </w:rPr>
                              <w:t>CPHA selects which edge is used for sampling, relative to the first clock edge after CS assertion.</w:t>
                            </w:r>
                          </w:p>
                          <w:p w14:paraId="0AA9C8BA" w14:textId="4F0ACBC1" w:rsidR="00FB3584" w:rsidRPr="00FB3584" w:rsidRDefault="00FB3584" w:rsidP="00FB3584">
                            <w:pPr>
                              <w:rPr>
                                <w:rFonts w:ascii="Amasis MT Pro" w:hAnsi="Amasis MT Pro" w:cs="Times New Roman"/>
                                <w:sz w:val="22"/>
                                <w:lang w:val="en-IN"/>
                              </w:rPr>
                            </w:pPr>
                            <w:r w:rsidRPr="00FB3584">
                              <w:rPr>
                                <w:rFonts w:ascii="Amasis MT Pro" w:hAnsi="Amasis MT Pro" w:cs="Times New Roman"/>
                                <w:sz w:val="22"/>
                                <w:lang w:val="en-IN"/>
                              </w:rPr>
                              <w:t xml:space="preserve"> One edge = shift,  Opposite edge = sample</w:t>
                            </w:r>
                          </w:p>
                          <w:p w14:paraId="626F8161" w14:textId="2E8632A8" w:rsidR="005B03CF" w:rsidRDefault="005B03CF" w:rsidP="00A72A3F">
                            <w:pPr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</w:p>
                          <w:p w14:paraId="1163D6EE" w14:textId="44A5ED7A" w:rsidR="00847683" w:rsidRPr="007F7ED7" w:rsidRDefault="0001466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01FE2">
                              <w:rPr>
                                <w:sz w:val="22"/>
                              </w:rPr>
                              <w:br/>
                            </w:r>
                            <w:r w:rsidR="007F7ED7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="007F7ED7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25217C4F" w14:textId="77777777" w:rsidR="00C34EBE" w:rsidRDefault="00C34E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CBEF9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.95pt;width:581.1pt;height:787.4pt;z-index:25165824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" filled="f" strokecolor="#0f0f3f [3200]">
                <v:stroke joinstyle="round"/>
                <v:textbox>
                  <w:txbxContent>
                    <w:p w14:paraId="1893F74B" w14:textId="364D0E93" w:rsidR="002F0B1A" w:rsidRDefault="002F0B1A" w:rsidP="002F0B1A">
                      <w:pPr>
                        <w:rPr>
                          <w:rFonts w:ascii="Times New Roman" w:hAnsi="Times New Roman" w:cs="Times New Roman"/>
                          <w:sz w:val="22"/>
                          <w:szCs w:val="18"/>
                        </w:rPr>
                      </w:pPr>
                      <w:r w:rsidRPr="002F0B1A">
                        <w:rPr>
                          <w:rFonts w:ascii="Times New Roman" w:hAnsi="Times New Roman" w:cs="Times New Roman"/>
                        </w:rPr>
                        <w:t>SPI is a synchronous serial communication interface used for short-distance communication. SPI interface was developed by Motorola to provide full-duplex synchronous serial communication between master and slave devices.</w:t>
                      </w:r>
                    </w:p>
                    <w:p w14:paraId="478F66F9" w14:textId="7B0B4DAF" w:rsidR="00C10C8E" w:rsidRPr="00401DA8" w:rsidRDefault="002F0B1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18"/>
                        </w:rPr>
                      </w:pPr>
                      <w:r w:rsidRPr="00401DA8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18"/>
                        </w:rPr>
                        <w:t>Key features:</w:t>
                      </w:r>
                    </w:p>
                    <w:p w14:paraId="0C3E3307" w14:textId="50297896" w:rsidR="002F0B1A" w:rsidRDefault="002F0B1A" w:rsidP="002F0B1A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2"/>
                          <w:szCs w:val="18"/>
                          <w:lang w:val="en-IN"/>
                        </w:rPr>
                      </w:pPr>
                      <w:r w:rsidRPr="002F0B1A">
                        <w:rPr>
                          <w:rFonts w:ascii="Times New Roman" w:hAnsi="Times New Roman" w:cs="Times New Roman"/>
                          <w:sz w:val="22"/>
                          <w:szCs w:val="18"/>
                          <w:lang w:val="en-IN"/>
                        </w:rPr>
                        <w:t>It is a serial and synchronous interface. The synchronous interface means the clock signal is synchronized between both master and slave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18"/>
                          <w:lang w:val="en-IN"/>
                        </w:rPr>
                        <w:t xml:space="preserve"> (</w:t>
                      </w:r>
                      <w:r w:rsidRPr="002F0B1A">
                        <w:rPr>
                          <w:rFonts w:ascii="Times New Roman" w:hAnsi="Times New Roman" w:cs="Times New Roman"/>
                          <w:sz w:val="22"/>
                          <w:szCs w:val="18"/>
                          <w:lang w:val="en-IN"/>
                        </w:rPr>
                        <w:t>Unlike UART communication which is asynchronous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18"/>
                          <w:lang w:val="en-IN"/>
                        </w:rPr>
                        <w:t>).</w:t>
                      </w:r>
                    </w:p>
                    <w:p w14:paraId="7B2AEC72" w14:textId="77777777" w:rsidR="003F3191" w:rsidRPr="003F3191" w:rsidRDefault="003F3191" w:rsidP="002F0B1A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2"/>
                          <w:szCs w:val="18"/>
                          <w:lang w:val="en-IN"/>
                        </w:rPr>
                      </w:pPr>
                      <w:r w:rsidRPr="003F3191">
                        <w:rPr>
                          <w:rFonts w:ascii="Times New Roman" w:hAnsi="Times New Roman" w:cs="Times New Roman"/>
                          <w:sz w:val="22"/>
                          <w:szCs w:val="18"/>
                        </w:rPr>
                        <w:t>Full-duplex communication allowing simultaneous transmit and receive over MOSI and MISO.</w:t>
                      </w:r>
                    </w:p>
                    <w:p w14:paraId="49384A04" w14:textId="09757C36" w:rsidR="002F0B1A" w:rsidRPr="002F0B1A" w:rsidRDefault="003F3191" w:rsidP="002F0B1A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2"/>
                          <w:szCs w:val="18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18"/>
                          <w:lang w:val="en-IN"/>
                        </w:rPr>
                        <w:t>It has only one Master, but Slave can be one or more.</w:t>
                      </w:r>
                    </w:p>
                    <w:p w14:paraId="61CD0AFE" w14:textId="77777777" w:rsidR="003F3191" w:rsidRPr="003F3191" w:rsidRDefault="003F3191" w:rsidP="003F319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N" w:eastAsia="en-IN"/>
                        </w:rPr>
                      </w:pPr>
                      <w:r w:rsidRPr="003F319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N" w:eastAsia="en-IN"/>
                        </w:rPr>
                        <w:t>Configurable clock polarity and phase (CPOL, CPHA) supporting 4 SPI modes (0–3) for flexibility with different peripherals.</w:t>
                      </w:r>
                    </w:p>
                    <w:p w14:paraId="0F7C5752" w14:textId="3474780F" w:rsidR="002F0B1A" w:rsidRPr="002F0B1A" w:rsidRDefault="003F3191" w:rsidP="002F0B1A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2"/>
                          <w:szCs w:val="18"/>
                          <w:lang w:val="en-IN"/>
                        </w:rPr>
                      </w:pPr>
                      <w:r w:rsidRPr="003F3191">
                        <w:rPr>
                          <w:rFonts w:ascii="Times New Roman" w:hAnsi="Times New Roman" w:cs="Times New Roman"/>
                          <w:sz w:val="22"/>
                          <w:szCs w:val="18"/>
                        </w:rPr>
                        <w:t xml:space="preserve">High-speed data transfer, faster than I²C or UART, reaching tens of </w:t>
                      </w:r>
                      <w:proofErr w:type="spellStart"/>
                      <w:r w:rsidRPr="003F3191">
                        <w:rPr>
                          <w:rFonts w:ascii="Times New Roman" w:hAnsi="Times New Roman" w:cs="Times New Roman"/>
                          <w:sz w:val="22"/>
                          <w:szCs w:val="18"/>
                        </w:rPr>
                        <w:t>MHz.</w:t>
                      </w:r>
                      <w:proofErr w:type="spellEnd"/>
                    </w:p>
                    <w:p w14:paraId="02B51C04" w14:textId="2AD3A041" w:rsidR="003F3191" w:rsidRPr="003F3191" w:rsidRDefault="003F3191" w:rsidP="003F319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N" w:eastAsia="en-IN"/>
                        </w:rPr>
                      </w:pPr>
                      <w:r w:rsidRPr="003F319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N" w:eastAsia="en-IN"/>
                        </w:rPr>
                        <w:t>No addressing mechanism, as slaves are selected only by chip-select lines.</w:t>
                      </w:r>
                    </w:p>
                    <w:p w14:paraId="7900661E" w14:textId="26FAC7F1" w:rsidR="003F3191" w:rsidRPr="003F3191" w:rsidRDefault="003F3191" w:rsidP="003F319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N" w:eastAsia="en-IN"/>
                        </w:rPr>
                      </w:pPr>
                      <w:r w:rsidRPr="003F319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N" w:eastAsia="en-IN"/>
                        </w:rPr>
                        <w:t>Flexible frame size, typically 8 bits but can extend to 4, 16, or 32 bits.</w:t>
                      </w:r>
                    </w:p>
                    <w:p w14:paraId="10F04C8F" w14:textId="1D7A5B4C" w:rsidR="00401DA8" w:rsidRPr="00401DA8" w:rsidRDefault="003F3191" w:rsidP="00401DA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N" w:eastAsia="en-IN"/>
                        </w:rPr>
                      </w:pPr>
                      <w:r w:rsidRPr="003F319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N" w:eastAsia="en-IN"/>
                        </w:rPr>
                        <w:t>Short-distance communication suited for on-board MCU–peripheral interfacing</w:t>
                      </w:r>
                      <w:r w:rsidR="00401DA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N" w:eastAsia="en-IN"/>
                        </w:rPr>
                        <w:t>.</w:t>
                      </w:r>
                    </w:p>
                    <w:p w14:paraId="309FC14C" w14:textId="50BF66C7" w:rsidR="00401DA8" w:rsidRDefault="00401DA8" w:rsidP="00401DA8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en-IN" w:eastAsia="en-IN"/>
                        </w:rPr>
                      </w:pPr>
                      <w:r w:rsidRPr="00401DA8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en-IN" w:eastAsia="en-IN"/>
                        </w:rPr>
                        <w:t xml:space="preserve">SPI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en-IN" w:eastAsia="en-IN"/>
                        </w:rPr>
                        <w:t>interface:</w:t>
                      </w:r>
                    </w:p>
                    <w:p w14:paraId="6A465471" w14:textId="77777777" w:rsidR="00401DA8" w:rsidRDefault="00401DA8" w:rsidP="00401DA8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en-IN" w:eastAsia="en-IN"/>
                        </w:rPr>
                      </w:pPr>
                    </w:p>
                    <w:p w14:paraId="6A9ED07B" w14:textId="77777777" w:rsidR="00401DA8" w:rsidRDefault="00401DA8" w:rsidP="00401DA8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en-IN" w:eastAsia="en-IN"/>
                        </w:rPr>
                      </w:pPr>
                    </w:p>
                    <w:p w14:paraId="425248A0" w14:textId="77777777" w:rsidR="00401DA8" w:rsidRDefault="00401DA8" w:rsidP="00401DA8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en-IN" w:eastAsia="en-IN"/>
                        </w:rPr>
                      </w:pPr>
                    </w:p>
                    <w:p w14:paraId="341C7B34" w14:textId="77777777" w:rsidR="00435983" w:rsidRPr="00401DA8" w:rsidRDefault="00435983" w:rsidP="00401DA8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en-IN" w:eastAsia="en-IN"/>
                        </w:rPr>
                      </w:pPr>
                    </w:p>
                    <w:p w14:paraId="3172EFE0" w14:textId="77777777" w:rsidR="007D23A3" w:rsidRDefault="00A72A3F" w:rsidP="00391CE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0"/>
                          <w:lang w:val="en-IN"/>
                        </w:rPr>
                      </w:pPr>
                      <w:r w:rsidRPr="00C51A8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en-IN" w:eastAsia="en-IN"/>
                        </w:rPr>
                        <w:t xml:space="preserve">SS: </w:t>
                      </w:r>
                      <w:r w:rsidRPr="00101FE2">
                        <w:rPr>
                          <w:rFonts w:ascii="Times New Roman" w:eastAsia="Times New Roman" w:hAnsi="Times New Roman" w:cs="Times New Roman"/>
                          <w:sz w:val="22"/>
                          <w:lang w:val="en-IN" w:eastAsia="en-IN"/>
                        </w:rPr>
                        <w:t>Select slave or chip select</w:t>
                      </w:r>
                      <w:r w:rsidR="00333C42" w:rsidRPr="00101FE2">
                        <w:rPr>
                          <w:rFonts w:ascii="Times New Roman" w:eastAsia="Times New Roman" w:hAnsi="Times New Roman" w:cs="Times New Roman"/>
                          <w:sz w:val="22"/>
                          <w:lang w:val="en-IN" w:eastAsia="en-IN"/>
                        </w:rPr>
                        <w:t xml:space="preserve"> is a</w:t>
                      </w:r>
                      <w:r w:rsidRPr="00101FE2">
                        <w:rPr>
                          <w:rFonts w:ascii="Times New Roman" w:eastAsia="Times New Roman" w:hAnsi="Times New Roman" w:cs="Times New Roman"/>
                          <w:sz w:val="22"/>
                          <w:lang w:eastAsia="en-IN"/>
                        </w:rPr>
                        <w:t xml:space="preserve"> line selects the slave to which Master want to transfer data.</w:t>
                      </w:r>
                      <w:r w:rsidRPr="00101FE2">
                        <w:rPr>
                          <w:rFonts w:ascii="Times New Roman" w:eastAsia="Times New Roman" w:hAnsi="Times New Roman" w:cs="Times New Roman"/>
                          <w:sz w:val="22"/>
                          <w:lang w:val="en-IN" w:eastAsia="en-IN"/>
                        </w:rPr>
                        <w:t xml:space="preserve"> It is an active low pin.</w:t>
                      </w:r>
                      <w:r w:rsidR="00333C42" w:rsidRPr="00101FE2">
                        <w:rPr>
                          <w:rFonts w:ascii="Times New Roman" w:eastAsia="Times New Roman" w:hAnsi="Times New Roman" w:cs="Times New Roman"/>
                          <w:sz w:val="22"/>
                          <w:lang w:val="en-IN" w:eastAsia="en-IN"/>
                        </w:rPr>
                        <w:br/>
                      </w:r>
                      <w:r w:rsidR="00333C42" w:rsidRPr="00101FE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2"/>
                          <w:lang w:val="en-IN" w:eastAsia="en-IN"/>
                        </w:rPr>
                        <w:t>SCLK</w:t>
                      </w:r>
                      <w:r w:rsidR="00333C42" w:rsidRPr="00101FE2">
                        <w:rPr>
                          <w:rFonts w:ascii="Times New Roman" w:eastAsia="Times New Roman" w:hAnsi="Times New Roman" w:cs="Times New Roman"/>
                          <w:sz w:val="22"/>
                          <w:lang w:val="en-IN" w:eastAsia="en-IN"/>
                        </w:rPr>
                        <w:t>:</w:t>
                      </w:r>
                      <w:r w:rsidR="00362009" w:rsidRPr="00101FE2">
                        <w:rPr>
                          <w:rFonts w:ascii="Times New Roman" w:eastAsia="Times New Roman" w:hAnsi="Times New Roman" w:cs="Times New Roman"/>
                          <w:sz w:val="22"/>
                          <w:lang w:val="en-IN" w:eastAsia="en-IN"/>
                        </w:rPr>
                        <w:t xml:space="preserve"> Serial clock generated by the master to slave for synchronizes data transfer.</w:t>
                      </w:r>
                      <w:r w:rsidR="00362009" w:rsidRPr="00101FE2">
                        <w:rPr>
                          <w:rFonts w:ascii="Times New Roman" w:eastAsia="Times New Roman" w:hAnsi="Times New Roman" w:cs="Times New Roman"/>
                          <w:sz w:val="22"/>
                          <w:lang w:val="en-IN" w:eastAsia="en-IN"/>
                        </w:rPr>
                        <w:br/>
                      </w:r>
                      <w:r w:rsidR="00362009" w:rsidRPr="00101FE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2"/>
                          <w:lang w:eastAsia="en-IN"/>
                        </w:rPr>
                        <w:t>MOSI</w:t>
                      </w:r>
                      <w:r w:rsidR="00362009" w:rsidRPr="00101FE2">
                        <w:rPr>
                          <w:rFonts w:ascii="Times New Roman" w:eastAsia="Times New Roman" w:hAnsi="Times New Roman" w:cs="Times New Roman"/>
                          <w:sz w:val="22"/>
                          <w:lang w:eastAsia="en-IN"/>
                        </w:rPr>
                        <w:t>: Master out slave in, Output from the Master used to send data to the peripheral device</w:t>
                      </w:r>
                      <w:r w:rsidR="00362009" w:rsidRPr="00101FE2">
                        <w:rPr>
                          <w:rFonts w:ascii="Times New Roman" w:eastAsia="Times New Roman" w:hAnsi="Times New Roman" w:cs="Times New Roman"/>
                          <w:sz w:val="22"/>
                          <w:lang w:val="en-IN" w:eastAsia="en-IN"/>
                        </w:rPr>
                        <w:t xml:space="preserve"> (slave).</w:t>
                      </w:r>
                      <w:r w:rsidR="00362009" w:rsidRPr="00101FE2">
                        <w:rPr>
                          <w:rFonts w:ascii="Times New Roman" w:eastAsia="Times New Roman" w:hAnsi="Times New Roman" w:cs="Times New Roman"/>
                          <w:sz w:val="22"/>
                          <w:lang w:val="en-IN" w:eastAsia="en-IN"/>
                        </w:rPr>
                        <w:br/>
                      </w:r>
                      <w:r w:rsidR="00362009" w:rsidRPr="00101FE2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2"/>
                          <w:lang w:eastAsia="en-IN"/>
                        </w:rPr>
                        <w:t>MISO</w:t>
                      </w:r>
                      <w:r w:rsidR="00362009" w:rsidRPr="00101FE2">
                        <w:rPr>
                          <w:rFonts w:ascii="Times New Roman" w:eastAsia="Times New Roman" w:hAnsi="Times New Roman" w:cs="Times New Roman"/>
                          <w:sz w:val="22"/>
                          <w:lang w:val="en-IN" w:eastAsia="en-IN"/>
                        </w:rPr>
                        <w:t xml:space="preserve">: Master in slave out, </w:t>
                      </w:r>
                      <w:r w:rsidR="00362009" w:rsidRPr="00101FE2">
                        <w:rPr>
                          <w:rFonts w:ascii="Times New Roman" w:eastAsia="Times New Roman" w:hAnsi="Times New Roman" w:cs="Times New Roman"/>
                          <w:sz w:val="22"/>
                          <w:lang w:eastAsia="en-IN"/>
                        </w:rPr>
                        <w:t>Output from the peripheral device(slave) used to send data to the Controller(master)</w:t>
                      </w:r>
                      <w:r w:rsidRPr="00101FE2">
                        <w:rPr>
                          <w:rFonts w:ascii="Times New Roman" w:eastAsia="Times New Roman" w:hAnsi="Times New Roman" w:cs="Times New Roman"/>
                          <w:sz w:val="22"/>
                          <w:lang w:val="en-IN" w:eastAsia="en-IN"/>
                        </w:rPr>
                        <w:br/>
                      </w:r>
                      <w:r w:rsidR="00362009" w:rsidRPr="00101FE2">
                        <w:rPr>
                          <w:rFonts w:ascii="Times New Roman" w:eastAsia="Times New Roman" w:hAnsi="Times New Roman" w:cs="Times New Roman"/>
                          <w:sz w:val="22"/>
                          <w:lang w:val="en-IN" w:eastAsia="en-IN"/>
                        </w:rPr>
                        <w:t xml:space="preserve">                </w:t>
                      </w:r>
                      <w:r w:rsidR="00362009" w:rsidRPr="00101FE2">
                        <w:rPr>
                          <w:rFonts w:ascii="Times New Roman" w:eastAsia="Times New Roman" w:hAnsi="Times New Roman" w:cs="Times New Roman"/>
                          <w:sz w:val="22"/>
                          <w:lang w:eastAsia="en-IN"/>
                        </w:rPr>
                        <w:t>Peripheral output becomes high impedance when SS is not selected.</w:t>
                      </w:r>
                      <w:r w:rsidR="00C4718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0"/>
                          <w:lang w:val="en-IN"/>
                        </w:rPr>
                        <w:br/>
                      </w:r>
                    </w:p>
                    <w:p w14:paraId="4164F8D3" w14:textId="7A3DAAF8" w:rsidR="007D23A3" w:rsidRDefault="007D23A3" w:rsidP="00391CE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0"/>
                          <w:lang w:val="en-IN"/>
                        </w:rPr>
                      </w:pPr>
                      <w:r w:rsidRPr="004E3C0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0"/>
                          <w:lang w:val="en-IN"/>
                        </w:rPr>
                        <w:t>Clock polarity and Phase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0"/>
                          <w:lang w:val="en-IN"/>
                        </w:rPr>
                        <w:t>:</w:t>
                      </w:r>
                    </w:p>
                    <w:tbl>
                      <w:tblPr>
                        <w:tblStyle w:val="ListTable3-Accent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1134"/>
                        <w:gridCol w:w="1134"/>
                        <w:gridCol w:w="5367"/>
                        <w:gridCol w:w="2262"/>
                      </w:tblGrid>
                      <w:tr w:rsidR="007D23A3" w14:paraId="1BB6A3BC" w14:textId="77777777" w:rsidTr="00517E25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          <w:tcW w:w="1413" w:type="dxa"/>
                          </w:tcPr>
                          <w:p w14:paraId="57495D8A" w14:textId="2B5367E3" w:rsidR="007D23A3" w:rsidRPr="00517E25" w:rsidRDefault="00FB334F" w:rsidP="00391CE6">
                            <w:pP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lang w:val="en-IN"/>
                              </w:rPr>
                              <w:t xml:space="preserve">SPI MODE 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3496520F" w14:textId="4532354C" w:rsidR="007D23A3" w:rsidRPr="00517E25" w:rsidRDefault="00FB334F" w:rsidP="00391CE6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lang w:val="en-IN"/>
                              </w:rPr>
                              <w:t xml:space="preserve">CPOL             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05D6E038" w14:textId="47C290A7" w:rsidR="007D23A3" w:rsidRPr="00517E25" w:rsidRDefault="00FB334F" w:rsidP="00391CE6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lang w:val="en-IN"/>
                              </w:rPr>
                              <w:t>CPHA</w:t>
                            </w:r>
                            <w:r w:rsidR="00224827" w:rsidRPr="00517E25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lang w:val="en-IN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5367" w:type="dxa"/>
                          </w:tcPr>
                          <w:p w14:paraId="1F6484DC" w14:textId="181DFF84" w:rsidR="007D23A3" w:rsidRPr="00517E25" w:rsidRDefault="00224827" w:rsidP="00391CE6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lang w:val="en-IN"/>
                              </w:rPr>
                              <w:t xml:space="preserve">Data is shifted out on </w:t>
                            </w:r>
                          </w:p>
                        </w:tc>
                        <w:tc>
                          <w:tcPr>
                            <w:tcW w:w="2262" w:type="dxa"/>
                          </w:tcPr>
                          <w:p w14:paraId="6E49AE75" w14:textId="01548175" w:rsidR="007D23A3" w:rsidRPr="00517E25" w:rsidRDefault="00224827" w:rsidP="00391CE6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22"/>
                                <w:lang w:val="en-IN"/>
                              </w:rPr>
                              <w:t>Data is sampled on</w:t>
                            </w:r>
                          </w:p>
                        </w:tc>
                      </w:tr>
                      <w:tr w:rsidR="007D23A3" w14:paraId="5EDFC339" w14:textId="77777777" w:rsidTr="00517E2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413" w:type="dxa"/>
                          </w:tcPr>
                          <w:p w14:paraId="48B4260F" w14:textId="63699FE1" w:rsidR="007D23A3" w:rsidRPr="00517E25" w:rsidRDefault="00224827" w:rsidP="00391CE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4224E138" w14:textId="677080E8" w:rsidR="007D23A3" w:rsidRPr="00517E25" w:rsidRDefault="00224827" w:rsidP="00391CE6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1BE0FE08" w14:textId="3B00A31D" w:rsidR="007D23A3" w:rsidRPr="00517E25" w:rsidRDefault="0049285D" w:rsidP="00391CE6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367" w:type="dxa"/>
                          </w:tcPr>
                          <w:p w14:paraId="217E46D5" w14:textId="46455461" w:rsidR="007D23A3" w:rsidRPr="00517E25" w:rsidRDefault="0049285D" w:rsidP="00391CE6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falling SCLK, and when SS activates</w:t>
                            </w:r>
                          </w:p>
                        </w:tc>
                        <w:tc>
                          <w:tcPr>
                            <w:tcW w:w="2262" w:type="dxa"/>
                          </w:tcPr>
                          <w:p w14:paraId="04702FA0" w14:textId="3EE8B8F6" w:rsidR="007D23A3" w:rsidRPr="00517E25" w:rsidRDefault="0049285D" w:rsidP="00391CE6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rising SCLK</w:t>
                            </w:r>
                          </w:p>
                        </w:tc>
                      </w:tr>
                      <w:tr w:rsidR="007D23A3" w14:paraId="58023CB1" w14:textId="77777777" w:rsidTr="00517E2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413" w:type="dxa"/>
                          </w:tcPr>
                          <w:p w14:paraId="49514117" w14:textId="4EB5220A" w:rsidR="007D23A3" w:rsidRPr="00517E25" w:rsidRDefault="00575EAE" w:rsidP="00391CE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4D3AF1F6" w14:textId="15E7B426" w:rsidR="007D23A3" w:rsidRPr="00517E25" w:rsidRDefault="00575EAE" w:rsidP="00391CE6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696145B4" w14:textId="23E96C78" w:rsidR="007D23A3" w:rsidRPr="00517E25" w:rsidRDefault="00517E25" w:rsidP="00391CE6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367" w:type="dxa"/>
                          </w:tcPr>
                          <w:p w14:paraId="53BBF457" w14:textId="0387BE69" w:rsidR="007D23A3" w:rsidRPr="00517E25" w:rsidRDefault="00575EAE" w:rsidP="00391CE6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rising SCLK</w:t>
                            </w:r>
                          </w:p>
                        </w:tc>
                        <w:tc>
                          <w:tcPr>
                            <w:tcW w:w="2262" w:type="dxa"/>
                          </w:tcPr>
                          <w:p w14:paraId="6C99814C" w14:textId="710F6651" w:rsidR="007D23A3" w:rsidRPr="00517E25" w:rsidRDefault="00575EAE" w:rsidP="00391CE6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falling SCLK</w:t>
                            </w:r>
                          </w:p>
                        </w:tc>
                      </w:tr>
                      <w:tr w:rsidR="007D23A3" w14:paraId="134F1424" w14:textId="77777777" w:rsidTr="00517E25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413" w:type="dxa"/>
                          </w:tcPr>
                          <w:p w14:paraId="68DF2458" w14:textId="555A6EA5" w:rsidR="007D23A3" w:rsidRPr="00517E25" w:rsidRDefault="00517E25" w:rsidP="00391CE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53824033" w14:textId="09970D3B" w:rsidR="007D23A3" w:rsidRPr="00517E25" w:rsidRDefault="00517E25" w:rsidP="00391CE6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46E5C483" w14:textId="5FE100DE" w:rsidR="007D23A3" w:rsidRPr="00517E25" w:rsidRDefault="00517E25" w:rsidP="00391CE6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367" w:type="dxa"/>
                          </w:tcPr>
                          <w:p w14:paraId="77B0A336" w14:textId="3B11490C" w:rsidR="007D23A3" w:rsidRPr="00517E25" w:rsidRDefault="00575EAE" w:rsidP="00391CE6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rising SCLK, and when SS activates</w:t>
                            </w:r>
                          </w:p>
                        </w:tc>
                        <w:tc>
                          <w:tcPr>
                            <w:tcW w:w="2262" w:type="dxa"/>
                          </w:tcPr>
                          <w:p w14:paraId="4E7255B6" w14:textId="57D235C5" w:rsidR="007D23A3" w:rsidRPr="00517E25" w:rsidRDefault="00575EAE" w:rsidP="00391CE6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falling SCLK</w:t>
                            </w:r>
                          </w:p>
                        </w:tc>
                      </w:tr>
                      <w:tr w:rsidR="007D23A3" w14:paraId="0F5A6EB8" w14:textId="77777777" w:rsidTr="00517E25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413" w:type="dxa"/>
                          </w:tcPr>
                          <w:p w14:paraId="5BC46791" w14:textId="09538031" w:rsidR="007D23A3" w:rsidRPr="00517E25" w:rsidRDefault="00517E25" w:rsidP="00391CE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18C61240" w14:textId="55EB3D95" w:rsidR="007D23A3" w:rsidRPr="00517E25" w:rsidRDefault="00517E25" w:rsidP="00391CE6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01B6DC4C" w14:textId="3CA65D6A" w:rsidR="007D23A3" w:rsidRPr="00517E25" w:rsidRDefault="00517E25" w:rsidP="00391CE6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367" w:type="dxa"/>
                          </w:tcPr>
                          <w:p w14:paraId="5F2E082E" w14:textId="412D0CFB" w:rsidR="007D23A3" w:rsidRPr="00517E25" w:rsidRDefault="00575EAE" w:rsidP="00391CE6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falling SCLK</w:t>
                            </w:r>
                          </w:p>
                        </w:tc>
                        <w:tc>
                          <w:tcPr>
                            <w:tcW w:w="2262" w:type="dxa"/>
                          </w:tcPr>
                          <w:p w14:paraId="03FCABE0" w14:textId="6EB90375" w:rsidR="007D23A3" w:rsidRPr="00517E25" w:rsidRDefault="0049285D" w:rsidP="00391CE6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en-IN"/>
                              </w:rPr>
                            </w:pPr>
                            <w:r w:rsidRPr="00517E25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rising SCLK</w:t>
                            </w:r>
                          </w:p>
                        </w:tc>
                      </w:tr>
                    </w:tbl>
                    <w:p w14:paraId="588BEAD8" w14:textId="2CAC5683" w:rsidR="00391CE6" w:rsidRPr="00194622" w:rsidRDefault="00C47189" w:rsidP="00391CE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16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0"/>
                          <w:lang w:val="en-IN"/>
                        </w:rPr>
                        <w:br/>
                      </w:r>
                      <w:r w:rsidR="00AF43FD" w:rsidRPr="00101FE2">
                        <w:rPr>
                          <w:rFonts w:ascii="Times New Roman" w:hAnsi="Times New Roman" w:cs="Times New Roman"/>
                          <w:sz w:val="22"/>
                        </w:rPr>
                        <w:t>Master device also configures two things such as clock polarity and phase according to the data transmission.</w:t>
                      </w:r>
                    </w:p>
                    <w:p w14:paraId="42049930" w14:textId="77777777" w:rsidR="00783D89" w:rsidRDefault="004E3C02" w:rsidP="00A72A3F">
                      <w:pPr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 w:rsidRPr="00101FE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</w:rPr>
                        <w:t>CPOL</w:t>
                      </w:r>
                      <w:r w:rsidRPr="00101FE2">
                        <w:rPr>
                          <w:rFonts w:ascii="Times New Roman" w:hAnsi="Times New Roman" w:cs="Times New Roman"/>
                          <w:sz w:val="22"/>
                        </w:rPr>
                        <w:t>: During the active and idle state of the clock, the CPOL bit defines the clock polarity.</w:t>
                      </w:r>
                    </w:p>
                    <w:p w14:paraId="4F548AF7" w14:textId="0E79964D" w:rsidR="00FB3584" w:rsidRPr="00FB3584" w:rsidRDefault="00783D89" w:rsidP="00FB3584">
                      <w:pPr>
                        <w:rPr>
                          <w:rFonts w:ascii="Amasis MT Pro" w:hAnsi="Amasis MT Pro"/>
                          <w:sz w:val="22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 xml:space="preserve">                       </w:t>
                      </w:r>
                      <w:r w:rsidR="00592DC0" w:rsidRPr="00101FE2">
                        <w:rPr>
                          <w:rFonts w:ascii="Times New Roman" w:hAnsi="Times New Roman" w:cs="Times New Roman"/>
                          <w:sz w:val="22"/>
                        </w:rPr>
                        <w:t xml:space="preserve"> 0: </w:t>
                      </w:r>
                      <w:r w:rsidR="001260B0" w:rsidRPr="001260B0">
                        <w:rPr>
                          <w:rFonts w:ascii="Times New Roman" w:hAnsi="Times New Roman" w:cs="Times New Roman"/>
                          <w:sz w:val="22"/>
                        </w:rPr>
                        <w:t>SCLK idle LOW</w:t>
                      </w:r>
                      <w:r w:rsidR="001260B0">
                        <w:rPr>
                          <w:rFonts w:ascii="Times New Roman" w:hAnsi="Times New Roman" w:cs="Times New Roman"/>
                          <w:sz w:val="22"/>
                        </w:rPr>
                        <w:t xml:space="preserve"> </w:t>
                      </w:r>
                      <w:r w:rsidR="003A5014" w:rsidRPr="00101FE2">
                        <w:rPr>
                          <w:rFonts w:ascii="Times New Roman" w:hAnsi="Times New Roman" w:cs="Times New Roman"/>
                          <w:sz w:val="22"/>
                        </w:rPr>
                        <w:t xml:space="preserve">and 1: </w:t>
                      </w:r>
                      <w:r w:rsidR="001260B0" w:rsidRPr="001260B0">
                        <w:rPr>
                          <w:rFonts w:ascii="Times New Roman" w:hAnsi="Times New Roman" w:cs="Times New Roman"/>
                          <w:sz w:val="22"/>
                        </w:rPr>
                        <w:t>SCLK idle HIGH</w:t>
                      </w:r>
                      <w:r w:rsidR="004E3C02" w:rsidRPr="00101FE2">
                        <w:rPr>
                          <w:rFonts w:ascii="Times New Roman" w:hAnsi="Times New Roman" w:cs="Times New Roman"/>
                          <w:sz w:val="22"/>
                        </w:rPr>
                        <w:br/>
                      </w:r>
                      <w:r w:rsidR="00656900" w:rsidRPr="00101FE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</w:rPr>
                        <w:t>CPHA</w:t>
                      </w:r>
                      <w:r w:rsidR="00656900" w:rsidRPr="00101FE2">
                        <w:rPr>
                          <w:rFonts w:ascii="Times New Roman" w:hAnsi="Times New Roman" w:cs="Times New Roman"/>
                          <w:sz w:val="22"/>
                        </w:rPr>
                        <w:t>: Bit defines the phase clock. CPHA bit value sets either data will shift/sample on a positive edge of the clock or negative edge of the clock signal</w:t>
                      </w:r>
                      <w:r w:rsidR="00656900" w:rsidRPr="00FB3584">
                        <w:rPr>
                          <w:rFonts w:ascii="Amasis MT Pro" w:hAnsi="Amasis MT Pro" w:cs="Times New Roman"/>
                          <w:sz w:val="22"/>
                        </w:rPr>
                        <w:t>.</w:t>
                      </w:r>
                      <w:r w:rsidR="00FB3584" w:rsidRPr="00FB3584">
                        <w:rPr>
                          <w:rFonts w:ascii="Amasis MT Pro" w:eastAsia="Times New Roman" w:hAnsi="Amasis MT Pro" w:cs="Times New Roman"/>
                          <w:sz w:val="24"/>
                          <w:szCs w:val="24"/>
                          <w:lang w:val="en-IN" w:eastAsia="en-IN"/>
                        </w:rPr>
                        <w:t xml:space="preserve"> </w:t>
                      </w:r>
                      <w:r w:rsidR="00FB3584" w:rsidRPr="00FB3584">
                        <w:rPr>
                          <w:rFonts w:ascii="Amasis MT Pro" w:hAnsi="Amasis MT Pro"/>
                          <w:sz w:val="22"/>
                          <w:lang w:val="en-IN"/>
                        </w:rPr>
                        <w:t>CPHA selects which edge is used for sampling, relative to the first clock edge after CS assertion.</w:t>
                      </w:r>
                    </w:p>
                    <w:p w14:paraId="0AA9C8BA" w14:textId="4F0ACBC1" w:rsidR="00FB3584" w:rsidRPr="00FB3584" w:rsidRDefault="00FB3584" w:rsidP="00FB3584">
                      <w:pPr>
                        <w:rPr>
                          <w:rFonts w:ascii="Amasis MT Pro" w:hAnsi="Amasis MT Pro" w:cs="Times New Roman"/>
                          <w:sz w:val="22"/>
                          <w:lang w:val="en-IN"/>
                        </w:rPr>
                      </w:pPr>
                      <w:r w:rsidRPr="00FB3584">
                        <w:rPr>
                          <w:rFonts w:ascii="Amasis MT Pro" w:hAnsi="Amasis MT Pro" w:cs="Times New Roman"/>
                          <w:sz w:val="22"/>
                          <w:lang w:val="en-IN"/>
                        </w:rPr>
                        <w:t xml:space="preserve"> One edge = shift,  Opposite edge = sample</w:t>
                      </w:r>
                    </w:p>
                    <w:p w14:paraId="626F8161" w14:textId="2E8632A8" w:rsidR="005B03CF" w:rsidRDefault="005B03CF" w:rsidP="00A72A3F">
                      <w:pPr>
                        <w:rPr>
                          <w:rFonts w:ascii="Times New Roman" w:hAnsi="Times New Roman" w:cs="Times New Roman"/>
                          <w:sz w:val="22"/>
                        </w:rPr>
                      </w:pPr>
                    </w:p>
                    <w:p w14:paraId="1163D6EE" w14:textId="44A5ED7A" w:rsidR="00847683" w:rsidRPr="007F7ED7" w:rsidRDefault="00014669">
                      <w:pPr>
                        <w:rPr>
                          <w:sz w:val="20"/>
                          <w:szCs w:val="20"/>
                        </w:rPr>
                      </w:pPr>
                      <w:r w:rsidRPr="00101FE2">
                        <w:rPr>
                          <w:sz w:val="22"/>
                        </w:rPr>
                        <w:br/>
                      </w:r>
                      <w:r w:rsidR="007F7ED7">
                        <w:rPr>
                          <w:sz w:val="20"/>
                          <w:szCs w:val="20"/>
                        </w:rPr>
                        <w:br/>
                      </w:r>
                      <w:r w:rsidR="007F7ED7">
                        <w:rPr>
                          <w:sz w:val="20"/>
                          <w:szCs w:val="20"/>
                        </w:rPr>
                        <w:br/>
                      </w:r>
                    </w:p>
                    <w:p w14:paraId="25217C4F" w14:textId="77777777" w:rsidR="00C34EBE" w:rsidRDefault="00C34EBE"/>
                  </w:txbxContent>
                </v:textbox>
                <w10:wrap anchorx="margin"/>
              </v:shape>
            </w:pict>
          </mc:Fallback>
        </mc:AlternateContent>
      </w:r>
    </w:p>
    <w:p w14:paraId="286DBB1A" w14:textId="28DE6E3A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316AC774" w14:textId="77777777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0AC2B31A" w14:textId="77777777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277913A1" w14:textId="77777777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7F684B77" w14:textId="77777777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04FA460B" w14:textId="77777777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7769EDC2" w14:textId="77777777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7EB3013C" w14:textId="1ECB07DA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192BE820" w14:textId="38676C79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4E12AD1C" w14:textId="20726A8E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2218CDE0" w14:textId="5D02A33B" w:rsidR="00C10C8E" w:rsidRDefault="005A4C82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w:t>+</w:t>
      </w:r>
    </w:p>
    <w:p w14:paraId="63672907" w14:textId="33746BB5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4BC11E13" w14:textId="48AB16DC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34FE17F6" w14:textId="77FE79EF" w:rsidR="00C10C8E" w:rsidRDefault="007F697B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76CC1E2D" wp14:editId="381C0B45">
                <wp:simplePos x="0" y="0"/>
                <wp:positionH relativeFrom="column">
                  <wp:posOffset>2328545</wp:posOffset>
                </wp:positionH>
                <wp:positionV relativeFrom="paragraph">
                  <wp:posOffset>179705</wp:posOffset>
                </wp:positionV>
                <wp:extent cx="3302000" cy="1414780"/>
                <wp:effectExtent l="0" t="0" r="0" b="8255"/>
                <wp:wrapNone/>
                <wp:docPr id="242407779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000" cy="141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4B0775" w14:textId="0561B1AB" w:rsidR="00F4300B" w:rsidRPr="00EE546D" w:rsidRDefault="00F4300B">
                            <w:pPr>
                              <w:rPr>
                                <w:b/>
                                <w:bCs/>
                                <w:sz w:val="10"/>
                                <w:szCs w:val="10"/>
                                <w:lang w:val="en-IN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                                    </w:t>
                            </w:r>
                            <w:r w:rsidRPr="00EE546D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MOSI      </w:t>
                            </w:r>
                            <w:r w:rsidR="00E710EE" w:rsidRPr="00EE546D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br/>
                            </w:r>
                          </w:p>
                          <w:p w14:paraId="18DDE4BB" w14:textId="5CA16352" w:rsidR="00E710EE" w:rsidRPr="00EE546D" w:rsidRDefault="00F4300B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EE546D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                                 </w:t>
                            </w:r>
                            <w:r w:rsidR="00AD617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r w:rsidRPr="00EE546D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  MISO  </w:t>
                            </w:r>
                            <w:r w:rsidR="00E710EE" w:rsidRPr="00EE546D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br/>
                            </w:r>
                            <w:r w:rsidRPr="00EE546D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br/>
                              <w:t xml:space="preserve">          </w:t>
                            </w:r>
                            <w:r w:rsidR="00E710EE" w:rsidRPr="00EE546D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                        </w:t>
                            </w:r>
                            <w:r w:rsidR="00AD617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   </w:t>
                            </w:r>
                            <w:r w:rsidR="00E710EE" w:rsidRPr="00EE546D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 SS</w:t>
                            </w:r>
                            <w:r w:rsidRPr="00EE546D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br/>
                              <w:t xml:space="preserve">                                      </w:t>
                            </w:r>
                          </w:p>
                          <w:p w14:paraId="0FBFEBA5" w14:textId="2C9EAFD6" w:rsidR="00F4300B" w:rsidRPr="00F32D2C" w:rsidRDefault="00E710EE">
                            <w:p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E546D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                                </w:t>
                            </w:r>
                            <w:r w:rsidR="00EE546D" w:rsidRPr="00EE546D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r w:rsidRPr="00EE546D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r w:rsidR="00AD617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  </w:t>
                            </w:r>
                            <w:r w:rsidR="00F4300B" w:rsidRPr="00EE546D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SCLK</w:t>
                            </w:r>
                            <w:r w:rsidR="00F4300B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                                                </w:t>
                            </w:r>
                            <w:r w:rsidR="00F4300B" w:rsidRPr="00F4300B">
                              <w:rPr>
                                <w:sz w:val="20"/>
                                <w:szCs w:val="20"/>
                                <w:highlight w:val="lightGray"/>
                                <w:lang w:val="en-IN"/>
                              </w:rPr>
                              <w:t>MASTER</w:t>
                            </w:r>
                            <w:r w:rsidR="00F4300B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                                                      </w:t>
                            </w:r>
                            <w:r w:rsidR="00F4300B" w:rsidRPr="00F4300B">
                              <w:rPr>
                                <w:sz w:val="20"/>
                                <w:szCs w:val="20"/>
                                <w:highlight w:val="lightGray"/>
                                <w:lang w:val="en-IN"/>
                              </w:rPr>
                              <w:t>SPI</w:t>
                            </w:r>
                            <w:r w:rsidR="00F4300B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   </w:t>
                            </w:r>
                            <w:r w:rsidR="00F32D2C">
                              <w:rPr>
                                <w:sz w:val="20"/>
                                <w:szCs w:val="20"/>
                                <w:lang w:val="en-IN"/>
                              </w:rPr>
                              <w:br/>
                              <w:t xml:space="preserve">                                   </w:t>
                            </w:r>
                            <w:r w:rsidR="00AD6171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r w:rsidR="00F32D2C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r w:rsidR="00F32D2C" w:rsidRPr="00F32D2C">
                              <w:rPr>
                                <w:sz w:val="28"/>
                                <w:szCs w:val="28"/>
                                <w:lang w:val="en-IN"/>
                              </w:rPr>
                              <w:t>ss</w:t>
                            </w:r>
                            <w:r w:rsidR="005A7F33">
                              <w:rPr>
                                <w:sz w:val="20"/>
                                <w:szCs w:val="20"/>
                                <w:lang w:val="en-IN"/>
                              </w:rPr>
                              <w:br/>
                              <w:t xml:space="preserve">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C1E2D" id="Text Box 44" o:spid="_x0000_s1027" type="#_x0000_t202" style="position:absolute;margin-left:183.35pt;margin-top:14.15pt;width:260pt;height:111.4pt;z-index:251658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" filled="f" stroked="f">
                <v:textbox>
                  <w:txbxContent>
                    <w:p w14:paraId="1A4B0775" w14:textId="0561B1AB" w:rsidR="00F4300B" w:rsidRPr="00EE546D" w:rsidRDefault="00F4300B">
                      <w:pPr>
                        <w:rPr>
                          <w:b/>
                          <w:bCs/>
                          <w:sz w:val="10"/>
                          <w:szCs w:val="10"/>
                          <w:lang w:val="en-IN"/>
                        </w:rPr>
                      </w:pPr>
                      <w:r>
                        <w:rPr>
                          <w:sz w:val="20"/>
                          <w:szCs w:val="20"/>
                          <w:lang w:val="en-IN"/>
                        </w:rPr>
                        <w:t xml:space="preserve">                                    </w:t>
                      </w:r>
                      <w:r w:rsidRPr="00EE546D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MOSI      </w:t>
                      </w:r>
                      <w:r w:rsidR="00E710EE" w:rsidRPr="00EE546D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br/>
                      </w:r>
                    </w:p>
                    <w:p w14:paraId="18DDE4BB" w14:textId="5CA16352" w:rsidR="00E710EE" w:rsidRPr="00EE546D" w:rsidRDefault="00F4300B">
                      <w:pPr>
                        <w:rPr>
                          <w:b/>
                          <w:bCs/>
                          <w:sz w:val="16"/>
                          <w:szCs w:val="16"/>
                          <w:lang w:val="en-IN"/>
                        </w:rPr>
                      </w:pPr>
                      <w:r w:rsidRPr="00EE546D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                                 </w:t>
                      </w:r>
                      <w:r w:rsidR="00AD6171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  <w:r w:rsidRPr="00EE546D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  MISO  </w:t>
                      </w:r>
                      <w:r w:rsidR="00E710EE" w:rsidRPr="00EE546D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br/>
                      </w:r>
                      <w:r w:rsidRPr="00EE546D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br/>
                        <w:t xml:space="preserve">          </w:t>
                      </w:r>
                      <w:r w:rsidR="00E710EE" w:rsidRPr="00EE546D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                        </w:t>
                      </w:r>
                      <w:r w:rsidR="00AD6171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   </w:t>
                      </w:r>
                      <w:r w:rsidR="00E710EE" w:rsidRPr="00EE546D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 SS</w:t>
                      </w:r>
                      <w:r w:rsidRPr="00EE546D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br/>
                        <w:t xml:space="preserve">                                      </w:t>
                      </w:r>
                    </w:p>
                    <w:p w14:paraId="0FBFEBA5" w14:textId="2C9EAFD6" w:rsidR="00F4300B" w:rsidRPr="00F32D2C" w:rsidRDefault="00E710EE">
                      <w:pPr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EE546D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                                </w:t>
                      </w:r>
                      <w:r w:rsidR="00EE546D" w:rsidRPr="00EE546D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  <w:r w:rsidRPr="00EE546D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  <w:r w:rsidR="00AD6171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  </w:t>
                      </w:r>
                      <w:r w:rsidR="00F4300B" w:rsidRPr="00EE546D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SCLK</w:t>
                      </w:r>
                      <w:r w:rsidR="00F4300B">
                        <w:rPr>
                          <w:sz w:val="20"/>
                          <w:szCs w:val="20"/>
                          <w:lang w:val="en-IN"/>
                        </w:rPr>
                        <w:t xml:space="preserve">                                                </w:t>
                      </w:r>
                      <w:r w:rsidR="00F4300B" w:rsidRPr="00F4300B">
                        <w:rPr>
                          <w:sz w:val="20"/>
                          <w:szCs w:val="20"/>
                          <w:highlight w:val="lightGray"/>
                          <w:lang w:val="en-IN"/>
                        </w:rPr>
                        <w:t>MASTER</w:t>
                      </w:r>
                      <w:r w:rsidR="00F4300B">
                        <w:rPr>
                          <w:sz w:val="20"/>
                          <w:szCs w:val="20"/>
                          <w:lang w:val="en-IN"/>
                        </w:rPr>
                        <w:t xml:space="preserve">                                                      </w:t>
                      </w:r>
                      <w:r w:rsidR="00F4300B" w:rsidRPr="00F4300B">
                        <w:rPr>
                          <w:sz w:val="20"/>
                          <w:szCs w:val="20"/>
                          <w:highlight w:val="lightGray"/>
                          <w:lang w:val="en-IN"/>
                        </w:rPr>
                        <w:t>SPI</w:t>
                      </w:r>
                      <w:r w:rsidR="00F4300B">
                        <w:rPr>
                          <w:sz w:val="20"/>
                          <w:szCs w:val="20"/>
                          <w:lang w:val="en-IN"/>
                        </w:rPr>
                        <w:t xml:space="preserve">   </w:t>
                      </w:r>
                      <w:r w:rsidR="00F32D2C">
                        <w:rPr>
                          <w:sz w:val="20"/>
                          <w:szCs w:val="20"/>
                          <w:lang w:val="en-IN"/>
                        </w:rPr>
                        <w:br/>
                        <w:t xml:space="preserve">                                   </w:t>
                      </w:r>
                      <w:r w:rsidR="00AD6171">
                        <w:rPr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  <w:r w:rsidR="00F32D2C">
                        <w:rPr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  <w:r w:rsidR="00F32D2C" w:rsidRPr="00F32D2C">
                        <w:rPr>
                          <w:sz w:val="28"/>
                          <w:szCs w:val="28"/>
                          <w:lang w:val="en-IN"/>
                        </w:rPr>
                        <w:t>ss</w:t>
                      </w:r>
                      <w:r w:rsidR="005A7F33">
                        <w:rPr>
                          <w:sz w:val="20"/>
                          <w:szCs w:val="20"/>
                          <w:lang w:val="en-IN"/>
                        </w:rPr>
                        <w:br/>
                        <w:t xml:space="preserve">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500AF0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FA90A2C" wp14:editId="1553BAFF">
                <wp:simplePos x="0" y="0"/>
                <wp:positionH relativeFrom="column">
                  <wp:posOffset>4646622</wp:posOffset>
                </wp:positionH>
                <wp:positionV relativeFrom="paragraph">
                  <wp:posOffset>135275</wp:posOffset>
                </wp:positionV>
                <wp:extent cx="2540445" cy="1278170"/>
                <wp:effectExtent l="57150" t="38100" r="50800" b="74930"/>
                <wp:wrapNone/>
                <wp:docPr id="89348891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445" cy="127817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6BCB1A" w14:textId="78EC9CC1" w:rsidR="00F4300B" w:rsidRPr="00F4300B" w:rsidRDefault="00F4300B" w:rsidP="00F4300B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90A2C" id="Rectangle 3" o:spid="_x0000_s1028" style="position:absolute;margin-left:365.9pt;margin-top:10.65pt;width:200.05pt;height:100.6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" fillcolor="#1fa7d6 [2408]" stroked="f">
                <v:shadow on="t" color="black" opacity="41287f" offset="0,1.5pt"/>
                <v:textbox>
                  <w:txbxContent>
                    <w:p w14:paraId="1E6BCB1A" w14:textId="78EC9CC1" w:rsidR="00F4300B" w:rsidRPr="00F4300B" w:rsidRDefault="00F4300B" w:rsidP="00F4300B">
                      <w:pPr>
                        <w:jc w:val="center"/>
                        <w:rPr>
                          <w:lang w:val="en-I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62009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9440727" wp14:editId="77ED798F">
                <wp:simplePos x="0" y="0"/>
                <wp:positionH relativeFrom="column">
                  <wp:posOffset>640080</wp:posOffset>
                </wp:positionH>
                <wp:positionV relativeFrom="paragraph">
                  <wp:posOffset>163830</wp:posOffset>
                </wp:positionV>
                <wp:extent cx="2425963" cy="1296000"/>
                <wp:effectExtent l="57150" t="38100" r="50800" b="76200"/>
                <wp:wrapNone/>
                <wp:docPr id="1420684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963" cy="12960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AABC1" id="Rectangle 2" o:spid="_x0000_s1026" style="position:absolute;margin-left:50.4pt;margin-top:12.9pt;width:191pt;height:102.0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" fillcolor="#1fa7d6 [2408]" stroked="f">
                <v:shadow on="t" color="black" opacity="41287f" offset="0,1.5pt"/>
              </v:rect>
            </w:pict>
          </mc:Fallback>
        </mc:AlternateContent>
      </w:r>
      <w:r w:rsidR="00A72A3F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6A371BB" wp14:editId="1118DAD6">
                <wp:simplePos x="0" y="0"/>
                <wp:positionH relativeFrom="column">
                  <wp:posOffset>3179445</wp:posOffset>
                </wp:positionH>
                <wp:positionV relativeFrom="paragraph">
                  <wp:posOffset>184150</wp:posOffset>
                </wp:positionV>
                <wp:extent cx="192199" cy="0"/>
                <wp:effectExtent l="0" t="0" r="0" b="0"/>
                <wp:wrapNone/>
                <wp:docPr id="62477656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19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9923A" id="Straight Connector 11" o:spid="_x0000_s1026" style="position:absolute;z-index:2516582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0.35pt,14.5pt" to="265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" strokecolor="white [3212]" strokeweight=".5pt">
                <v:stroke joinstyle="miter"/>
              </v:line>
            </w:pict>
          </mc:Fallback>
        </mc:AlternateContent>
      </w:r>
      <w:r w:rsidR="00A72A3F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6D969E8" wp14:editId="0CEC1850">
                <wp:simplePos x="0" y="0"/>
                <wp:positionH relativeFrom="column">
                  <wp:posOffset>2026823</wp:posOffset>
                </wp:positionH>
                <wp:positionV relativeFrom="paragraph">
                  <wp:posOffset>184538</wp:posOffset>
                </wp:positionV>
                <wp:extent cx="139781" cy="0"/>
                <wp:effectExtent l="0" t="0" r="0" b="0"/>
                <wp:wrapNone/>
                <wp:docPr id="153852171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8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45AD46" id="Straight Connector 10" o:spid="_x0000_s1026" style="position:absolute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6pt,14.55pt" to="170.6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" strokecolor="white [3212]" strokeweight=".5pt">
                <v:stroke joinstyle="miter"/>
              </v:line>
            </w:pict>
          </mc:Fallback>
        </mc:AlternateContent>
      </w:r>
    </w:p>
    <w:p w14:paraId="3933A824" w14:textId="752592BD" w:rsidR="00C10C8E" w:rsidRDefault="00435983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1043105E" wp14:editId="71EFD3F7">
                <wp:simplePos x="0" y="0"/>
                <wp:positionH relativeFrom="column">
                  <wp:posOffset>792221</wp:posOffset>
                </wp:positionH>
                <wp:positionV relativeFrom="paragraph">
                  <wp:posOffset>30363</wp:posOffset>
                </wp:positionV>
                <wp:extent cx="6127544" cy="273248"/>
                <wp:effectExtent l="0" t="0" r="197485" b="88900"/>
                <wp:wrapNone/>
                <wp:docPr id="2090496987" name="Connector: Elb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7544" cy="273248"/>
                        </a:xfrm>
                        <a:prstGeom prst="bentConnector3">
                          <a:avLst>
                            <a:gd name="adj1" fmla="val 10274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D89CB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9" o:spid="_x0000_s1026" type="#_x0000_t34" style="position:absolute;margin-left:62.4pt;margin-top:2.4pt;width:482.5pt;height:21.5pt;z-index:2516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" adj="22193" strokecolor="#0f0f3f [3200]" strokeweight=".5pt">
                <v:stroke endarrow="block"/>
              </v:shape>
            </w:pict>
          </mc:Fallback>
        </mc:AlternateContent>
      </w:r>
      <w:r w:rsidR="00F4300B">
        <w:rPr>
          <w:noProof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3C5A2CFA" wp14:editId="0B396ECC">
                <wp:simplePos x="0" y="0"/>
                <wp:positionH relativeFrom="column">
                  <wp:posOffset>797915</wp:posOffset>
                </wp:positionH>
                <wp:positionV relativeFrom="paragraph">
                  <wp:posOffset>47310</wp:posOffset>
                </wp:positionV>
                <wp:extent cx="158382" cy="277058"/>
                <wp:effectExtent l="76200" t="38100" r="13335" b="27940"/>
                <wp:wrapNone/>
                <wp:docPr id="1393237477" name="Connector: Elbow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8382" cy="277058"/>
                        </a:xfrm>
                        <a:prstGeom prst="bentConnector3">
                          <a:avLst>
                            <a:gd name="adj1" fmla="val 10066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03815" id="Connector: Elbow 43" o:spid="_x0000_s1026" type="#_x0000_t34" style="position:absolute;margin-left:62.85pt;margin-top:3.75pt;width:12.45pt;height:21.8pt;flip:x y;z-index:251658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" adj="21743" strokecolor="#0f0f3f [3200]" strokeweight=".5pt">
                <v:stroke endarrow="block"/>
              </v:shape>
            </w:pict>
          </mc:Fallback>
        </mc:AlternateContent>
      </w:r>
    </w:p>
    <w:p w14:paraId="0AAF9624" w14:textId="54855477" w:rsidR="00C10C8E" w:rsidRDefault="00E710EE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965E233" wp14:editId="0DD59D32">
                <wp:simplePos x="0" y="0"/>
                <wp:positionH relativeFrom="column">
                  <wp:posOffset>2736462</wp:posOffset>
                </wp:positionH>
                <wp:positionV relativeFrom="paragraph">
                  <wp:posOffset>84216</wp:posOffset>
                </wp:positionV>
                <wp:extent cx="2052789" cy="0"/>
                <wp:effectExtent l="38100" t="76200" r="0" b="95250"/>
                <wp:wrapNone/>
                <wp:docPr id="173938303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5278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6345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15.45pt;margin-top:6.65pt;width:161.65pt;height:0;flip:x y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" strokecolor="#0f0f3f [3200]" strokeweight=".5pt">
                <v:stroke endarrow="block" joinstyle="miter"/>
              </v:shape>
            </w:pict>
          </mc:Fallback>
        </mc:AlternateContent>
      </w:r>
      <w:r w:rsidR="00F4300B"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69CA8301" wp14:editId="7F11F2D6">
                <wp:simplePos x="0" y="0"/>
                <wp:positionH relativeFrom="column">
                  <wp:posOffset>5317490</wp:posOffset>
                </wp:positionH>
                <wp:positionV relativeFrom="paragraph">
                  <wp:posOffset>130810</wp:posOffset>
                </wp:positionV>
                <wp:extent cx="396000" cy="0"/>
                <wp:effectExtent l="38100" t="76200" r="0" b="95250"/>
                <wp:wrapNone/>
                <wp:docPr id="895774365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6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3FECF" id="Straight Arrow Connector 41" o:spid="_x0000_s1026" type="#_x0000_t32" style="position:absolute;margin-left:418.7pt;margin-top:10.3pt;width:31.2pt;height:0;flip:x;z-index:2516582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" strokecolor="#0f0f3f [3200]" strokeweight=".5pt">
                <v:stroke endarrow="block" joinstyle="miter"/>
              </v:shape>
            </w:pict>
          </mc:Fallback>
        </mc:AlternateContent>
      </w:r>
      <w:r w:rsidR="00F4300B"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095FE5BD" wp14:editId="7382FD84">
                <wp:simplePos x="0" y="0"/>
                <wp:positionH relativeFrom="column">
                  <wp:posOffset>6184811</wp:posOffset>
                </wp:positionH>
                <wp:positionV relativeFrom="paragraph">
                  <wp:posOffset>37356</wp:posOffset>
                </wp:positionV>
                <wp:extent cx="0" cy="168902"/>
                <wp:effectExtent l="0" t="0" r="38100" b="22225"/>
                <wp:wrapNone/>
                <wp:docPr id="77975190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9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20D771" id="Straight Connector 33" o:spid="_x0000_s1026" style="position:absolute;z-index:2516582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7pt,2.95pt" to="487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" strokecolor="#0f0f3f [3200]" strokeweight=".5pt">
                <v:stroke joinstyle="miter"/>
              </v:line>
            </w:pict>
          </mc:Fallback>
        </mc:AlternateContent>
      </w:r>
      <w:r w:rsidR="00F4300B"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6F166DDA" wp14:editId="7EB34CEF">
                <wp:simplePos x="0" y="0"/>
                <wp:positionH relativeFrom="column">
                  <wp:posOffset>5712460</wp:posOffset>
                </wp:positionH>
                <wp:positionV relativeFrom="paragraph">
                  <wp:posOffset>36939</wp:posOffset>
                </wp:positionV>
                <wp:extent cx="1182314" cy="302859"/>
                <wp:effectExtent l="0" t="0" r="18415" b="21590"/>
                <wp:wrapNone/>
                <wp:docPr id="71876733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314" cy="302859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85EC12" id="Rectangle 28" o:spid="_x0000_s1026" style="position:absolute;margin-left:449.8pt;margin-top:2.9pt;width:93.1pt;height:23.85pt;z-index:25165826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" fillcolor="#bfe7f5 [1304]" strokecolor="#001a2b [484]" strokeweight="1pt"/>
            </w:pict>
          </mc:Fallback>
        </mc:AlternateContent>
      </w:r>
      <w:r w:rsidR="00F4300B"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6CA8096E" wp14:editId="39368167">
                <wp:simplePos x="0" y="0"/>
                <wp:positionH relativeFrom="column">
                  <wp:posOffset>6342420</wp:posOffset>
                </wp:positionH>
                <wp:positionV relativeFrom="paragraph">
                  <wp:posOffset>37465</wp:posOffset>
                </wp:positionV>
                <wp:extent cx="0" cy="174726"/>
                <wp:effectExtent l="0" t="0" r="38100" b="34925"/>
                <wp:wrapNone/>
                <wp:docPr id="2097844922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7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3BEF52" id="Straight Connector 36" o:spid="_x0000_s1026" style="position:absolute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9.4pt,2.95pt" to="499.4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" strokecolor="#0f0f3f [3200]" strokeweight=".5pt">
                <v:stroke joinstyle="miter"/>
              </v:line>
            </w:pict>
          </mc:Fallback>
        </mc:AlternateContent>
      </w:r>
      <w:r w:rsidR="00F4300B"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228345EA" wp14:editId="2A4D492F">
                <wp:simplePos x="0" y="0"/>
                <wp:positionH relativeFrom="column">
                  <wp:posOffset>6488122</wp:posOffset>
                </wp:positionH>
                <wp:positionV relativeFrom="paragraph">
                  <wp:posOffset>31115</wp:posOffset>
                </wp:positionV>
                <wp:extent cx="0" cy="172939"/>
                <wp:effectExtent l="0" t="0" r="38100" b="36830"/>
                <wp:wrapNone/>
                <wp:docPr id="1936407947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29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31BD01" id="Straight Connector 38" o:spid="_x0000_s1026" style="position:absolute;flip:x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9pt,2.45pt" to="510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" strokecolor="#0f0f3f [3200]" strokeweight=".5pt">
                <v:stroke joinstyle="miter"/>
              </v:line>
            </w:pict>
          </mc:Fallback>
        </mc:AlternateContent>
      </w:r>
      <w:r w:rsidR="00F4300B"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4CC7D5D9" wp14:editId="084F009F">
                <wp:simplePos x="0" y="0"/>
                <wp:positionH relativeFrom="column">
                  <wp:posOffset>6644612</wp:posOffset>
                </wp:positionH>
                <wp:positionV relativeFrom="paragraph">
                  <wp:posOffset>31224</wp:posOffset>
                </wp:positionV>
                <wp:extent cx="0" cy="180000"/>
                <wp:effectExtent l="0" t="0" r="38100" b="29845"/>
                <wp:wrapNone/>
                <wp:docPr id="794365272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E84B7" id="Straight Connector 37" o:spid="_x0000_s1026" style="position:absolute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3.2pt,2.45pt" to="523.2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" strokecolor="#0f0f3f [3200]" strokeweight=".5pt">
                <v:stroke joinstyle="miter"/>
              </v:line>
            </w:pict>
          </mc:Fallback>
        </mc:AlternateContent>
      </w:r>
      <w:r w:rsidR="00F4300B"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78D74862" wp14:editId="218E4DA0">
                <wp:simplePos x="0" y="0"/>
                <wp:positionH relativeFrom="column">
                  <wp:posOffset>6767195</wp:posOffset>
                </wp:positionH>
                <wp:positionV relativeFrom="paragraph">
                  <wp:posOffset>37792</wp:posOffset>
                </wp:positionV>
                <wp:extent cx="0" cy="176631"/>
                <wp:effectExtent l="0" t="0" r="38100" b="33020"/>
                <wp:wrapNone/>
                <wp:docPr id="113764152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66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D9B7F8" id="Straight Connector 40" o:spid="_x0000_s1026" style="position:absolute;flip:x;z-index:25165827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2.85pt,3pt" to="532.8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" strokecolor="#0f0f3f [3200]" strokeweight=".5pt">
                <v:stroke joinstyle="miter"/>
              </v:line>
            </w:pict>
          </mc:Fallback>
        </mc:AlternateContent>
      </w:r>
      <w:r w:rsidR="00FA7A7B"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07C355A5" wp14:editId="1A06419C">
                <wp:simplePos x="0" y="0"/>
                <wp:positionH relativeFrom="column">
                  <wp:posOffset>6039700</wp:posOffset>
                </wp:positionH>
                <wp:positionV relativeFrom="paragraph">
                  <wp:posOffset>43402</wp:posOffset>
                </wp:positionV>
                <wp:extent cx="0" cy="168902"/>
                <wp:effectExtent l="0" t="0" r="38100" b="22225"/>
                <wp:wrapNone/>
                <wp:docPr id="272495317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9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C3EB96" id="Straight Connector 32" o:spid="_x0000_s1026" style="position:absolute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5.55pt,3.4pt" to="475.5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" strokecolor="#0f0f3f [3200]" strokeweight=".5pt">
                <v:stroke joinstyle="miter"/>
              </v:line>
            </w:pict>
          </mc:Fallback>
        </mc:AlternateContent>
      </w:r>
      <w:r w:rsidR="00FA7A7B"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3C43BD8A" wp14:editId="5365787B">
                <wp:simplePos x="0" y="0"/>
                <wp:positionH relativeFrom="column">
                  <wp:posOffset>5922997</wp:posOffset>
                </wp:positionH>
                <wp:positionV relativeFrom="paragraph">
                  <wp:posOffset>49226</wp:posOffset>
                </wp:positionV>
                <wp:extent cx="0" cy="163077"/>
                <wp:effectExtent l="0" t="0" r="38100" b="27940"/>
                <wp:wrapNone/>
                <wp:docPr id="405273465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30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EAFF94" id="Straight Connector 31" o:spid="_x0000_s1026" style="position:absolute;flip:x;z-index:251658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6.4pt,3.9pt" to="466.4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" strokecolor="#0f0f3f [3200]" strokeweight=".5pt">
                <v:stroke joinstyle="miter"/>
              </v:line>
            </w:pict>
          </mc:Fallback>
        </mc:AlternateContent>
      </w:r>
      <w:r w:rsidR="00FA7A7B"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3A3B38FC" wp14:editId="581E1667">
                <wp:simplePos x="0" y="0"/>
                <wp:positionH relativeFrom="column">
                  <wp:posOffset>5817672</wp:posOffset>
                </wp:positionH>
                <wp:positionV relativeFrom="paragraph">
                  <wp:posOffset>43180</wp:posOffset>
                </wp:positionV>
                <wp:extent cx="0" cy="167640"/>
                <wp:effectExtent l="0" t="0" r="38100" b="22860"/>
                <wp:wrapNone/>
                <wp:docPr id="2016008573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7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BCB2B0" id="Straight Connector 30" o:spid="_x0000_s1026" style="position:absolute;flip:x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8.1pt,3.4pt" to="458.1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" strokecolor="#0f0f3f [3200]" strokeweight=".5pt">
                <v:stroke joinstyle="miter"/>
              </v:line>
            </w:pict>
          </mc:Fallback>
        </mc:AlternateContent>
      </w:r>
      <w:r w:rsidR="00500AF0"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2969EB66" wp14:editId="46F9F831">
                <wp:simplePos x="0" y="0"/>
                <wp:positionH relativeFrom="column">
                  <wp:posOffset>4781672</wp:posOffset>
                </wp:positionH>
                <wp:positionV relativeFrom="paragraph">
                  <wp:posOffset>37579</wp:posOffset>
                </wp:positionV>
                <wp:extent cx="518354" cy="495058"/>
                <wp:effectExtent l="0" t="0" r="15240" b="19685"/>
                <wp:wrapNone/>
                <wp:docPr id="130054529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354" cy="495058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19F31C" w14:textId="6DE652E5" w:rsidR="00500AF0" w:rsidRPr="00500AF0" w:rsidRDefault="00500AF0">
                            <w:pPr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500AF0">
                              <w:rPr>
                                <w:sz w:val="16"/>
                                <w:szCs w:val="16"/>
                                <w:lang w:val="en-IN"/>
                              </w:rPr>
                              <w:t>Q     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9EB66" id="Text Box 26" o:spid="_x0000_s1029" type="#_x0000_t202" style="position:absolute;margin-left:376.5pt;margin-top:2.95pt;width:40.8pt;height:39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" fillcolor="#bfe7f5 [1304]" strokeweight=".5pt">
                <v:textbox>
                  <w:txbxContent>
                    <w:p w14:paraId="6D19F31C" w14:textId="6DE652E5" w:rsidR="00500AF0" w:rsidRPr="00500AF0" w:rsidRDefault="00500AF0">
                      <w:pPr>
                        <w:rPr>
                          <w:sz w:val="16"/>
                          <w:szCs w:val="16"/>
                          <w:lang w:val="en-IN"/>
                        </w:rPr>
                      </w:pPr>
                      <w:r w:rsidRPr="00500AF0">
                        <w:rPr>
                          <w:sz w:val="16"/>
                          <w:szCs w:val="16"/>
                          <w:lang w:val="en-IN"/>
                        </w:rPr>
                        <w:t>Q      D</w:t>
                      </w:r>
                    </w:p>
                  </w:txbxContent>
                </v:textbox>
              </v:shape>
            </w:pict>
          </mc:Fallback>
        </mc:AlternateContent>
      </w:r>
      <w:r w:rsidR="00500AF0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96747D5" wp14:editId="3F9B648F">
                <wp:simplePos x="0" y="0"/>
                <wp:positionH relativeFrom="column">
                  <wp:posOffset>1654074</wp:posOffset>
                </wp:positionH>
                <wp:positionV relativeFrom="paragraph">
                  <wp:posOffset>49227</wp:posOffset>
                </wp:positionV>
                <wp:extent cx="1083302" cy="173880"/>
                <wp:effectExtent l="0" t="0" r="22225" b="17145"/>
                <wp:wrapNone/>
                <wp:docPr id="193192416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302" cy="1738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AF9B25" w14:textId="5AD876B6" w:rsidR="00EE546D" w:rsidRDefault="00EE546D" w:rsidP="00EE546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747D5" id="Rectangle 14" o:spid="_x0000_s1030" style="position:absolute;margin-left:130.25pt;margin-top:3.9pt;width:85.3pt;height:13.7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" fillcolor="#bfe7f5 [1304]" strokecolor="#001a2b [484]" strokeweight="1pt">
                <v:textbox>
                  <w:txbxContent>
                    <w:p w14:paraId="71AF9B25" w14:textId="5AD876B6" w:rsidR="00EE546D" w:rsidRDefault="00EE546D" w:rsidP="00EE546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00AF0"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4F03B1C1" wp14:editId="295D0576">
                <wp:simplePos x="0" y="0"/>
                <wp:positionH relativeFrom="column">
                  <wp:posOffset>2580005</wp:posOffset>
                </wp:positionH>
                <wp:positionV relativeFrom="paragraph">
                  <wp:posOffset>43180</wp:posOffset>
                </wp:positionV>
                <wp:extent cx="0" cy="179924"/>
                <wp:effectExtent l="0" t="0" r="38100" b="29845"/>
                <wp:wrapNone/>
                <wp:docPr id="191012382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9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DB0841" id="Straight Connector 22" o:spid="_x0000_s1026" style="position:absolute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15pt,3.4pt" to="203.1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" strokecolor="#0f0f3f [3200]" strokeweight=".5pt">
                <v:stroke joinstyle="miter"/>
              </v:line>
            </w:pict>
          </mc:Fallback>
        </mc:AlternateContent>
      </w:r>
      <w:r w:rsidR="00500AF0"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95AAC87" wp14:editId="4B94312E">
                <wp:simplePos x="0" y="0"/>
                <wp:positionH relativeFrom="column">
                  <wp:posOffset>2457814</wp:posOffset>
                </wp:positionH>
                <wp:positionV relativeFrom="paragraph">
                  <wp:posOffset>43402</wp:posOffset>
                </wp:positionV>
                <wp:extent cx="5824" cy="180450"/>
                <wp:effectExtent l="0" t="0" r="32385" b="29210"/>
                <wp:wrapNone/>
                <wp:docPr id="1097898015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4" cy="180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4DCDD1" id="Straight Connector 21" o:spid="_x0000_s1026" style="position:absolute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55pt,3.4pt" to="194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" strokecolor="#0f0f3f [3200]" strokeweight=".5pt">
                <v:stroke joinstyle="miter"/>
              </v:line>
            </w:pict>
          </mc:Fallback>
        </mc:AlternateContent>
      </w:r>
      <w:r w:rsidR="00500AF0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4D2A2A1" wp14:editId="5E7BC14C">
                <wp:simplePos x="0" y="0"/>
                <wp:positionH relativeFrom="column">
                  <wp:posOffset>2335506</wp:posOffset>
                </wp:positionH>
                <wp:positionV relativeFrom="paragraph">
                  <wp:posOffset>55051</wp:posOffset>
                </wp:positionV>
                <wp:extent cx="0" cy="168801"/>
                <wp:effectExtent l="0" t="0" r="38100" b="22225"/>
                <wp:wrapNone/>
                <wp:docPr id="1653721705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8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129CDC" id="Straight Connector 20" o:spid="_x0000_s1026" style="position:absolute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9pt,4.35pt" to="183.9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" strokecolor="#0f0f3f [3200]" strokeweight=".5pt">
                <v:stroke joinstyle="miter"/>
              </v:line>
            </w:pict>
          </mc:Fallback>
        </mc:AlternateContent>
      </w:r>
      <w:r w:rsidR="00500AF0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77AE1A50" wp14:editId="2F3C9777">
                <wp:simplePos x="0" y="0"/>
                <wp:positionH relativeFrom="column">
                  <wp:posOffset>1909882</wp:posOffset>
                </wp:positionH>
                <wp:positionV relativeFrom="paragraph">
                  <wp:posOffset>42961</wp:posOffset>
                </wp:positionV>
                <wp:extent cx="0" cy="167838"/>
                <wp:effectExtent l="0" t="0" r="38100" b="22860"/>
                <wp:wrapNone/>
                <wp:docPr id="1682419272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78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E71E0D" id="Straight Connector 17" o:spid="_x0000_s1026" style="position:absolute;flip:x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4pt,3.4pt" to="150.4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" strokecolor="#0f0f3f [3200]" strokeweight=".5pt">
                <v:stroke joinstyle="miter"/>
              </v:line>
            </w:pict>
          </mc:Fallback>
        </mc:AlternateContent>
      </w:r>
      <w:r w:rsidR="00500AF0"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450E663D" wp14:editId="13D4C98C">
                <wp:simplePos x="0" y="0"/>
                <wp:positionH relativeFrom="column">
                  <wp:posOffset>2183765</wp:posOffset>
                </wp:positionH>
                <wp:positionV relativeFrom="paragraph">
                  <wp:posOffset>43180</wp:posOffset>
                </wp:positionV>
                <wp:extent cx="0" cy="186375"/>
                <wp:effectExtent l="0" t="0" r="38100" b="23495"/>
                <wp:wrapNone/>
                <wp:docPr id="1583182326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6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08A3CC" id="Straight Connector 19" o:spid="_x0000_s1026" style="position:absolute;flip:x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95pt,3.4pt" to="171.9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" strokecolor="#0f0f3f [3200]" strokeweight=".5pt">
                <v:stroke joinstyle="miter"/>
              </v:line>
            </w:pict>
          </mc:Fallback>
        </mc:AlternateContent>
      </w:r>
      <w:r w:rsidR="00500AF0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7BACD947" wp14:editId="31F2FD7B">
                <wp:simplePos x="0" y="0"/>
                <wp:positionH relativeFrom="column">
                  <wp:posOffset>2032218</wp:posOffset>
                </wp:positionH>
                <wp:positionV relativeFrom="paragraph">
                  <wp:posOffset>54303</wp:posOffset>
                </wp:positionV>
                <wp:extent cx="0" cy="168275"/>
                <wp:effectExtent l="0" t="0" r="38100" b="22225"/>
                <wp:wrapNone/>
                <wp:docPr id="1744929382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16FA3D" id="Straight Connector 18" o:spid="_x0000_s1026" style="position:absolute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pt,4.3pt" to="160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" strokecolor="#0f0f3f [3200]" strokeweight=".5pt">
                <v:stroke joinstyle="miter"/>
              </v:line>
            </w:pict>
          </mc:Fallback>
        </mc:AlternateContent>
      </w:r>
      <w:r w:rsidR="00500AF0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DD55E75" wp14:editId="0A8BA890">
                <wp:simplePos x="0" y="0"/>
                <wp:positionH relativeFrom="column">
                  <wp:posOffset>1788031</wp:posOffset>
                </wp:positionH>
                <wp:positionV relativeFrom="paragraph">
                  <wp:posOffset>55051</wp:posOffset>
                </wp:positionV>
                <wp:extent cx="0" cy="168801"/>
                <wp:effectExtent l="0" t="0" r="38100" b="22225"/>
                <wp:wrapNone/>
                <wp:docPr id="236753764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8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E0BD6A" id="Straight Connector 16" o:spid="_x0000_s1026" style="position:absolute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8pt,4.35pt" to="140.8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" strokecolor="#0f0f3f [3200]" strokeweight=".5pt">
                <v:stroke joinstyle="miter"/>
              </v:line>
            </w:pict>
          </mc:Fallback>
        </mc:AlternateContent>
      </w:r>
      <w:r w:rsidR="00500AF0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26B951F" wp14:editId="3F8DE94F">
                <wp:simplePos x="0" y="0"/>
                <wp:positionH relativeFrom="column">
                  <wp:posOffset>1473524</wp:posOffset>
                </wp:positionH>
                <wp:positionV relativeFrom="paragraph">
                  <wp:posOffset>95820</wp:posOffset>
                </wp:positionV>
                <wp:extent cx="174726" cy="5824"/>
                <wp:effectExtent l="38100" t="76200" r="0" b="89535"/>
                <wp:wrapNone/>
                <wp:docPr id="103622706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726" cy="58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0D0428" id="Straight Arrow Connector 15" o:spid="_x0000_s1026" type="#_x0000_t32" style="position:absolute;margin-left:116.05pt;margin-top:7.55pt;width:13.75pt;height:.45pt;flip:x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" strokecolor="#0f0f3f [3200]" strokeweight=".5pt">
                <v:stroke endarrow="block" joinstyle="miter"/>
              </v:shape>
            </w:pict>
          </mc:Fallback>
        </mc:AlternateContent>
      </w:r>
      <w:r w:rsidR="00362009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497DB342" wp14:editId="7847E822">
                <wp:simplePos x="0" y="0"/>
                <wp:positionH relativeFrom="column">
                  <wp:posOffset>954656</wp:posOffset>
                </wp:positionH>
                <wp:positionV relativeFrom="paragraph">
                  <wp:posOffset>7919</wp:posOffset>
                </wp:positionV>
                <wp:extent cx="506705" cy="512530"/>
                <wp:effectExtent l="0" t="0" r="27305" b="20955"/>
                <wp:wrapNone/>
                <wp:docPr id="176337153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05" cy="51253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FEEFF7" w14:textId="19A27418" w:rsidR="00362009" w:rsidRPr="00362009" w:rsidRDefault="00362009">
                            <w:pPr>
                              <w:rPr>
                                <w:sz w:val="20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sz w:val="20"/>
                                <w:szCs w:val="16"/>
                                <w:lang w:val="en-IN"/>
                              </w:rPr>
                              <w:t>Q  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DB342" id="Text Box 13" o:spid="_x0000_s1031" type="#_x0000_t202" style="position:absolute;margin-left:75.15pt;margin-top:.6pt;width:39.9pt;height:40.3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" fillcolor="#bfe7f5 [1304]" strokeweight=".5pt">
                <v:textbox>
                  <w:txbxContent>
                    <w:p w14:paraId="60FEEFF7" w14:textId="19A27418" w:rsidR="00362009" w:rsidRPr="00362009" w:rsidRDefault="00362009">
                      <w:pPr>
                        <w:rPr>
                          <w:sz w:val="20"/>
                          <w:szCs w:val="16"/>
                          <w:lang w:val="en-IN"/>
                        </w:rPr>
                      </w:pPr>
                      <w:r>
                        <w:rPr>
                          <w:sz w:val="20"/>
                          <w:szCs w:val="16"/>
                          <w:lang w:val="en-IN"/>
                        </w:rPr>
                        <w:t>Q   D</w:t>
                      </w:r>
                    </w:p>
                  </w:txbxContent>
                </v:textbox>
              </v:shape>
            </w:pict>
          </mc:Fallback>
        </mc:AlternateContent>
      </w:r>
    </w:p>
    <w:p w14:paraId="113B679D" w14:textId="02F1F093" w:rsidR="00C10C8E" w:rsidRDefault="007A297C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5B2B9F4D" wp14:editId="6141C0E3">
                <wp:simplePos x="0" y="0"/>
                <wp:positionH relativeFrom="column">
                  <wp:posOffset>3044483</wp:posOffset>
                </wp:positionH>
                <wp:positionV relativeFrom="paragraph">
                  <wp:posOffset>142485</wp:posOffset>
                </wp:positionV>
                <wp:extent cx="1581353" cy="5824"/>
                <wp:effectExtent l="0" t="76200" r="19050" b="89535"/>
                <wp:wrapNone/>
                <wp:docPr id="1894743702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1353" cy="58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3775B8" id="Straight Arrow Connector 45" o:spid="_x0000_s1026" type="#_x0000_t32" style="position:absolute;margin-left:239.7pt;margin-top:11.2pt;width:124.5pt;height:.45pt;flip:y;z-index:251658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" strokecolor="#0f0f3f [3200]" strokeweight=".5pt">
                <v:stroke endarrow="block" joinstyle="miter"/>
              </v:shape>
            </w:pict>
          </mc:Fallback>
        </mc:AlternateContent>
      </w:r>
      <w:r w:rsidR="00E3084A">
        <w:rPr>
          <w:noProof/>
        </w:rPr>
        <mc:AlternateContent>
          <mc:Choice Requires="wps">
            <w:drawing>
              <wp:anchor distT="0" distB="0" distL="114300" distR="114300" simplePos="0" relativeHeight="251658414" behindDoc="0" locked="0" layoutInCell="1" allowOverlap="1" wp14:anchorId="7D188D29" wp14:editId="04B05C32">
                <wp:simplePos x="0" y="0"/>
                <wp:positionH relativeFrom="column">
                  <wp:posOffset>2105025</wp:posOffset>
                </wp:positionH>
                <wp:positionV relativeFrom="paragraph">
                  <wp:posOffset>125095</wp:posOffset>
                </wp:positionV>
                <wp:extent cx="0" cy="453585"/>
                <wp:effectExtent l="76200" t="38100" r="57150" b="22860"/>
                <wp:wrapNone/>
                <wp:docPr id="124300509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4535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DDF1F" id="Straight Arrow Connector 1" o:spid="_x0000_s1026" type="#_x0000_t32" style="position:absolute;margin-left:165.75pt;margin-top:9.85pt;width:0;height:35.7pt;flip:x y;z-index:2516584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" strokecolor="#0f0f3f [3200]" strokeweight=".5pt">
                <v:stroke endarrow="block" joinstyle="miter"/>
              </v:shape>
            </w:pict>
          </mc:Fallback>
        </mc:AlternateContent>
      </w:r>
      <w:r w:rsidR="00E3084A"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13AC11BB" wp14:editId="34D9F044">
                <wp:simplePos x="0" y="0"/>
                <wp:positionH relativeFrom="column">
                  <wp:posOffset>4543474</wp:posOffset>
                </wp:positionH>
                <wp:positionV relativeFrom="paragraph">
                  <wp:posOffset>116303</wp:posOffset>
                </wp:positionV>
                <wp:extent cx="1828581" cy="451134"/>
                <wp:effectExtent l="0" t="38100" r="76835" b="25400"/>
                <wp:wrapNone/>
                <wp:docPr id="390651446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581" cy="451134"/>
                        </a:xfrm>
                        <a:prstGeom prst="bentConnector3">
                          <a:avLst>
                            <a:gd name="adj1" fmla="val 10015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DF409" id="Connector: Elbow 42" o:spid="_x0000_s1026" type="#_x0000_t34" style="position:absolute;margin-left:357.75pt;margin-top:9.15pt;width:2in;height:35.5pt;flip:y;z-index:2516582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" adj="21634" strokecolor="#0f0f3f [3200]" strokeweight=".5pt">
                <v:stroke endarrow="block"/>
              </v:shape>
            </w:pict>
          </mc:Fallback>
        </mc:AlternateContent>
      </w:r>
      <w:r w:rsidR="00F4300B"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39E3CF16" wp14:editId="64E46D99">
                <wp:simplePos x="0" y="0"/>
                <wp:positionH relativeFrom="column">
                  <wp:posOffset>5713544</wp:posOffset>
                </wp:positionH>
                <wp:positionV relativeFrom="paragraph">
                  <wp:posOffset>11008</wp:posOffset>
                </wp:positionV>
                <wp:extent cx="1187559" cy="3810"/>
                <wp:effectExtent l="0" t="0" r="31750" b="34290"/>
                <wp:wrapNone/>
                <wp:docPr id="1714358315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559" cy="3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2CBEE8" id="Straight Connector 29" o:spid="_x0000_s1026" style="position:absolute;flip:y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.9pt,.85pt" to="543.4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" strokecolor="#0f0f3f [3200]" strokeweight=".5pt">
                <v:stroke joinstyle="miter"/>
              </v:line>
            </w:pict>
          </mc:Fallback>
        </mc:AlternateContent>
      </w:r>
      <w:r w:rsidR="00500AF0"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3C0EAE03" wp14:editId="476DA5FA">
                <wp:simplePos x="0" y="0"/>
                <wp:positionH relativeFrom="column">
                  <wp:posOffset>1654073</wp:posOffset>
                </wp:positionH>
                <wp:positionV relativeFrom="paragraph">
                  <wp:posOffset>22658</wp:posOffset>
                </wp:positionV>
                <wp:extent cx="1082675" cy="104835"/>
                <wp:effectExtent l="0" t="0" r="22225" b="28575"/>
                <wp:wrapNone/>
                <wp:docPr id="420328849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675" cy="10483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8062C" id="Rectangle 25" o:spid="_x0000_s1026" style="position:absolute;margin-left:130.25pt;margin-top:1.8pt;width:85.25pt;height:8.25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" fillcolor="#bfe7f5 [1304]" strokecolor="#001a2b [484]" strokeweight="1pt"/>
            </w:pict>
          </mc:Fallback>
        </mc:AlternateContent>
      </w:r>
    </w:p>
    <w:p w14:paraId="138604E9" w14:textId="156DE605" w:rsidR="00C10C8E" w:rsidRDefault="00E3084A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60DE7E7D" wp14:editId="0D6F5CD1">
                <wp:simplePos x="0" y="0"/>
                <wp:positionH relativeFrom="column">
                  <wp:posOffset>1048385</wp:posOffset>
                </wp:positionH>
                <wp:positionV relativeFrom="paragraph">
                  <wp:posOffset>76835</wp:posOffset>
                </wp:positionV>
                <wp:extent cx="3802926" cy="288000"/>
                <wp:effectExtent l="0" t="76200" r="0" b="36195"/>
                <wp:wrapNone/>
                <wp:docPr id="688156624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02926" cy="288000"/>
                        </a:xfrm>
                        <a:prstGeom prst="bentConnector3">
                          <a:avLst>
                            <a:gd name="adj1" fmla="val 9261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9AD4E" id="Connector: Elbow 27" o:spid="_x0000_s1026" type="#_x0000_t34" style="position:absolute;margin-left:82.55pt;margin-top:6.05pt;width:299.45pt;height:22.7pt;flip:y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" adj="20006" strokecolor="#0f0f3f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3112A5AF" wp14:editId="4A493C7C">
                <wp:simplePos x="0" y="0"/>
                <wp:positionH relativeFrom="column">
                  <wp:posOffset>1029531</wp:posOffset>
                </wp:positionH>
                <wp:positionV relativeFrom="paragraph">
                  <wp:posOffset>45085</wp:posOffset>
                </wp:positionV>
                <wp:extent cx="0" cy="381243"/>
                <wp:effectExtent l="76200" t="38100" r="57150" b="19050"/>
                <wp:wrapNone/>
                <wp:docPr id="1426828478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812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0A762" id="Straight Arrow Connector 24" o:spid="_x0000_s1026" type="#_x0000_t32" style="position:absolute;margin-left:81.05pt;margin-top:3.55pt;width:0;height:30pt;flip:x y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" strokecolor="#0f0f3f [3200]" strokeweight=".5pt">
                <v:stroke endarrow="block" joinstyle="miter"/>
              </v:shape>
            </w:pict>
          </mc:Fallback>
        </mc:AlternateContent>
      </w:r>
    </w:p>
    <w:p w14:paraId="51043E25" w14:textId="29F61E88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2C6614C0" w14:textId="26A094FC" w:rsidR="00C10C8E" w:rsidRDefault="00F32D2C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79804C8D" wp14:editId="4174391A">
                <wp:simplePos x="0" y="0"/>
                <wp:positionH relativeFrom="column">
                  <wp:posOffset>3669248</wp:posOffset>
                </wp:positionH>
                <wp:positionV relativeFrom="paragraph">
                  <wp:posOffset>203220</wp:posOffset>
                </wp:positionV>
                <wp:extent cx="174727" cy="0"/>
                <wp:effectExtent l="0" t="0" r="0" b="0"/>
                <wp:wrapNone/>
                <wp:docPr id="15820886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72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438520" id="Straight Connector 2" o:spid="_x0000_s1026" style="position:absolute;z-index:251658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8.9pt,16pt" to="302.6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" strokecolor="#0f0f3f [3200]" strokeweight="1pt">
                <v:stroke joinstyle="miter"/>
              </v:line>
            </w:pict>
          </mc:Fallback>
        </mc:AlternateContent>
      </w:r>
      <w:r w:rsidR="005A7F33">
        <w:rPr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57F5EB34" wp14:editId="26ECAD6D">
                <wp:simplePos x="0" y="0"/>
                <wp:positionH relativeFrom="column">
                  <wp:posOffset>3057525</wp:posOffset>
                </wp:positionH>
                <wp:positionV relativeFrom="paragraph">
                  <wp:posOffset>151041</wp:posOffset>
                </wp:positionV>
                <wp:extent cx="1607480" cy="0"/>
                <wp:effectExtent l="0" t="76200" r="12065" b="95250"/>
                <wp:wrapNone/>
                <wp:docPr id="53063472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74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C63BC" id="Straight Arrow Connector 1" o:spid="_x0000_s1026" type="#_x0000_t32" style="position:absolute;margin-left:240.75pt;margin-top:11.9pt;width:126.55pt;height:0;flip:y;z-index:25165827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" strokecolor="#0f0f3f [3200]" strokeweight=".5pt">
                <v:stroke endarrow="block" joinstyle="miter"/>
              </v:shape>
            </w:pict>
          </mc:Fallback>
        </mc:AlternateContent>
      </w:r>
      <w:r w:rsidR="00500AF0"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0A52AB35" wp14:editId="17BAB4AF">
                <wp:simplePos x="0" y="0"/>
                <wp:positionH relativeFrom="column">
                  <wp:posOffset>802729</wp:posOffset>
                </wp:positionH>
                <wp:positionV relativeFrom="paragraph">
                  <wp:posOffset>5092</wp:posOffset>
                </wp:positionV>
                <wp:extent cx="570772" cy="267913"/>
                <wp:effectExtent l="0" t="0" r="0" b="0"/>
                <wp:wrapNone/>
                <wp:docPr id="1723119874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772" cy="267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63CA4" w14:textId="4129198C" w:rsidR="00500AF0" w:rsidRPr="00500AF0" w:rsidRDefault="00500AF0" w:rsidP="00500AF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500AF0">
                              <w:rPr>
                                <w:sz w:val="16"/>
                                <w:szCs w:val="16"/>
                                <w:lang w:val="en-IN"/>
                              </w:rPr>
                              <w:t>CLK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2AB35" id="Rectangle 23" o:spid="_x0000_s1032" style="position:absolute;margin-left:63.2pt;margin-top:.4pt;width:44.95pt;height:21.1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" filled="f" stroked="f" strokeweight="1pt">
                <v:textbox>
                  <w:txbxContent>
                    <w:p w14:paraId="23563CA4" w14:textId="4129198C" w:rsidR="00500AF0" w:rsidRPr="00500AF0" w:rsidRDefault="00500AF0" w:rsidP="00500AF0">
                      <w:pPr>
                        <w:jc w:val="center"/>
                        <w:rPr>
                          <w:sz w:val="16"/>
                          <w:szCs w:val="16"/>
                          <w:lang w:val="en-IN"/>
                        </w:rPr>
                      </w:pPr>
                      <w:r w:rsidRPr="00500AF0">
                        <w:rPr>
                          <w:sz w:val="16"/>
                          <w:szCs w:val="16"/>
                          <w:lang w:val="en-IN"/>
                        </w:rPr>
                        <w:t>CLK</w:t>
                      </w:r>
                    </w:p>
                  </w:txbxContent>
                </v:textbox>
              </v:rect>
            </w:pict>
          </mc:Fallback>
        </mc:AlternateContent>
      </w:r>
    </w:p>
    <w:p w14:paraId="4B6CCD89" w14:textId="45AD2FC8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6B44EF43" w14:textId="13FEE848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498F71B3" w14:textId="3521C93B" w:rsidR="00C10C8E" w:rsidRDefault="00435983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74CF289D" wp14:editId="7C0CD124">
                <wp:simplePos x="0" y="0"/>
                <wp:positionH relativeFrom="column">
                  <wp:posOffset>179616</wp:posOffset>
                </wp:positionH>
                <wp:positionV relativeFrom="paragraph">
                  <wp:posOffset>105046</wp:posOffset>
                </wp:positionV>
                <wp:extent cx="180000" cy="0"/>
                <wp:effectExtent l="0" t="0" r="0" b="0"/>
                <wp:wrapNone/>
                <wp:docPr id="121646222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EC36C2" id="Straight Connector 3" o:spid="_x0000_s1026" style="position:absolute;flip:y;z-index:2516582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15pt,8.25pt" to="28.3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" strokecolor="#0f0f3f [3200]" strokeweight=".5pt">
                <v:stroke joinstyle="miter"/>
              </v:line>
            </w:pict>
          </mc:Fallback>
        </mc:AlternateContent>
      </w:r>
    </w:p>
    <w:p w14:paraId="5146812D" w14:textId="20819C02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772C5AAA" w14:textId="5CA412BA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253DE47E" w14:textId="77777777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324E7A44" w14:textId="77777777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51B7E8AB" w14:textId="18595E30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39B71F09" w14:textId="1D7AF380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2C313BF8" w14:textId="5BF87685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7738212F" w14:textId="12778BB7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1678D1A5" w14:textId="6CBD508B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4DB31988" w14:textId="1E2AE73E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4820A57F" w14:textId="6B7F6EB7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086E892F" w14:textId="70947BAA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51E63915" w14:textId="21C0FBA5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1CC2AFB7" w14:textId="258AD0D8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52724460" w14:textId="7C0F36F7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55EE4AFA" w14:textId="2E67CFC7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0DB41E55" w14:textId="5F9AC4AF" w:rsidR="00C10C8E" w:rsidRDefault="005B03CF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92" behindDoc="0" locked="0" layoutInCell="1" allowOverlap="1" wp14:anchorId="2FCFFEA3" wp14:editId="49905D6A">
                <wp:simplePos x="0" y="0"/>
                <wp:positionH relativeFrom="column">
                  <wp:posOffset>-52418</wp:posOffset>
                </wp:positionH>
                <wp:positionV relativeFrom="paragraph">
                  <wp:posOffset>60325</wp:posOffset>
                </wp:positionV>
                <wp:extent cx="7407910" cy="3138999"/>
                <wp:effectExtent l="0" t="0" r="0" b="4445"/>
                <wp:wrapNone/>
                <wp:docPr id="2003799083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7910" cy="31389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8B7F7" w14:textId="2D97009C" w:rsidR="00E72463" w:rsidRDefault="00871ADC">
                            <w:pPr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   </w:t>
                            </w:r>
                            <w:r w:rsidR="005B03CF" w:rsidRPr="005B03CF">
                              <w:rPr>
                                <w:lang w:val="en-IN"/>
                              </w:rPr>
                              <w:t>ss</w:t>
                            </w:r>
                            <w:r w:rsidRPr="005B03CF">
                              <w:rPr>
                                <w:lang w:val="en-IN"/>
                              </w:rPr>
                              <w:t xml:space="preserve">                                                                                       </w:t>
                            </w:r>
                            <w:r w:rsidR="00E72463" w:rsidRPr="005B03CF">
                              <w:rPr>
                                <w:lang w:val="en-IN"/>
                              </w:rPr>
                              <w:t xml:space="preserve">     </w:t>
                            </w:r>
                            <w:proofErr w:type="spellStart"/>
                            <w:r w:rsidR="006B3BA0" w:rsidRPr="00E72463">
                              <w:rPr>
                                <w:sz w:val="20"/>
                                <w:szCs w:val="20"/>
                                <w:lang w:val="en-IN"/>
                              </w:rPr>
                              <w:t>SS</w:t>
                            </w:r>
                            <w:proofErr w:type="spellEnd"/>
                            <w:r w:rsidR="006B3BA0">
                              <w:rPr>
                                <w:lang w:val="en-IN"/>
                              </w:rPr>
                              <w:br/>
                            </w:r>
                            <w:r w:rsidR="006B3BA0">
                              <w:rPr>
                                <w:lang w:val="en-IN"/>
                              </w:rPr>
                              <w:br/>
                            </w:r>
                            <w:r w:rsidR="008E488A">
                              <w:rPr>
                                <w:sz w:val="16"/>
                                <w:szCs w:val="16"/>
                                <w:lang w:val="en-IN"/>
                              </w:rPr>
                              <w:t xml:space="preserve"> </w:t>
                            </w:r>
                            <w:r w:rsidR="00EC3D0C">
                              <w:rPr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  <w:t xml:space="preserve">             </w:t>
                            </w:r>
                            <w:r w:rsidR="002D7A5D" w:rsidRPr="008E488A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                                                                                                        </w:t>
                            </w:r>
                            <w:r w:rsidR="00451649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  </w:t>
                            </w:r>
                            <w:r w:rsidR="002D7A5D" w:rsidRPr="008E488A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r w:rsidR="00D94E11" w:rsidRPr="008E488A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r w:rsidR="00D94E11">
                              <w:rPr>
                                <w:sz w:val="18"/>
                                <w:szCs w:val="18"/>
                                <w:lang w:val="en-IN"/>
                              </w:rPr>
                              <w:t>CPOL= 0</w:t>
                            </w:r>
                            <w:r w:rsidR="001F4F42">
                              <w:rPr>
                                <w:sz w:val="18"/>
                                <w:szCs w:val="18"/>
                                <w:lang w:val="en-IN"/>
                              </w:rPr>
                              <w:br/>
                            </w:r>
                            <w:r w:rsidR="001F4F42">
                              <w:rPr>
                                <w:sz w:val="18"/>
                                <w:szCs w:val="18"/>
                                <w:lang w:val="en-IN"/>
                              </w:rPr>
                              <w:br/>
                            </w:r>
                            <w:r w:rsidR="008E488A">
                              <w:rPr>
                                <w:sz w:val="16"/>
                                <w:szCs w:val="16"/>
                                <w:lang w:val="en-IN"/>
                              </w:rPr>
                              <w:t xml:space="preserve"> </w:t>
                            </w:r>
                            <w:r w:rsidR="00EC3D0C">
                              <w:rPr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  <w:t xml:space="preserve">           </w:t>
                            </w:r>
                            <w:r w:rsidR="00D94E11" w:rsidRPr="008E488A">
                              <w:rPr>
                                <w:sz w:val="16"/>
                                <w:szCs w:val="16"/>
                                <w:lang w:val="en-IN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  <w:r w:rsidR="008E488A">
                              <w:rPr>
                                <w:sz w:val="16"/>
                                <w:szCs w:val="16"/>
                                <w:lang w:val="en-IN"/>
                              </w:rPr>
                              <w:t xml:space="preserve">     </w:t>
                            </w:r>
                            <w:r w:rsidR="00451649">
                              <w:rPr>
                                <w:sz w:val="16"/>
                                <w:szCs w:val="16"/>
                                <w:lang w:val="en-IN"/>
                              </w:rPr>
                              <w:t xml:space="preserve">  </w:t>
                            </w:r>
                            <w:r w:rsidR="00D94E11" w:rsidRPr="008E488A">
                              <w:rPr>
                                <w:sz w:val="16"/>
                                <w:szCs w:val="16"/>
                                <w:lang w:val="en-IN"/>
                              </w:rPr>
                              <w:t xml:space="preserve">   </w:t>
                            </w:r>
                            <w:r w:rsidR="00D94E11">
                              <w:rPr>
                                <w:sz w:val="18"/>
                                <w:szCs w:val="18"/>
                                <w:lang w:val="en-IN"/>
                              </w:rPr>
                              <w:t>CPOL=1</w:t>
                            </w:r>
                            <w:r w:rsidR="001F4F42">
                              <w:rPr>
                                <w:sz w:val="18"/>
                                <w:szCs w:val="18"/>
                                <w:lang w:val="en-IN"/>
                              </w:rPr>
                              <w:br/>
                            </w:r>
                          </w:p>
                          <w:p w14:paraId="177A2BFB" w14:textId="160B900E" w:rsidR="00871ADC" w:rsidRPr="00D94E11" w:rsidRDefault="001F4F42">
                            <w:pPr>
                              <w:rPr>
                                <w:sz w:val="22"/>
                                <w:szCs w:val="18"/>
                                <w:lang w:val="en-I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IN"/>
                              </w:rPr>
                              <w:br/>
                            </w:r>
                            <w:r w:rsidR="00D94E11">
                              <w:rPr>
                                <w:lang w:val="en-IN"/>
                              </w:rPr>
                              <w:t xml:space="preserve">                           </w:t>
                            </w:r>
                            <w:r w:rsidR="00D94E11">
                              <w:rPr>
                                <w:sz w:val="14"/>
                                <w:szCs w:val="10"/>
                                <w:lang w:val="en-IN"/>
                              </w:rPr>
                              <w:br/>
                              <w:t xml:space="preserve">                                                  </w:t>
                            </w:r>
                            <w:r w:rsidR="00D94E11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CPHA=0                                                                                                                             </w:t>
                            </w:r>
                            <w:r w:rsidR="002A0F46">
                              <w:rPr>
                                <w:sz w:val="18"/>
                                <w:szCs w:val="18"/>
                                <w:lang w:val="en-IN"/>
                              </w:rPr>
                              <w:t>CPHA=1</w:t>
                            </w:r>
                            <w:r w:rsidR="002A0F46">
                              <w:rPr>
                                <w:sz w:val="18"/>
                                <w:szCs w:val="18"/>
                                <w:lang w:val="en-IN"/>
                              </w:rPr>
                              <w:br/>
                            </w:r>
                            <w:r w:rsidR="006C4F28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                        </w:t>
                            </w:r>
                            <w:r w:rsidR="006C4F28" w:rsidRPr="006C4F28">
                              <w:rPr>
                                <w:sz w:val="18"/>
                                <w:szCs w:val="18"/>
                              </w:rPr>
                              <w:t xml:space="preserve">Data is set up when SS falls low, </w:t>
                            </w:r>
                            <w:r w:rsidR="006C4F28"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</w:t>
                            </w:r>
                            <w:r w:rsidR="00592DC0" w:rsidRPr="00592DC0">
                              <w:rPr>
                                <w:sz w:val="18"/>
                                <w:szCs w:val="18"/>
                              </w:rPr>
                              <w:t xml:space="preserve">Data is set up at the </w:t>
                            </w:r>
                            <w:r w:rsidR="00321116" w:rsidRPr="00592DC0">
                              <w:rPr>
                                <w:sz w:val="18"/>
                                <w:szCs w:val="18"/>
                              </w:rPr>
                              <w:t>earlier</w:t>
                            </w:r>
                            <w:r w:rsidR="00592DC0" w:rsidRPr="00592DC0">
                              <w:rPr>
                                <w:sz w:val="18"/>
                                <w:szCs w:val="18"/>
                              </w:rPr>
                              <w:t xml:space="preserve"> leading edge of SCLK</w:t>
                            </w:r>
                            <w:r w:rsidR="006C4F28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      </w:t>
                            </w:r>
                            <w:r w:rsidR="006C4F28" w:rsidRPr="006C4F28">
                              <w:rPr>
                                <w:sz w:val="18"/>
                                <w:szCs w:val="18"/>
                              </w:rPr>
                              <w:t xml:space="preserve">or at the </w:t>
                            </w:r>
                            <w:r w:rsidR="00321116" w:rsidRPr="006C4F28">
                              <w:rPr>
                                <w:sz w:val="18"/>
                                <w:szCs w:val="18"/>
                              </w:rPr>
                              <w:t>earlier</w:t>
                            </w:r>
                            <w:r w:rsidR="006C4F28" w:rsidRPr="006C4F28">
                              <w:rPr>
                                <w:sz w:val="18"/>
                                <w:szCs w:val="18"/>
                              </w:rPr>
                              <w:t xml:space="preserve"> trailing edge of SCLK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FFEA3" id="Text Box 115" o:spid="_x0000_s1033" type="#_x0000_t202" style="position:absolute;margin-left:-4.15pt;margin-top:4.75pt;width:583.3pt;height:247.15pt;z-index:251658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" filled="f" stroked="f">
                <v:textbox>
                  <w:txbxContent>
                    <w:p w14:paraId="6A28B7F7" w14:textId="2D97009C" w:rsidR="00E72463" w:rsidRDefault="00871ADC">
                      <w:pPr>
                        <w:rPr>
                          <w:sz w:val="18"/>
                          <w:szCs w:val="18"/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   </w:t>
                      </w:r>
                      <w:r w:rsidR="005B03CF" w:rsidRPr="005B03CF">
                        <w:rPr>
                          <w:lang w:val="en-IN"/>
                        </w:rPr>
                        <w:t>ss</w:t>
                      </w:r>
                      <w:r w:rsidRPr="005B03CF">
                        <w:rPr>
                          <w:lang w:val="en-IN"/>
                        </w:rPr>
                        <w:t xml:space="preserve">                                                                                       </w:t>
                      </w:r>
                      <w:r w:rsidR="00E72463" w:rsidRPr="005B03CF">
                        <w:rPr>
                          <w:lang w:val="en-IN"/>
                        </w:rPr>
                        <w:t xml:space="preserve">     </w:t>
                      </w:r>
                      <w:proofErr w:type="spellStart"/>
                      <w:r w:rsidR="006B3BA0" w:rsidRPr="00E72463">
                        <w:rPr>
                          <w:sz w:val="20"/>
                          <w:szCs w:val="20"/>
                          <w:lang w:val="en-IN"/>
                        </w:rPr>
                        <w:t>SS</w:t>
                      </w:r>
                      <w:proofErr w:type="spellEnd"/>
                      <w:r w:rsidR="006B3BA0">
                        <w:rPr>
                          <w:lang w:val="en-IN"/>
                        </w:rPr>
                        <w:br/>
                      </w:r>
                      <w:r w:rsidR="006B3BA0">
                        <w:rPr>
                          <w:lang w:val="en-IN"/>
                        </w:rPr>
                        <w:br/>
                      </w:r>
                      <w:r w:rsidR="008E488A">
                        <w:rPr>
                          <w:sz w:val="16"/>
                          <w:szCs w:val="16"/>
                          <w:lang w:val="en-IN"/>
                        </w:rPr>
                        <w:t xml:space="preserve"> </w:t>
                      </w:r>
                      <w:r w:rsidR="00EC3D0C">
                        <w:rPr>
                          <w:b/>
                          <w:bCs/>
                          <w:sz w:val="16"/>
                          <w:szCs w:val="16"/>
                          <w:lang w:val="en-IN"/>
                        </w:rPr>
                        <w:t xml:space="preserve">             </w:t>
                      </w:r>
                      <w:r w:rsidR="002D7A5D" w:rsidRPr="008E488A">
                        <w:rPr>
                          <w:sz w:val="18"/>
                          <w:szCs w:val="18"/>
                          <w:lang w:val="en-IN"/>
                        </w:rPr>
                        <w:t xml:space="preserve">                                                                                                        </w:t>
                      </w:r>
                      <w:r w:rsidR="00451649">
                        <w:rPr>
                          <w:sz w:val="18"/>
                          <w:szCs w:val="18"/>
                          <w:lang w:val="en-IN"/>
                        </w:rPr>
                        <w:t xml:space="preserve">  </w:t>
                      </w:r>
                      <w:r w:rsidR="002D7A5D" w:rsidRPr="008E488A">
                        <w:rPr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  <w:r w:rsidR="00D94E11" w:rsidRPr="008E488A">
                        <w:rPr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  <w:r w:rsidR="00D94E11">
                        <w:rPr>
                          <w:sz w:val="18"/>
                          <w:szCs w:val="18"/>
                          <w:lang w:val="en-IN"/>
                        </w:rPr>
                        <w:t>CPOL= 0</w:t>
                      </w:r>
                      <w:r w:rsidR="001F4F42">
                        <w:rPr>
                          <w:sz w:val="18"/>
                          <w:szCs w:val="18"/>
                          <w:lang w:val="en-IN"/>
                        </w:rPr>
                        <w:br/>
                      </w:r>
                      <w:r w:rsidR="001F4F42">
                        <w:rPr>
                          <w:sz w:val="18"/>
                          <w:szCs w:val="18"/>
                          <w:lang w:val="en-IN"/>
                        </w:rPr>
                        <w:br/>
                      </w:r>
                      <w:r w:rsidR="008E488A">
                        <w:rPr>
                          <w:sz w:val="16"/>
                          <w:szCs w:val="16"/>
                          <w:lang w:val="en-IN"/>
                        </w:rPr>
                        <w:t xml:space="preserve"> </w:t>
                      </w:r>
                      <w:r w:rsidR="00EC3D0C">
                        <w:rPr>
                          <w:b/>
                          <w:bCs/>
                          <w:sz w:val="16"/>
                          <w:szCs w:val="16"/>
                          <w:lang w:val="en-IN"/>
                        </w:rPr>
                        <w:t xml:space="preserve">           </w:t>
                      </w:r>
                      <w:r w:rsidR="00D94E11" w:rsidRPr="008E488A">
                        <w:rPr>
                          <w:sz w:val="16"/>
                          <w:szCs w:val="16"/>
                          <w:lang w:val="en-IN"/>
                        </w:rPr>
                        <w:t xml:space="preserve">                                                                                                                  </w:t>
                      </w:r>
                      <w:r w:rsidR="008E488A">
                        <w:rPr>
                          <w:sz w:val="16"/>
                          <w:szCs w:val="16"/>
                          <w:lang w:val="en-IN"/>
                        </w:rPr>
                        <w:t xml:space="preserve">     </w:t>
                      </w:r>
                      <w:r w:rsidR="00451649">
                        <w:rPr>
                          <w:sz w:val="16"/>
                          <w:szCs w:val="16"/>
                          <w:lang w:val="en-IN"/>
                        </w:rPr>
                        <w:t xml:space="preserve">  </w:t>
                      </w:r>
                      <w:r w:rsidR="00D94E11" w:rsidRPr="008E488A">
                        <w:rPr>
                          <w:sz w:val="16"/>
                          <w:szCs w:val="16"/>
                          <w:lang w:val="en-IN"/>
                        </w:rPr>
                        <w:t xml:space="preserve">   </w:t>
                      </w:r>
                      <w:r w:rsidR="00D94E11">
                        <w:rPr>
                          <w:sz w:val="18"/>
                          <w:szCs w:val="18"/>
                          <w:lang w:val="en-IN"/>
                        </w:rPr>
                        <w:t>CPOL=1</w:t>
                      </w:r>
                      <w:r w:rsidR="001F4F42">
                        <w:rPr>
                          <w:sz w:val="18"/>
                          <w:szCs w:val="18"/>
                          <w:lang w:val="en-IN"/>
                        </w:rPr>
                        <w:br/>
                      </w:r>
                    </w:p>
                    <w:p w14:paraId="177A2BFB" w14:textId="160B900E" w:rsidR="00871ADC" w:rsidRPr="00D94E11" w:rsidRDefault="001F4F42">
                      <w:pPr>
                        <w:rPr>
                          <w:sz w:val="22"/>
                          <w:szCs w:val="18"/>
                          <w:lang w:val="en-IN"/>
                        </w:rPr>
                      </w:pPr>
                      <w:r>
                        <w:rPr>
                          <w:sz w:val="18"/>
                          <w:szCs w:val="18"/>
                          <w:lang w:val="en-IN"/>
                        </w:rPr>
                        <w:br/>
                      </w:r>
                      <w:r w:rsidR="00D94E11">
                        <w:rPr>
                          <w:lang w:val="en-IN"/>
                        </w:rPr>
                        <w:t xml:space="preserve">                           </w:t>
                      </w:r>
                      <w:r w:rsidR="00D94E11">
                        <w:rPr>
                          <w:sz w:val="14"/>
                          <w:szCs w:val="10"/>
                          <w:lang w:val="en-IN"/>
                        </w:rPr>
                        <w:br/>
                        <w:t xml:space="preserve">                                                  </w:t>
                      </w:r>
                      <w:r w:rsidR="00D94E11">
                        <w:rPr>
                          <w:sz w:val="18"/>
                          <w:szCs w:val="18"/>
                          <w:lang w:val="en-IN"/>
                        </w:rPr>
                        <w:t xml:space="preserve">CPHA=0                                                                                                                             </w:t>
                      </w:r>
                      <w:r w:rsidR="002A0F46">
                        <w:rPr>
                          <w:sz w:val="18"/>
                          <w:szCs w:val="18"/>
                          <w:lang w:val="en-IN"/>
                        </w:rPr>
                        <w:t>CPHA=1</w:t>
                      </w:r>
                      <w:r w:rsidR="002A0F46">
                        <w:rPr>
                          <w:sz w:val="18"/>
                          <w:szCs w:val="18"/>
                          <w:lang w:val="en-IN"/>
                        </w:rPr>
                        <w:br/>
                      </w:r>
                      <w:r w:rsidR="006C4F28">
                        <w:rPr>
                          <w:sz w:val="18"/>
                          <w:szCs w:val="18"/>
                          <w:lang w:val="en-IN"/>
                        </w:rPr>
                        <w:t xml:space="preserve">                        </w:t>
                      </w:r>
                      <w:r w:rsidR="006C4F28" w:rsidRPr="006C4F28">
                        <w:rPr>
                          <w:sz w:val="18"/>
                          <w:szCs w:val="18"/>
                        </w:rPr>
                        <w:t xml:space="preserve">Data is set up when SS falls low, </w:t>
                      </w:r>
                      <w:r w:rsidR="006C4F28">
                        <w:rPr>
                          <w:sz w:val="18"/>
                          <w:szCs w:val="18"/>
                        </w:rPr>
                        <w:t xml:space="preserve">                                                                       </w:t>
                      </w:r>
                      <w:r w:rsidR="00592DC0" w:rsidRPr="00592DC0">
                        <w:rPr>
                          <w:sz w:val="18"/>
                          <w:szCs w:val="18"/>
                        </w:rPr>
                        <w:t xml:space="preserve">Data is set up at the </w:t>
                      </w:r>
                      <w:r w:rsidR="00321116" w:rsidRPr="00592DC0">
                        <w:rPr>
                          <w:sz w:val="18"/>
                          <w:szCs w:val="18"/>
                        </w:rPr>
                        <w:t>earlier</w:t>
                      </w:r>
                      <w:r w:rsidR="00592DC0" w:rsidRPr="00592DC0">
                        <w:rPr>
                          <w:sz w:val="18"/>
                          <w:szCs w:val="18"/>
                        </w:rPr>
                        <w:t xml:space="preserve"> leading edge of SCLK</w:t>
                      </w:r>
                      <w:r w:rsidR="006C4F28">
                        <w:rPr>
                          <w:sz w:val="18"/>
                          <w:szCs w:val="18"/>
                        </w:rPr>
                        <w:br/>
                        <w:t xml:space="preserve">                  </w:t>
                      </w:r>
                      <w:r w:rsidR="006C4F28" w:rsidRPr="006C4F28">
                        <w:rPr>
                          <w:sz w:val="18"/>
                          <w:szCs w:val="18"/>
                        </w:rPr>
                        <w:t xml:space="preserve">or at the </w:t>
                      </w:r>
                      <w:r w:rsidR="00321116" w:rsidRPr="006C4F28">
                        <w:rPr>
                          <w:sz w:val="18"/>
                          <w:szCs w:val="18"/>
                        </w:rPr>
                        <w:t>earlier</w:t>
                      </w:r>
                      <w:r w:rsidR="006C4F28" w:rsidRPr="006C4F28">
                        <w:rPr>
                          <w:sz w:val="18"/>
                          <w:szCs w:val="18"/>
                        </w:rPr>
                        <w:t xml:space="preserve"> trailing edge of SCLK</w:t>
                      </w:r>
                    </w:p>
                  </w:txbxContent>
                </v:textbox>
              </v:shape>
            </w:pict>
          </mc:Fallback>
        </mc:AlternateContent>
      </w:r>
      <w:r w:rsidR="00C34EBE">
        <w:rPr>
          <w:noProof/>
        </w:rPr>
        <mc:AlternateContent>
          <mc:Choice Requires="wps">
            <w:drawing>
              <wp:anchor distT="0" distB="0" distL="114300" distR="114300" simplePos="0" relativeHeight="251658391" behindDoc="0" locked="0" layoutInCell="1" allowOverlap="1" wp14:anchorId="0162D9B1" wp14:editId="0789F3B9">
                <wp:simplePos x="0" y="0"/>
                <wp:positionH relativeFrom="column">
                  <wp:posOffset>2772062</wp:posOffset>
                </wp:positionH>
                <wp:positionV relativeFrom="paragraph">
                  <wp:posOffset>94793</wp:posOffset>
                </wp:positionV>
                <wp:extent cx="17739" cy="1525942"/>
                <wp:effectExtent l="0" t="0" r="20955" b="36195"/>
                <wp:wrapNone/>
                <wp:docPr id="960728347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39" cy="1525942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8051FF" id="Straight Connector 114" o:spid="_x0000_s1026" style="position:absolute;flip:x;z-index:2516583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25pt,7.45pt" to="219.65pt,1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" strokecolor="#60c5e8 [3208]" strokeweight="1.5pt">
                <v:stroke dashstyle="dash"/>
              </v:line>
            </w:pict>
          </mc:Fallback>
        </mc:AlternateContent>
      </w:r>
      <w:r w:rsidR="00C34EBE">
        <w:rPr>
          <w:noProof/>
        </w:rPr>
        <mc:AlternateContent>
          <mc:Choice Requires="wps">
            <w:drawing>
              <wp:anchor distT="0" distB="0" distL="114300" distR="114300" simplePos="0" relativeHeight="251658390" behindDoc="0" locked="0" layoutInCell="1" allowOverlap="1" wp14:anchorId="736579D7" wp14:editId="14682CBC">
                <wp:simplePos x="0" y="0"/>
                <wp:positionH relativeFrom="column">
                  <wp:posOffset>4835545</wp:posOffset>
                </wp:positionH>
                <wp:positionV relativeFrom="paragraph">
                  <wp:posOffset>77798</wp:posOffset>
                </wp:positionV>
                <wp:extent cx="0" cy="1159017"/>
                <wp:effectExtent l="0" t="0" r="38100" b="22225"/>
                <wp:wrapNone/>
                <wp:docPr id="976238220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9017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D03D7C2" id="Straight Connector 113" o:spid="_x0000_s1026" style="position:absolute;z-index:25165839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0.75pt,6.15pt" to="380.75pt,9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" strokecolor="#60c5e8 [3208]" strokeweight="1.5pt">
                <v:stroke dashstyle="dash"/>
              </v:line>
            </w:pict>
          </mc:Fallback>
        </mc:AlternateContent>
      </w:r>
      <w:r w:rsidR="000139DE">
        <w:rPr>
          <w:noProof/>
        </w:rPr>
        <mc:AlternateContent>
          <mc:Choice Requires="wps">
            <w:drawing>
              <wp:anchor distT="0" distB="0" distL="114300" distR="114300" simplePos="0" relativeHeight="251658344" behindDoc="0" locked="0" layoutInCell="1" allowOverlap="1" wp14:anchorId="57541B17" wp14:editId="49764CB0">
                <wp:simplePos x="0" y="0"/>
                <wp:positionH relativeFrom="column">
                  <wp:posOffset>6633768</wp:posOffset>
                </wp:positionH>
                <wp:positionV relativeFrom="paragraph">
                  <wp:posOffset>107413</wp:posOffset>
                </wp:positionV>
                <wp:extent cx="460112" cy="0"/>
                <wp:effectExtent l="0" t="0" r="0" b="0"/>
                <wp:wrapNone/>
                <wp:docPr id="17295376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11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9D040A" id="Straight Connector 67" o:spid="_x0000_s1026" style="position:absolute;z-index:251658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2.35pt,8.45pt" to="558.6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" strokecolor="#293b90 [3205]" strokeweight="1.5pt">
                <v:stroke joinstyle="miter"/>
              </v:line>
            </w:pict>
          </mc:Fallback>
        </mc:AlternateContent>
      </w:r>
      <w:r w:rsidR="000139DE">
        <w:rPr>
          <w:noProof/>
        </w:rPr>
        <mc:AlternateContent>
          <mc:Choice Requires="wps">
            <w:drawing>
              <wp:anchor distT="0" distB="0" distL="114300" distR="114300" simplePos="0" relativeHeight="251658343" behindDoc="0" locked="0" layoutInCell="1" allowOverlap="1" wp14:anchorId="29B935B9" wp14:editId="6A4E42F4">
                <wp:simplePos x="0" y="0"/>
                <wp:positionH relativeFrom="column">
                  <wp:posOffset>6528932</wp:posOffset>
                </wp:positionH>
                <wp:positionV relativeFrom="paragraph">
                  <wp:posOffset>95763</wp:posOffset>
                </wp:positionV>
                <wp:extent cx="104836" cy="179486"/>
                <wp:effectExtent l="0" t="0" r="28575" b="30480"/>
                <wp:wrapNone/>
                <wp:docPr id="665280479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836" cy="17948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05AD2F" id="Straight Connector 66" o:spid="_x0000_s1026" style="position:absolute;flip:y;z-index:251658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4.1pt,7.55pt" to="522.35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" strokecolor="#2664b0 [3206]" strokeweight="1.5pt">
                <v:stroke joinstyle="miter"/>
              </v:line>
            </w:pict>
          </mc:Fallback>
        </mc:AlternateContent>
      </w:r>
      <w:r w:rsidR="000139DE">
        <w:rPr>
          <w:noProof/>
        </w:rPr>
        <mc:AlternateContent>
          <mc:Choice Requires="wps">
            <w:drawing>
              <wp:anchor distT="0" distB="0" distL="114300" distR="114300" simplePos="0" relativeHeight="251658341" behindDoc="0" locked="0" layoutInCell="1" allowOverlap="1" wp14:anchorId="74AB9F8E" wp14:editId="6DC35C47">
                <wp:simplePos x="0" y="0"/>
                <wp:positionH relativeFrom="column">
                  <wp:posOffset>4583648</wp:posOffset>
                </wp:positionH>
                <wp:positionV relativeFrom="paragraph">
                  <wp:posOffset>113236</wp:posOffset>
                </wp:positionV>
                <wp:extent cx="114826" cy="172194"/>
                <wp:effectExtent l="0" t="0" r="19050" b="37465"/>
                <wp:wrapNone/>
                <wp:docPr id="860461675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826" cy="17219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2F4846" id="Straight Connector 64" o:spid="_x0000_s1026" style="position:absolute;z-index:2516583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0.9pt,8.9pt" to="369.9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" strokecolor="#293b90 [3205]" strokeweight="1.5pt">
                <v:stroke joinstyle="miter"/>
              </v:line>
            </w:pict>
          </mc:Fallback>
        </mc:AlternateContent>
      </w:r>
      <w:r w:rsidR="000139DE">
        <w:rPr>
          <w:noProof/>
        </w:rPr>
        <mc:AlternateContent>
          <mc:Choice Requires="wps">
            <w:drawing>
              <wp:anchor distT="0" distB="0" distL="114300" distR="114300" simplePos="0" relativeHeight="251658340" behindDoc="0" locked="0" layoutInCell="1" allowOverlap="1" wp14:anchorId="1D27C1A5" wp14:editId="24E6127D">
                <wp:simplePos x="0" y="0"/>
                <wp:positionH relativeFrom="column">
                  <wp:posOffset>4234180</wp:posOffset>
                </wp:positionH>
                <wp:positionV relativeFrom="paragraph">
                  <wp:posOffset>107315</wp:posOffset>
                </wp:positionV>
                <wp:extent cx="361101" cy="0"/>
                <wp:effectExtent l="0" t="0" r="0" b="0"/>
                <wp:wrapNone/>
                <wp:docPr id="1651391110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10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321CE1" id="Straight Connector 63" o:spid="_x0000_s1026" style="position:absolute;flip:y;z-index:2516583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3.4pt,8.45pt" to="361.8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" strokecolor="#2664b0 [3206]" strokeweight="1.5pt">
                <v:stroke joinstyle="miter"/>
              </v:line>
            </w:pict>
          </mc:Fallback>
        </mc:AlternateContent>
      </w:r>
      <w:r w:rsidR="008A6B3B">
        <w:rPr>
          <w:noProof/>
        </w:rPr>
        <mc:AlternateContent>
          <mc:Choice Requires="wps">
            <w:drawing>
              <wp:anchor distT="0" distB="0" distL="114300" distR="114300" simplePos="0" relativeHeight="251658329" behindDoc="0" locked="0" layoutInCell="1" allowOverlap="1" wp14:anchorId="076BA406" wp14:editId="4291114C">
                <wp:simplePos x="0" y="0"/>
                <wp:positionH relativeFrom="column">
                  <wp:posOffset>436816</wp:posOffset>
                </wp:positionH>
                <wp:positionV relativeFrom="paragraph">
                  <wp:posOffset>43346</wp:posOffset>
                </wp:positionV>
                <wp:extent cx="0" cy="1619128"/>
                <wp:effectExtent l="0" t="0" r="38100" b="19685"/>
                <wp:wrapNone/>
                <wp:docPr id="13331788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19128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34D4B6" id="Straight Connector 52" o:spid="_x0000_s1026" style="position:absolute;z-index:2516583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4pt,3.4pt" to="34.4pt,1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" strokecolor="#27a9ff [3204]" strokeweight="1.5pt">
                <v:stroke dashstyle="dash"/>
              </v:line>
            </w:pict>
          </mc:Fallback>
        </mc:AlternateContent>
      </w:r>
      <w:r w:rsidR="008A6B3B">
        <w:rPr>
          <w:noProof/>
        </w:rPr>
        <mc:AlternateContent>
          <mc:Choice Requires="wps">
            <w:drawing>
              <wp:anchor distT="0" distB="0" distL="114300" distR="114300" simplePos="0" relativeHeight="251658339" behindDoc="0" locked="0" layoutInCell="1" allowOverlap="1" wp14:anchorId="12CF0B74" wp14:editId="60DAA6EC">
                <wp:simplePos x="0" y="0"/>
                <wp:positionH relativeFrom="column">
                  <wp:posOffset>553298</wp:posOffset>
                </wp:positionH>
                <wp:positionV relativeFrom="paragraph">
                  <wp:posOffset>78291</wp:posOffset>
                </wp:positionV>
                <wp:extent cx="0" cy="1595832"/>
                <wp:effectExtent l="0" t="0" r="38100" b="4445"/>
                <wp:wrapNone/>
                <wp:docPr id="202709790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95832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D347E0" id="Straight Connector 62" o:spid="_x0000_s1026" style="position:absolute;flip:x;z-index:2516583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55pt,6.15pt" to="43.55pt,1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" strokecolor="#60c5e8 [3208]" strokeweight="1.5pt">
                <v:stroke dashstyle="dash"/>
              </v:line>
            </w:pict>
          </mc:Fallback>
        </mc:AlternateContent>
      </w:r>
      <w:r w:rsidR="00536B87">
        <w:rPr>
          <w:noProof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076B57EA" wp14:editId="52BE22B9">
                <wp:simplePos x="0" y="0"/>
                <wp:positionH relativeFrom="column">
                  <wp:posOffset>3092361</wp:posOffset>
                </wp:positionH>
                <wp:positionV relativeFrom="paragraph">
                  <wp:posOffset>152400</wp:posOffset>
                </wp:positionV>
                <wp:extent cx="349622" cy="0"/>
                <wp:effectExtent l="0" t="0" r="0" b="0"/>
                <wp:wrapNone/>
                <wp:docPr id="27188655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962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F19373" id="Straight Connector 8" o:spid="_x0000_s1026" style="position:absolute;flip:y;z-index:25165828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3.5pt,12pt" to="271.0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" strokecolor="#293b90 [3205]" strokeweight="1.5pt">
                <v:stroke joinstyle="miter"/>
              </v:line>
            </w:pict>
          </mc:Fallback>
        </mc:AlternateContent>
      </w:r>
      <w:r w:rsidR="00536B87">
        <w:rPr>
          <w:noProof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5ECD69F1" wp14:editId="3A0D79E1">
                <wp:simplePos x="0" y="0"/>
                <wp:positionH relativeFrom="column">
                  <wp:posOffset>2994822</wp:posOffset>
                </wp:positionH>
                <wp:positionV relativeFrom="paragraph">
                  <wp:posOffset>152400</wp:posOffset>
                </wp:positionV>
                <wp:extent cx="93188" cy="179596"/>
                <wp:effectExtent l="0" t="0" r="21590" b="30480"/>
                <wp:wrapNone/>
                <wp:docPr id="11962932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188" cy="17959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41FB3F" id="Straight Connector 7" o:spid="_x0000_s1026" style="position:absolute;flip:y;z-index:2516582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8pt,12pt" to="243.1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" strokecolor="#293b90 [3205]" strokeweight="1.5pt">
                <v:stroke joinstyle="miter"/>
              </v:line>
            </w:pict>
          </mc:Fallback>
        </mc:AlternateContent>
      </w:r>
      <w:r w:rsidR="00802033"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7AAD3142" wp14:editId="0E42B71B">
                <wp:simplePos x="0" y="0"/>
                <wp:positionH relativeFrom="column">
                  <wp:posOffset>168275</wp:posOffset>
                </wp:positionH>
                <wp:positionV relativeFrom="paragraph">
                  <wp:posOffset>142240</wp:posOffset>
                </wp:positionV>
                <wp:extent cx="279044" cy="0"/>
                <wp:effectExtent l="0" t="0" r="0" b="0"/>
                <wp:wrapNone/>
                <wp:docPr id="49914224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04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E932AC" id="Straight Connector 4" o:spid="_x0000_s1026" style="position:absolute;z-index:2516582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25pt,11.2pt" to="35.2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" strokecolor="#293b90 [3205]" strokeweight="1.5pt">
                <v:stroke joinstyle="miter"/>
              </v:line>
            </w:pict>
          </mc:Fallback>
        </mc:AlternateContent>
      </w:r>
      <w:r w:rsidR="008204E2">
        <w:rPr>
          <w:noProof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512D543C" wp14:editId="62798D9C">
                <wp:simplePos x="0" y="0"/>
                <wp:positionH relativeFrom="column">
                  <wp:posOffset>445770</wp:posOffset>
                </wp:positionH>
                <wp:positionV relativeFrom="paragraph">
                  <wp:posOffset>146576</wp:posOffset>
                </wp:positionV>
                <wp:extent cx="70149" cy="174727"/>
                <wp:effectExtent l="0" t="0" r="25400" b="34925"/>
                <wp:wrapNone/>
                <wp:docPr id="155460857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49" cy="17472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22A401" id="Straight Connector 5" o:spid="_x0000_s1026" style="position:absolute;z-index:25165828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.1pt,11.55pt" to="40.6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" strokecolor="#293b90 [3205]" strokeweight="1.5pt">
                <v:stroke joinstyle="miter"/>
              </v:line>
            </w:pict>
          </mc:Fallback>
        </mc:AlternateContent>
      </w:r>
    </w:p>
    <w:p w14:paraId="569B48F9" w14:textId="0266F0FA" w:rsidR="00C10C8E" w:rsidRDefault="00C34EBE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5" behindDoc="0" locked="0" layoutInCell="1" allowOverlap="1" wp14:anchorId="58CB12C0" wp14:editId="2AA569D9">
                <wp:simplePos x="0" y="0"/>
                <wp:positionH relativeFrom="column">
                  <wp:posOffset>4403098</wp:posOffset>
                </wp:positionH>
                <wp:positionV relativeFrom="paragraph">
                  <wp:posOffset>191503</wp:posOffset>
                </wp:positionV>
                <wp:extent cx="500283" cy="220980"/>
                <wp:effectExtent l="0" t="0" r="14605" b="26670"/>
                <wp:wrapNone/>
                <wp:docPr id="434724829" name="Connector: Elbow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0283" cy="220980"/>
                        </a:xfrm>
                        <a:prstGeom prst="bentConnector3">
                          <a:avLst>
                            <a:gd name="adj1" fmla="val 69738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D33845" id="Connector: Elbow 68" o:spid="_x0000_s1026" type="#_x0000_t34" style="position:absolute;margin-left:346.7pt;margin-top:15.1pt;width:39.4pt;height:17.4pt;flip:y;z-index:2516583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" adj="15063" strokecolor="#293b90 [3205]" strokeweight="1.5pt"/>
            </w:pict>
          </mc:Fallback>
        </mc:AlternateContent>
      </w:r>
      <w:r w:rsidR="002F1CD8">
        <w:rPr>
          <w:noProof/>
        </w:rPr>
        <mc:AlternateContent>
          <mc:Choice Requires="wps">
            <w:drawing>
              <wp:anchor distT="0" distB="0" distL="114300" distR="114300" simplePos="0" relativeHeight="251658356" behindDoc="0" locked="0" layoutInCell="1" allowOverlap="1" wp14:anchorId="01E603D7" wp14:editId="61287B6B">
                <wp:simplePos x="0" y="0"/>
                <wp:positionH relativeFrom="column">
                  <wp:posOffset>6598823</wp:posOffset>
                </wp:positionH>
                <wp:positionV relativeFrom="paragraph">
                  <wp:posOffset>179855</wp:posOffset>
                </wp:positionV>
                <wp:extent cx="215495" cy="225117"/>
                <wp:effectExtent l="0" t="0" r="13335" b="22860"/>
                <wp:wrapNone/>
                <wp:docPr id="112222998" name="Connector: Elbow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495" cy="225117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FD5ACA" id="Connector: Elbow 79" o:spid="_x0000_s1026" type="#_x0000_t34" style="position:absolute;margin-left:519.6pt;margin-top:14.15pt;width:16.95pt;height:17.75pt;z-index:2516583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" strokecolor="#293b90 [3205]" strokeweight="1.5pt"/>
            </w:pict>
          </mc:Fallback>
        </mc:AlternateContent>
      </w:r>
      <w:r w:rsidR="002F1CD8">
        <w:rPr>
          <w:noProof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597B7D94" wp14:editId="1DCAB874">
                <wp:simplePos x="0" y="0"/>
                <wp:positionH relativeFrom="column">
                  <wp:posOffset>6429921</wp:posOffset>
                </wp:positionH>
                <wp:positionV relativeFrom="paragraph">
                  <wp:posOffset>179854</wp:posOffset>
                </wp:positionV>
                <wp:extent cx="180550" cy="224571"/>
                <wp:effectExtent l="0" t="0" r="10160" b="23495"/>
                <wp:wrapNone/>
                <wp:docPr id="1966421391" name="Connector: Elbow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550" cy="224571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035D1" id="Connector: Elbow 78" o:spid="_x0000_s1026" type="#_x0000_t34" style="position:absolute;margin-left:506.3pt;margin-top:14.15pt;width:14.2pt;height:17.7pt;flip:y;z-index:2516583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" strokecolor="#293b90 [3205]" strokeweight="1.5pt"/>
            </w:pict>
          </mc:Fallback>
        </mc:AlternateContent>
      </w:r>
      <w:r w:rsidR="002F1CD8">
        <w:rPr>
          <w:noProof/>
        </w:rPr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5E5AF35D" wp14:editId="5F5448BE">
                <wp:simplePos x="0" y="0"/>
                <wp:positionH relativeFrom="column">
                  <wp:posOffset>6237722</wp:posOffset>
                </wp:positionH>
                <wp:positionV relativeFrom="paragraph">
                  <wp:posOffset>185679</wp:posOffset>
                </wp:positionV>
                <wp:extent cx="192199" cy="219075"/>
                <wp:effectExtent l="0" t="0" r="17780" b="28575"/>
                <wp:wrapNone/>
                <wp:docPr id="1411150978" name="Connector: Elbow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199" cy="2190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25BB9" id="Connector: Elbow 77" o:spid="_x0000_s1026" type="#_x0000_t34" style="position:absolute;margin-left:491.15pt;margin-top:14.6pt;width:15.15pt;height:17.25pt;z-index:2516583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" strokecolor="#293b90 [3205]" strokeweight="1.5pt"/>
            </w:pict>
          </mc:Fallback>
        </mc:AlternateContent>
      </w:r>
      <w:r w:rsidR="002F1CD8">
        <w:rPr>
          <w:noProof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248005CA" wp14:editId="523197B8">
                <wp:simplePos x="0" y="0"/>
                <wp:positionH relativeFrom="column">
                  <wp:posOffset>6062997</wp:posOffset>
                </wp:positionH>
                <wp:positionV relativeFrom="paragraph">
                  <wp:posOffset>185678</wp:posOffset>
                </wp:positionV>
                <wp:extent cx="191790" cy="219293"/>
                <wp:effectExtent l="0" t="0" r="17780" b="28575"/>
                <wp:wrapNone/>
                <wp:docPr id="457581418" name="Connector: Elbow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1790" cy="219293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6E0B6" id="Connector: Elbow 76" o:spid="_x0000_s1026" type="#_x0000_t34" style="position:absolute;margin-left:477.4pt;margin-top:14.6pt;width:15.1pt;height:17.25pt;flip:y;z-index:2516583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" strokecolor="#293b90 [3205]" strokeweight="1.5pt"/>
            </w:pict>
          </mc:Fallback>
        </mc:AlternateContent>
      </w:r>
      <w:r w:rsidR="002F1CD8">
        <w:rPr>
          <w:noProof/>
        </w:rPr>
        <mc:AlternateContent>
          <mc:Choice Requires="wps">
            <w:drawing>
              <wp:anchor distT="0" distB="0" distL="114300" distR="114300" simplePos="0" relativeHeight="251658352" behindDoc="0" locked="0" layoutInCell="1" allowOverlap="1" wp14:anchorId="3A8A34C6" wp14:editId="04BB9767">
                <wp:simplePos x="0" y="0"/>
                <wp:positionH relativeFrom="column">
                  <wp:posOffset>5911567</wp:posOffset>
                </wp:positionH>
                <wp:positionV relativeFrom="paragraph">
                  <wp:posOffset>191503</wp:posOffset>
                </wp:positionV>
                <wp:extent cx="180550" cy="213360"/>
                <wp:effectExtent l="0" t="0" r="10160" b="34290"/>
                <wp:wrapNone/>
                <wp:docPr id="753488875" name="Connector: Elbow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550" cy="213360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10AB0E" id="Connector: Elbow 75" o:spid="_x0000_s1026" type="#_x0000_t34" style="position:absolute;margin-left:465.5pt;margin-top:15.1pt;width:14.2pt;height:16.8pt;z-index:25165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" strokecolor="#293b90 [3205]" strokeweight="1.5pt"/>
            </w:pict>
          </mc:Fallback>
        </mc:AlternateContent>
      </w:r>
      <w:r w:rsidR="002F1CD8">
        <w:rPr>
          <w:noProof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647EF2BE" wp14:editId="6679EC24">
                <wp:simplePos x="0" y="0"/>
                <wp:positionH relativeFrom="column">
                  <wp:posOffset>5719368</wp:posOffset>
                </wp:positionH>
                <wp:positionV relativeFrom="paragraph">
                  <wp:posOffset>191503</wp:posOffset>
                </wp:positionV>
                <wp:extent cx="209671" cy="213469"/>
                <wp:effectExtent l="0" t="0" r="19050" b="34290"/>
                <wp:wrapNone/>
                <wp:docPr id="294164678" name="Connector: Elbow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671" cy="213469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9CE367" id="Connector: Elbow 74" o:spid="_x0000_s1026" type="#_x0000_t34" style="position:absolute;margin-left:450.35pt;margin-top:15.1pt;width:16.5pt;height:16.8pt;flip:y;z-index:2516583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" strokecolor="#293b90 [3205]" strokeweight="1.5pt"/>
            </w:pict>
          </mc:Fallback>
        </mc:AlternateContent>
      </w:r>
      <w:r w:rsidR="002F1CD8">
        <w:rPr>
          <w:noProof/>
        </w:rPr>
        <mc:AlternateContent>
          <mc:Choice Requires="wps">
            <w:drawing>
              <wp:anchor distT="0" distB="0" distL="114300" distR="114300" simplePos="0" relativeHeight="251658350" behindDoc="0" locked="0" layoutInCell="1" allowOverlap="1" wp14:anchorId="2AAB2DFF" wp14:editId="5FD024FC">
                <wp:simplePos x="0" y="0"/>
                <wp:positionH relativeFrom="column">
                  <wp:posOffset>5561269</wp:posOffset>
                </wp:positionH>
                <wp:positionV relativeFrom="paragraph">
                  <wp:posOffset>197327</wp:posOffset>
                </wp:positionV>
                <wp:extent cx="175689" cy="208171"/>
                <wp:effectExtent l="0" t="0" r="15240" b="20955"/>
                <wp:wrapNone/>
                <wp:docPr id="365418898" name="Connector: Elbow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689" cy="208171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71C65" id="Connector: Elbow 73" o:spid="_x0000_s1026" type="#_x0000_t34" style="position:absolute;margin-left:437.9pt;margin-top:15.55pt;width:13.85pt;height:16.4pt;z-index:251658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" strokecolor="#293b90 [3205]" strokeweight="1.5pt"/>
            </w:pict>
          </mc:Fallback>
        </mc:AlternateContent>
      </w:r>
      <w:r w:rsidR="002F1CD8">
        <w:rPr>
          <w:noProof/>
        </w:rPr>
        <mc:AlternateContent>
          <mc:Choice Requires="wps">
            <w:drawing>
              <wp:anchor distT="0" distB="0" distL="114300" distR="114300" simplePos="0" relativeHeight="251658349" behindDoc="0" locked="0" layoutInCell="1" allowOverlap="1" wp14:anchorId="1812DDF2" wp14:editId="2AC3C792">
                <wp:simplePos x="0" y="0"/>
                <wp:positionH relativeFrom="column">
                  <wp:posOffset>5381564</wp:posOffset>
                </wp:positionH>
                <wp:positionV relativeFrom="paragraph">
                  <wp:posOffset>197327</wp:posOffset>
                </wp:positionV>
                <wp:extent cx="180231" cy="214630"/>
                <wp:effectExtent l="0" t="0" r="10795" b="33020"/>
                <wp:wrapNone/>
                <wp:docPr id="1757680730" name="Connector: Elbow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231" cy="214630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B574D" id="Connector: Elbow 72" o:spid="_x0000_s1026" type="#_x0000_t34" style="position:absolute;margin-left:423.75pt;margin-top:15.55pt;width:14.2pt;height:16.9pt;flip:y;z-index:2516583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" strokecolor="#293b90 [3205]" strokeweight="1.5pt"/>
            </w:pict>
          </mc:Fallback>
        </mc:AlternateContent>
      </w:r>
      <w:r w:rsidR="002F1CD8">
        <w:rPr>
          <w:noProof/>
        </w:rPr>
        <mc:AlternateContent>
          <mc:Choice Requires="wps">
            <w:drawing>
              <wp:anchor distT="0" distB="0" distL="114300" distR="114300" simplePos="0" relativeHeight="251658348" behindDoc="0" locked="0" layoutInCell="1" allowOverlap="1" wp14:anchorId="4430DF9B" wp14:editId="7935C0C0">
                <wp:simplePos x="0" y="0"/>
                <wp:positionH relativeFrom="column">
                  <wp:posOffset>5153814</wp:posOffset>
                </wp:positionH>
                <wp:positionV relativeFrom="paragraph">
                  <wp:posOffset>197327</wp:posOffset>
                </wp:positionV>
                <wp:extent cx="256871" cy="214630"/>
                <wp:effectExtent l="0" t="0" r="10160" b="33020"/>
                <wp:wrapNone/>
                <wp:docPr id="1734522430" name="Connector: Elbow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871" cy="214630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A6D74F" id="Connector: Elbow 71" o:spid="_x0000_s1026" type="#_x0000_t34" style="position:absolute;margin-left:405.8pt;margin-top:15.55pt;width:20.25pt;height:16.9pt;z-index:2516583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" strokecolor="#293b90 [3205]" strokeweight="1.5pt"/>
            </w:pict>
          </mc:Fallback>
        </mc:AlternateContent>
      </w:r>
      <w:r w:rsidR="002F1CD8">
        <w:rPr>
          <w:noProof/>
        </w:rPr>
        <mc:AlternateContent>
          <mc:Choice Requires="wps">
            <w:drawing>
              <wp:anchor distT="0" distB="0" distL="114300" distR="114300" simplePos="0" relativeHeight="251658347" behindDoc="0" locked="0" layoutInCell="1" allowOverlap="1" wp14:anchorId="12007CDD" wp14:editId="5088F208">
                <wp:simplePos x="0" y="0"/>
                <wp:positionH relativeFrom="column">
                  <wp:posOffset>5020464</wp:posOffset>
                </wp:positionH>
                <wp:positionV relativeFrom="paragraph">
                  <wp:posOffset>197327</wp:posOffset>
                </wp:positionV>
                <wp:extent cx="133568" cy="215156"/>
                <wp:effectExtent l="0" t="0" r="19050" b="33020"/>
                <wp:wrapNone/>
                <wp:docPr id="593235790" name="Connector: Elbow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568" cy="215156"/>
                        </a:xfrm>
                        <a:prstGeom prst="bentConnector3">
                          <a:avLst/>
                        </a:prstGeom>
                        <a:ln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55546" id="Connector: Elbow 70" o:spid="_x0000_s1026" type="#_x0000_t34" style="position:absolute;margin-left:395.3pt;margin-top:15.55pt;width:10.5pt;height:16.95pt;flip:y;z-index:2516583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" strokecolor="#293b90 [3205]" strokeweight="1.5pt"/>
            </w:pict>
          </mc:Fallback>
        </mc:AlternateContent>
      </w:r>
      <w:r w:rsidR="002F1CD8">
        <w:rPr>
          <w:noProof/>
        </w:rPr>
        <mc:AlternateContent>
          <mc:Choice Requires="wps">
            <w:drawing>
              <wp:anchor distT="0" distB="0" distL="114300" distR="114300" simplePos="0" relativeHeight="251658346" behindDoc="0" locked="0" layoutInCell="1" allowOverlap="1" wp14:anchorId="78770AC9" wp14:editId="338ACCC7">
                <wp:simplePos x="0" y="0"/>
                <wp:positionH relativeFrom="column">
                  <wp:posOffset>4863211</wp:posOffset>
                </wp:positionH>
                <wp:positionV relativeFrom="paragraph">
                  <wp:posOffset>191503</wp:posOffset>
                </wp:positionV>
                <wp:extent cx="168902" cy="220980"/>
                <wp:effectExtent l="0" t="0" r="22225" b="26670"/>
                <wp:wrapNone/>
                <wp:docPr id="168197023" name="Connector: Elbow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902" cy="220980"/>
                        </a:xfrm>
                        <a:prstGeom prst="bentConnector3">
                          <a:avLst>
                            <a:gd name="adj1" fmla="val 45527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727E2" id="Connector: Elbow 69" o:spid="_x0000_s1026" type="#_x0000_t34" style="position:absolute;margin-left:382.95pt;margin-top:15.1pt;width:13.3pt;height:17.4pt;z-index:2516583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" adj="9834" strokecolor="#293b90 [3205]" strokeweight="1.5pt"/>
            </w:pict>
          </mc:Fallback>
        </mc:AlternateContent>
      </w:r>
      <w:r w:rsidR="000139DE">
        <w:rPr>
          <w:noProof/>
        </w:rPr>
        <mc:AlternateContent>
          <mc:Choice Requires="wps">
            <w:drawing>
              <wp:anchor distT="0" distB="0" distL="114300" distR="114300" simplePos="0" relativeHeight="251658342" behindDoc="0" locked="0" layoutInCell="1" allowOverlap="1" wp14:anchorId="7746760F" wp14:editId="24BD0D0E">
                <wp:simplePos x="0" y="0"/>
                <wp:positionH relativeFrom="column">
                  <wp:posOffset>4699109</wp:posOffset>
                </wp:positionH>
                <wp:positionV relativeFrom="paragraph">
                  <wp:posOffset>73122</wp:posOffset>
                </wp:positionV>
                <wp:extent cx="1835648" cy="0"/>
                <wp:effectExtent l="0" t="0" r="0" b="0"/>
                <wp:wrapNone/>
                <wp:docPr id="795423431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564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CE74B1" id="Straight Connector 65" o:spid="_x0000_s1026" style="position:absolute;z-index:2516583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pt,5.75pt" to="514.5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r+QnwEAAJQDAAAOAAAAZHJzL2Uyb0RvYy54bWysU9uO0zAQfUfiHyy/06RdWK2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" strokecolor="#293b90 [3205]" strokeweight="1.5pt">
                <v:stroke joinstyle="miter"/>
              </v:line>
            </w:pict>
          </mc:Fallback>
        </mc:AlternateContent>
      </w:r>
      <w:r w:rsidR="008204E2">
        <w:rPr>
          <w:noProof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6AE24E81" wp14:editId="1D28E61F">
                <wp:simplePos x="0" y="0"/>
                <wp:positionH relativeFrom="column">
                  <wp:posOffset>506095</wp:posOffset>
                </wp:positionH>
                <wp:positionV relativeFrom="paragraph">
                  <wp:posOffset>121285</wp:posOffset>
                </wp:positionV>
                <wp:extent cx="2486935" cy="0"/>
                <wp:effectExtent l="0" t="0" r="0" b="0"/>
                <wp:wrapNone/>
                <wp:docPr id="206692816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693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018B3" id="Straight Connector 6" o:spid="_x0000_s1026" style="position:absolute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85pt,9.55pt" to="235.6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" strokecolor="#293b90 [3205]" strokeweight="1.5pt">
                <v:stroke joinstyle="miter"/>
              </v:line>
            </w:pict>
          </mc:Fallback>
        </mc:AlternateContent>
      </w:r>
    </w:p>
    <w:p w14:paraId="4D4D2080" w14:textId="16CAC6BE" w:rsidR="00C10C8E" w:rsidRDefault="00CC4ABB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63" behindDoc="0" locked="0" layoutInCell="1" allowOverlap="1" wp14:anchorId="13C74085" wp14:editId="6B4DCEBE">
                <wp:simplePos x="0" y="0"/>
                <wp:positionH relativeFrom="column">
                  <wp:posOffset>6703060</wp:posOffset>
                </wp:positionH>
                <wp:positionV relativeFrom="paragraph">
                  <wp:posOffset>6985</wp:posOffset>
                </wp:positionV>
                <wp:extent cx="0" cy="151429"/>
                <wp:effectExtent l="76200" t="0" r="57150" b="58420"/>
                <wp:wrapNone/>
                <wp:docPr id="1728867308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14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2CD643" id="Straight Arrow Connector 86" o:spid="_x0000_s1026" type="#_x0000_t32" style="position:absolute;margin-left:527.8pt;margin-top:.55pt;width:0;height:11.9pt;flip:x;z-index:25165836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" strokecolor="#293b90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2" behindDoc="0" locked="0" layoutInCell="1" allowOverlap="1" wp14:anchorId="39785EA4" wp14:editId="0BD99722">
                <wp:simplePos x="0" y="0"/>
                <wp:positionH relativeFrom="column">
                  <wp:posOffset>6330315</wp:posOffset>
                </wp:positionH>
                <wp:positionV relativeFrom="paragraph">
                  <wp:posOffset>35560</wp:posOffset>
                </wp:positionV>
                <wp:extent cx="0" cy="133875"/>
                <wp:effectExtent l="76200" t="0" r="57150" b="57150"/>
                <wp:wrapNone/>
                <wp:docPr id="122142962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11505F" id="Straight Arrow Connector 85" o:spid="_x0000_s1026" type="#_x0000_t32" style="position:absolute;margin-left:498.45pt;margin-top:2.8pt;width:0;height:10.55pt;flip:x;z-index:25165836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" strokecolor="#293b90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1" behindDoc="0" locked="0" layoutInCell="1" allowOverlap="1" wp14:anchorId="6A28122B" wp14:editId="7DF64C85">
                <wp:simplePos x="0" y="0"/>
                <wp:positionH relativeFrom="column">
                  <wp:posOffset>6004560</wp:posOffset>
                </wp:positionH>
                <wp:positionV relativeFrom="paragraph">
                  <wp:posOffset>12700</wp:posOffset>
                </wp:positionV>
                <wp:extent cx="0" cy="168712"/>
                <wp:effectExtent l="76200" t="0" r="57150" b="60325"/>
                <wp:wrapNone/>
                <wp:docPr id="101944905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7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6B791B" id="Straight Arrow Connector 84" o:spid="_x0000_s1026" type="#_x0000_t32" style="position:absolute;margin-left:472.8pt;margin-top:1pt;width:0;height:13.3pt;z-index:25165836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" strokecolor="#293b90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0" behindDoc="0" locked="0" layoutInCell="1" allowOverlap="1" wp14:anchorId="00444FC1" wp14:editId="7A3C7FF6">
                <wp:simplePos x="0" y="0"/>
                <wp:positionH relativeFrom="column">
                  <wp:posOffset>5648960</wp:posOffset>
                </wp:positionH>
                <wp:positionV relativeFrom="paragraph">
                  <wp:posOffset>41910</wp:posOffset>
                </wp:positionV>
                <wp:extent cx="0" cy="139591"/>
                <wp:effectExtent l="76200" t="0" r="57150" b="51435"/>
                <wp:wrapNone/>
                <wp:docPr id="252134211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95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CF3100" id="Straight Arrow Connector 83" o:spid="_x0000_s1026" type="#_x0000_t32" style="position:absolute;margin-left:444.8pt;margin-top:3.3pt;width:0;height:11pt;flip:x;z-index:251658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" strokecolor="#293b90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9" behindDoc="0" locked="0" layoutInCell="1" allowOverlap="1" wp14:anchorId="5871AD7E" wp14:editId="37DB094D">
                <wp:simplePos x="0" y="0"/>
                <wp:positionH relativeFrom="column">
                  <wp:posOffset>5282553</wp:posOffset>
                </wp:positionH>
                <wp:positionV relativeFrom="paragraph">
                  <wp:posOffset>30342</wp:posOffset>
                </wp:positionV>
                <wp:extent cx="5824" cy="139781"/>
                <wp:effectExtent l="76200" t="0" r="70485" b="50800"/>
                <wp:wrapNone/>
                <wp:docPr id="1347275310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4" cy="139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5D334D" id="Straight Arrow Connector 82" o:spid="_x0000_s1026" type="#_x0000_t32" style="position:absolute;margin-left:415.95pt;margin-top:2.4pt;width:.45pt;height:11pt;z-index:2516583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" strokecolor="#293b90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8" behindDoc="0" locked="0" layoutInCell="1" allowOverlap="1" wp14:anchorId="76A59FD4" wp14:editId="17773315">
                <wp:simplePos x="0" y="0"/>
                <wp:positionH relativeFrom="column">
                  <wp:posOffset>4938395</wp:posOffset>
                </wp:positionH>
                <wp:positionV relativeFrom="paragraph">
                  <wp:posOffset>35560</wp:posOffset>
                </wp:positionV>
                <wp:extent cx="0" cy="145605"/>
                <wp:effectExtent l="76200" t="0" r="57150" b="64135"/>
                <wp:wrapNone/>
                <wp:docPr id="2125168840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56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212C78" id="Straight Arrow Connector 81" o:spid="_x0000_s1026" type="#_x0000_t32" style="position:absolute;margin-left:388.85pt;margin-top:2.8pt;width:0;height:11.45pt;flip:x;z-index:25165835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" strokecolor="#293b90 [3205]" strokeweight="1.5pt">
                <v:stroke endarrow="block" joinstyle="miter"/>
              </v:shape>
            </w:pict>
          </mc:Fallback>
        </mc:AlternateContent>
      </w:r>
      <w:r w:rsidR="00477AE0">
        <w:rPr>
          <w:noProof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47F624E3" wp14:editId="69F82C47">
                <wp:simplePos x="0" y="0"/>
                <wp:positionH relativeFrom="column">
                  <wp:posOffset>1572535</wp:posOffset>
                </wp:positionH>
                <wp:positionV relativeFrom="paragraph">
                  <wp:posOffset>36166</wp:posOffset>
                </wp:positionV>
                <wp:extent cx="237599" cy="237490"/>
                <wp:effectExtent l="0" t="0" r="10160" b="29210"/>
                <wp:wrapNone/>
                <wp:docPr id="2111806389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7599" cy="237490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5BD8F" id="Connector: Elbow 16" o:spid="_x0000_s1026" type="#_x0000_t34" style="position:absolute;margin-left:123.8pt;margin-top:2.85pt;width:18.7pt;height:18.7pt;flip:y;z-index:2516582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" strokecolor="#293b90 [3205]" strokeweight="1.5pt"/>
            </w:pict>
          </mc:Fallback>
        </mc:AlternateContent>
      </w:r>
      <w:r w:rsidR="00640614">
        <w:rPr>
          <w:noProof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798B1CA3" wp14:editId="78E22128">
                <wp:simplePos x="0" y="0"/>
                <wp:positionH relativeFrom="column">
                  <wp:posOffset>2900454</wp:posOffset>
                </wp:positionH>
                <wp:positionV relativeFrom="paragraph">
                  <wp:posOffset>24518</wp:posOffset>
                </wp:positionV>
                <wp:extent cx="640662" cy="237709"/>
                <wp:effectExtent l="0" t="0" r="26670" b="29210"/>
                <wp:wrapNone/>
                <wp:docPr id="209831834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662" cy="237709"/>
                        </a:xfrm>
                        <a:prstGeom prst="bentConnector3">
                          <a:avLst>
                            <a:gd name="adj1" fmla="val 11773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7A881" id="Connector: Elbow 23" o:spid="_x0000_s1026" type="#_x0000_t34" style="position:absolute;margin-left:228.4pt;margin-top:1.95pt;width:50.45pt;height:18.7pt;z-index:2516583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" adj="2543" strokecolor="#293b90 [3205]" strokeweight="1.5pt"/>
            </w:pict>
          </mc:Fallback>
        </mc:AlternateContent>
      </w:r>
      <w:r w:rsidR="00B64B70">
        <w:rPr>
          <w:noProof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35A4B8C4" wp14:editId="0B63FB65">
                <wp:simplePos x="0" y="0"/>
                <wp:positionH relativeFrom="column">
                  <wp:posOffset>2783969</wp:posOffset>
                </wp:positionH>
                <wp:positionV relativeFrom="paragraph">
                  <wp:posOffset>74267</wp:posOffset>
                </wp:positionV>
                <wp:extent cx="5825" cy="167749"/>
                <wp:effectExtent l="76200" t="38100" r="70485" b="22860"/>
                <wp:wrapNone/>
                <wp:docPr id="938405314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25" cy="1677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CE5984" id="Straight Arrow Connector 30" o:spid="_x0000_s1026" type="#_x0000_t32" style="position:absolute;margin-left:219.2pt;margin-top:5.85pt;width:.45pt;height:13.2pt;flip:x y;z-index:2516583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" strokecolor="#293b90 [3205]" strokeweight=".5pt">
                <v:stroke endarrow="block" joinstyle="miter"/>
              </v:shape>
            </w:pict>
          </mc:Fallback>
        </mc:AlternateContent>
      </w:r>
      <w:r w:rsidR="00B64B70">
        <w:rPr>
          <w:noProof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22D64DE0" wp14:editId="3106FACF">
                <wp:simplePos x="0" y="0"/>
                <wp:positionH relativeFrom="column">
                  <wp:posOffset>2422869</wp:posOffset>
                </wp:positionH>
                <wp:positionV relativeFrom="paragraph">
                  <wp:posOffset>80091</wp:posOffset>
                </wp:positionV>
                <wp:extent cx="11648" cy="161925"/>
                <wp:effectExtent l="38100" t="38100" r="64770" b="28575"/>
                <wp:wrapNone/>
                <wp:docPr id="1780006610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648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C28AE8" id="Straight Arrow Connector 29" o:spid="_x0000_s1026" type="#_x0000_t32" style="position:absolute;margin-left:190.8pt;margin-top:6.3pt;width:.9pt;height:12.75pt;flip:x y;z-index:2516583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" strokecolor="#293b90 [3205]" strokeweight=".5pt">
                <v:stroke endarrow="block" joinstyle="miter"/>
              </v:shape>
            </w:pict>
          </mc:Fallback>
        </mc:AlternateContent>
      </w:r>
      <w:r w:rsidR="00B64B70">
        <w:rPr>
          <w:noProof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4AF0F387" wp14:editId="640B3017">
                <wp:simplePos x="0" y="0"/>
                <wp:positionH relativeFrom="column">
                  <wp:posOffset>2049780</wp:posOffset>
                </wp:positionH>
                <wp:positionV relativeFrom="paragraph">
                  <wp:posOffset>80010</wp:posOffset>
                </wp:positionV>
                <wp:extent cx="0" cy="162451"/>
                <wp:effectExtent l="76200" t="38100" r="57150" b="9525"/>
                <wp:wrapNone/>
                <wp:docPr id="1117374702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624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6B9F4F" id="Straight Arrow Connector 28" o:spid="_x0000_s1026" type="#_x0000_t32" style="position:absolute;margin-left:161.4pt;margin-top:6.3pt;width:0;height:12.8pt;flip:x y;z-index:25165830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" strokecolor="#293b90 [3205]" strokeweight=".5pt">
                <v:stroke endarrow="block" joinstyle="miter"/>
              </v:shape>
            </w:pict>
          </mc:Fallback>
        </mc:AlternateContent>
      </w:r>
      <w:r w:rsidR="002A2753">
        <w:rPr>
          <w:noProof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6550DC22" wp14:editId="256C4E16">
                <wp:simplePos x="0" y="0"/>
                <wp:positionH relativeFrom="column">
                  <wp:posOffset>1689019</wp:posOffset>
                </wp:positionH>
                <wp:positionV relativeFrom="paragraph">
                  <wp:posOffset>82760</wp:posOffset>
                </wp:positionV>
                <wp:extent cx="0" cy="170269"/>
                <wp:effectExtent l="76200" t="38100" r="57150" b="20320"/>
                <wp:wrapNone/>
                <wp:docPr id="1242005781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02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9FA6EF" id="Straight Arrow Connector 27" o:spid="_x0000_s1026" type="#_x0000_t32" style="position:absolute;margin-left:133pt;margin-top:6.5pt;width:0;height:13.4pt;flip:y;z-index:2516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" strokecolor="#293b90 [3205]" strokeweight=".5pt">
                <v:stroke endarrow="block" joinstyle="miter"/>
              </v:shape>
            </w:pict>
          </mc:Fallback>
        </mc:AlternateContent>
      </w:r>
      <w:r w:rsidR="002A2753">
        <w:rPr>
          <w:noProof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4AE11F57" wp14:editId="55788F56">
                <wp:simplePos x="0" y="0"/>
                <wp:positionH relativeFrom="column">
                  <wp:posOffset>1304290</wp:posOffset>
                </wp:positionH>
                <wp:positionV relativeFrom="paragraph">
                  <wp:posOffset>91440</wp:posOffset>
                </wp:positionV>
                <wp:extent cx="0" cy="142451"/>
                <wp:effectExtent l="76200" t="38100" r="57150" b="10160"/>
                <wp:wrapNone/>
                <wp:docPr id="161935965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424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B3CEBA" id="Straight Arrow Connector 26" o:spid="_x0000_s1026" type="#_x0000_t32" style="position:absolute;margin-left:102.7pt;margin-top:7.2pt;width:0;height:11.2pt;flip:x y;z-index:25165830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" strokecolor="#293b90 [3205]" strokeweight=".5pt">
                <v:stroke endarrow="block" joinstyle="miter"/>
              </v:shape>
            </w:pict>
          </mc:Fallback>
        </mc:AlternateContent>
      </w:r>
      <w:r w:rsidR="002A2753">
        <w:rPr>
          <w:noProof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4E67CC9D" wp14:editId="0159F4A4">
                <wp:simplePos x="0" y="0"/>
                <wp:positionH relativeFrom="column">
                  <wp:posOffset>937697</wp:posOffset>
                </wp:positionH>
                <wp:positionV relativeFrom="paragraph">
                  <wp:posOffset>94409</wp:posOffset>
                </wp:positionV>
                <wp:extent cx="0" cy="161884"/>
                <wp:effectExtent l="76200" t="38100" r="57150" b="10160"/>
                <wp:wrapNone/>
                <wp:docPr id="510312694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18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199A3C" id="Straight Arrow Connector 25" o:spid="_x0000_s1026" type="#_x0000_t32" style="position:absolute;margin-left:73.85pt;margin-top:7.45pt;width:0;height:12.75pt;flip:y;z-index:251658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" strokecolor="#293b90 [3205]" strokeweight=".5pt">
                <v:stroke endarrow="block" joinstyle="miter"/>
              </v:shape>
            </w:pict>
          </mc:Fallback>
        </mc:AlternateContent>
      </w:r>
      <w:r w:rsidR="002A2753">
        <w:rPr>
          <w:noProof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561D842F" wp14:editId="49A55CE4">
                <wp:simplePos x="0" y="0"/>
                <wp:positionH relativeFrom="column">
                  <wp:posOffset>559124</wp:posOffset>
                </wp:positionH>
                <wp:positionV relativeFrom="paragraph">
                  <wp:posOffset>76936</wp:posOffset>
                </wp:positionV>
                <wp:extent cx="0" cy="168902"/>
                <wp:effectExtent l="76200" t="38100" r="57150" b="22225"/>
                <wp:wrapNone/>
                <wp:docPr id="1917832167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89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9DAB6E" id="Straight Arrow Connector 24" o:spid="_x0000_s1026" type="#_x0000_t32" style="position:absolute;margin-left:44.05pt;margin-top:6.05pt;width:0;height:13.3pt;flip:y;z-index:2516583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" strokecolor="#293b90 [3205]" strokeweight=".5pt">
                <v:stroke endarrow="block" joinstyle="miter"/>
              </v:shape>
            </w:pict>
          </mc:Fallback>
        </mc:AlternateContent>
      </w:r>
      <w:r w:rsidR="00536B87">
        <w:rPr>
          <w:noProof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7BA275F7" wp14:editId="1CA1CD2A">
                <wp:simplePos x="0" y="0"/>
                <wp:positionH relativeFrom="column">
                  <wp:posOffset>2655837</wp:posOffset>
                </wp:positionH>
                <wp:positionV relativeFrom="paragraph">
                  <wp:posOffset>24518</wp:posOffset>
                </wp:positionV>
                <wp:extent cx="262089" cy="231775"/>
                <wp:effectExtent l="0" t="0" r="24130" b="34925"/>
                <wp:wrapNone/>
                <wp:docPr id="1211880626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089" cy="2317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8A92E7" id="Connector: Elbow 22" o:spid="_x0000_s1026" type="#_x0000_t34" style="position:absolute;margin-left:209.1pt;margin-top:1.95pt;width:20.65pt;height:18.25pt;flip:y;z-index:2516582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" strokecolor="#293b90 [3205]" strokeweight="1.5pt"/>
            </w:pict>
          </mc:Fallback>
        </mc:AlternateContent>
      </w:r>
      <w:r w:rsidR="00536B87">
        <w:rPr>
          <w:noProof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68367AA6" wp14:editId="425515D5">
                <wp:simplePos x="0" y="0"/>
                <wp:positionH relativeFrom="column">
                  <wp:posOffset>2539353</wp:posOffset>
                </wp:positionH>
                <wp:positionV relativeFrom="paragraph">
                  <wp:posOffset>24518</wp:posOffset>
                </wp:positionV>
                <wp:extent cx="128399" cy="231884"/>
                <wp:effectExtent l="0" t="0" r="24130" b="34925"/>
                <wp:wrapNone/>
                <wp:docPr id="1329659013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399" cy="231884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26DA0" id="Connector: Elbow 21" o:spid="_x0000_s1026" type="#_x0000_t34" style="position:absolute;margin-left:199.95pt;margin-top:1.95pt;width:10.1pt;height:18.25pt;z-index:251658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" strokecolor="#293b90 [3205]" strokeweight="1.5pt"/>
            </w:pict>
          </mc:Fallback>
        </mc:AlternateContent>
      </w:r>
      <w:r w:rsidR="00536B87">
        <w:rPr>
          <w:noProof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70758A48" wp14:editId="3FBD99C4">
                <wp:simplePos x="0" y="0"/>
                <wp:positionH relativeFrom="column">
                  <wp:posOffset>2294737</wp:posOffset>
                </wp:positionH>
                <wp:positionV relativeFrom="paragraph">
                  <wp:posOffset>24518</wp:posOffset>
                </wp:positionV>
                <wp:extent cx="261422" cy="237709"/>
                <wp:effectExtent l="0" t="0" r="24765" b="29210"/>
                <wp:wrapNone/>
                <wp:docPr id="491514749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422" cy="237709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AD51A" id="Connector: Elbow 20" o:spid="_x0000_s1026" type="#_x0000_t34" style="position:absolute;margin-left:180.7pt;margin-top:1.95pt;width:20.6pt;height:18.7pt;flip:y;z-index:2516582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" strokecolor="#293b90 [3205]" strokeweight="1.5pt"/>
            </w:pict>
          </mc:Fallback>
        </mc:AlternateContent>
      </w:r>
      <w:r w:rsidR="00536B87">
        <w:rPr>
          <w:noProof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16A15B2C" wp14:editId="562C1235">
                <wp:simplePos x="0" y="0"/>
                <wp:positionH relativeFrom="column">
                  <wp:posOffset>2166523</wp:posOffset>
                </wp:positionH>
                <wp:positionV relativeFrom="paragraph">
                  <wp:posOffset>36167</wp:posOffset>
                </wp:positionV>
                <wp:extent cx="145686" cy="226060"/>
                <wp:effectExtent l="0" t="0" r="26035" b="21590"/>
                <wp:wrapNone/>
                <wp:docPr id="44137254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686" cy="226060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BF2C90" id="Connector: Elbow 19" o:spid="_x0000_s1026" type="#_x0000_t34" style="position:absolute;margin-left:170.6pt;margin-top:2.85pt;width:11.45pt;height:17.8pt;z-index:251658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" strokecolor="#293b90 [3205]" strokeweight="1.5pt"/>
            </w:pict>
          </mc:Fallback>
        </mc:AlternateContent>
      </w:r>
      <w:r w:rsidR="00536B87">
        <w:rPr>
          <w:noProof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4B642BCB" wp14:editId="2D5A6FAE">
                <wp:simplePos x="0" y="0"/>
                <wp:positionH relativeFrom="column">
                  <wp:posOffset>1945284</wp:posOffset>
                </wp:positionH>
                <wp:positionV relativeFrom="paragraph">
                  <wp:posOffset>36167</wp:posOffset>
                </wp:positionV>
                <wp:extent cx="227144" cy="226060"/>
                <wp:effectExtent l="0" t="0" r="20955" b="21590"/>
                <wp:wrapNone/>
                <wp:docPr id="1662854378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7144" cy="226060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B654D3" id="Connector: Elbow 18" o:spid="_x0000_s1026" type="#_x0000_t34" style="position:absolute;margin-left:153.15pt;margin-top:2.85pt;width:17.9pt;height:17.8pt;flip:y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" strokecolor="#293b90 [3205]" strokeweight="1.5pt"/>
            </w:pict>
          </mc:Fallback>
        </mc:AlternateContent>
      </w:r>
      <w:r w:rsidR="00536B87">
        <w:rPr>
          <w:noProof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33E31C4C" wp14:editId="16CE5F61">
                <wp:simplePos x="0" y="0"/>
                <wp:positionH relativeFrom="column">
                  <wp:posOffset>1793855</wp:posOffset>
                </wp:positionH>
                <wp:positionV relativeFrom="paragraph">
                  <wp:posOffset>36167</wp:posOffset>
                </wp:positionV>
                <wp:extent cx="163077" cy="226060"/>
                <wp:effectExtent l="0" t="0" r="27940" b="21590"/>
                <wp:wrapNone/>
                <wp:docPr id="204193665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077" cy="226060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237E4" id="Connector: Elbow 17" o:spid="_x0000_s1026" type="#_x0000_t34" style="position:absolute;margin-left:141.25pt;margin-top:2.85pt;width:12.85pt;height:17.8pt;z-index:2516582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" strokecolor="#293b90 [3205]" strokeweight="1.5pt"/>
            </w:pict>
          </mc:Fallback>
        </mc:AlternateContent>
      </w:r>
      <w:r w:rsidR="00536B87">
        <w:rPr>
          <w:noProof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0505F8B2" wp14:editId="5A41245D">
                <wp:simplePos x="0" y="0"/>
                <wp:positionH relativeFrom="column">
                  <wp:posOffset>1373970</wp:posOffset>
                </wp:positionH>
                <wp:positionV relativeFrom="paragraph">
                  <wp:posOffset>36167</wp:posOffset>
                </wp:positionV>
                <wp:extent cx="238974" cy="237906"/>
                <wp:effectExtent l="0" t="0" r="27940" b="29210"/>
                <wp:wrapNone/>
                <wp:docPr id="1980260866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974" cy="237906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141A0" id="Connector: Elbow 15" o:spid="_x0000_s1026" type="#_x0000_t34" style="position:absolute;margin-left:108.2pt;margin-top:2.85pt;width:18.8pt;height:18.75pt;z-index:2516582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" strokecolor="#293b90 [3205]" strokeweight="1.5pt"/>
            </w:pict>
          </mc:Fallback>
        </mc:AlternateContent>
      </w:r>
      <w:r w:rsidR="00B230E0">
        <w:rPr>
          <w:noProof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004CACCD" wp14:editId="31E86F73">
                <wp:simplePos x="0" y="0"/>
                <wp:positionH relativeFrom="column">
                  <wp:posOffset>1240555</wp:posOffset>
                </wp:positionH>
                <wp:positionV relativeFrom="paragraph">
                  <wp:posOffset>36167</wp:posOffset>
                </wp:positionV>
                <wp:extent cx="133415" cy="231358"/>
                <wp:effectExtent l="0" t="0" r="19050" b="35560"/>
                <wp:wrapNone/>
                <wp:docPr id="532221105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415" cy="231358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DB0D1" id="Connector: Elbow 14" o:spid="_x0000_s1026" type="#_x0000_t34" style="position:absolute;margin-left:97.7pt;margin-top:2.85pt;width:10.5pt;height:18.2pt;flip:y;z-index:2516582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" strokecolor="#293b90 [3205]" strokeweight="1.5pt"/>
            </w:pict>
          </mc:Fallback>
        </mc:AlternateContent>
      </w:r>
      <w:r w:rsidR="00FA4A3E">
        <w:rPr>
          <w:noProof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6508F1F8" wp14:editId="4619D9E8">
                <wp:simplePos x="0" y="0"/>
                <wp:positionH relativeFrom="column">
                  <wp:posOffset>972643</wp:posOffset>
                </wp:positionH>
                <wp:positionV relativeFrom="paragraph">
                  <wp:posOffset>36167</wp:posOffset>
                </wp:positionV>
                <wp:extent cx="279562" cy="232410"/>
                <wp:effectExtent l="0" t="0" r="25400" b="34290"/>
                <wp:wrapNone/>
                <wp:docPr id="2134089194" name="Connector: Elb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562" cy="232410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F4AF2" id="Connector: Elbow 13" o:spid="_x0000_s1026" type="#_x0000_t34" style="position:absolute;margin-left:76.6pt;margin-top:2.85pt;width:22pt;height:18.3pt;z-index:251658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" strokecolor="#293b90 [3205]" strokeweight="1.5pt"/>
            </w:pict>
          </mc:Fallback>
        </mc:AlternateContent>
      </w:r>
      <w:r w:rsidR="00FA4A3E">
        <w:rPr>
          <w:noProof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73D78E38" wp14:editId="61B9E841">
                <wp:simplePos x="0" y="0"/>
                <wp:positionH relativeFrom="column">
                  <wp:posOffset>797917</wp:posOffset>
                </wp:positionH>
                <wp:positionV relativeFrom="paragraph">
                  <wp:posOffset>36166</wp:posOffset>
                </wp:positionV>
                <wp:extent cx="186374" cy="231864"/>
                <wp:effectExtent l="0" t="0" r="23495" b="34925"/>
                <wp:wrapNone/>
                <wp:docPr id="889038568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6374" cy="231864"/>
                        </a:xfrm>
                        <a:prstGeom prst="bentConnector3">
                          <a:avLst>
                            <a:gd name="adj1" fmla="val 72440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A8EAE" id="Connector: Elbow 12" o:spid="_x0000_s1026" type="#_x0000_t34" style="position:absolute;margin-left:62.85pt;margin-top:2.85pt;width:14.7pt;height:18.25pt;flip:y;z-index:251658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" adj="15647" strokecolor="#293b90 [3205]" strokeweight="1.5pt"/>
            </w:pict>
          </mc:Fallback>
        </mc:AlternateContent>
      </w:r>
      <w:r w:rsidR="00FA4A3E">
        <w:rPr>
          <w:noProof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631D45D5" wp14:editId="2BDB8756">
                <wp:simplePos x="0" y="0"/>
                <wp:positionH relativeFrom="column">
                  <wp:posOffset>675608</wp:posOffset>
                </wp:positionH>
                <wp:positionV relativeFrom="paragraph">
                  <wp:posOffset>36167</wp:posOffset>
                </wp:positionV>
                <wp:extent cx="128071" cy="232519"/>
                <wp:effectExtent l="0" t="0" r="24765" b="34290"/>
                <wp:wrapNone/>
                <wp:docPr id="1662553005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71" cy="232519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5170C" id="Connector: Elbow 11" o:spid="_x0000_s1026" type="#_x0000_t34" style="position:absolute;margin-left:53.2pt;margin-top:2.85pt;width:10.1pt;height:18.3pt;z-index:25165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" strokecolor="#293b90 [3205]" strokeweight="1.5pt"/>
            </w:pict>
          </mc:Fallback>
        </mc:AlternateContent>
      </w:r>
      <w:r w:rsidR="00947C34">
        <w:rPr>
          <w:noProof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6FA32C84" wp14:editId="000DD43F">
                <wp:simplePos x="0" y="0"/>
                <wp:positionH relativeFrom="column">
                  <wp:posOffset>425166</wp:posOffset>
                </wp:positionH>
                <wp:positionV relativeFrom="paragraph">
                  <wp:posOffset>36166</wp:posOffset>
                </wp:positionV>
                <wp:extent cx="267913" cy="226517"/>
                <wp:effectExtent l="0" t="0" r="18415" b="21590"/>
                <wp:wrapNone/>
                <wp:docPr id="21021625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913" cy="226517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55550" id="Connector: Elbow 9" o:spid="_x0000_s1026" type="#_x0000_t34" style="position:absolute;margin-left:33.5pt;margin-top:2.85pt;width:21.1pt;height:17.85pt;flip:y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" strokecolor="#293b90 [3205]" strokeweight="1.5pt"/>
            </w:pict>
          </mc:Fallback>
        </mc:AlternateContent>
      </w:r>
    </w:p>
    <w:p w14:paraId="3B87C758" w14:textId="7997E34A" w:rsidR="00C10C8E" w:rsidRDefault="00C34EBE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81" behindDoc="0" locked="0" layoutInCell="1" allowOverlap="1" wp14:anchorId="2E73D30E" wp14:editId="46255C28">
                <wp:simplePos x="0" y="0"/>
                <wp:positionH relativeFrom="column">
                  <wp:posOffset>6715307</wp:posOffset>
                </wp:positionH>
                <wp:positionV relativeFrom="paragraph">
                  <wp:posOffset>111764</wp:posOffset>
                </wp:positionV>
                <wp:extent cx="0" cy="157063"/>
                <wp:effectExtent l="76200" t="38100" r="57150" b="14605"/>
                <wp:wrapNone/>
                <wp:docPr id="908049348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70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602D37" id="Straight Arrow Connector 104" o:spid="_x0000_s1026" type="#_x0000_t32" style="position:absolute;margin-left:528.75pt;margin-top:8.8pt;width:0;height:12.35pt;flip:y;z-index:2516583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" strokecolor="#293b90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80" behindDoc="0" locked="0" layoutInCell="1" allowOverlap="1" wp14:anchorId="515E0C3C" wp14:editId="108B238D">
                <wp:simplePos x="0" y="0"/>
                <wp:positionH relativeFrom="column">
                  <wp:posOffset>6348095</wp:posOffset>
                </wp:positionH>
                <wp:positionV relativeFrom="paragraph">
                  <wp:posOffset>114300</wp:posOffset>
                </wp:positionV>
                <wp:extent cx="0" cy="145484"/>
                <wp:effectExtent l="76200" t="38100" r="57150" b="26035"/>
                <wp:wrapNone/>
                <wp:docPr id="1808283984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54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5C56DB" id="Straight Arrow Connector 103" o:spid="_x0000_s1026" type="#_x0000_t32" style="position:absolute;margin-left:499.85pt;margin-top:9pt;width:0;height:11.45pt;flip:y;z-index:2516583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" strokecolor="#293b90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9" behindDoc="0" locked="0" layoutInCell="1" allowOverlap="1" wp14:anchorId="2486E040" wp14:editId="68139A44">
                <wp:simplePos x="0" y="0"/>
                <wp:positionH relativeFrom="column">
                  <wp:posOffset>6005239</wp:posOffset>
                </wp:positionH>
                <wp:positionV relativeFrom="paragraph">
                  <wp:posOffset>126082</wp:posOffset>
                </wp:positionV>
                <wp:extent cx="0" cy="145605"/>
                <wp:effectExtent l="76200" t="38100" r="57150" b="26035"/>
                <wp:wrapNone/>
                <wp:docPr id="1743497529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56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85CC2D" id="Straight Arrow Connector 102" o:spid="_x0000_s1026" type="#_x0000_t32" style="position:absolute;margin-left:472.85pt;margin-top:9.95pt;width:0;height:11.45pt;flip:y;z-index:2516583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" strokecolor="#293b90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9" behindDoc="0" locked="0" layoutInCell="1" allowOverlap="1" wp14:anchorId="1ABFA36F" wp14:editId="1935598A">
                <wp:simplePos x="0" y="0"/>
                <wp:positionH relativeFrom="column">
                  <wp:posOffset>5463099</wp:posOffset>
                </wp:positionH>
                <wp:positionV relativeFrom="paragraph">
                  <wp:posOffset>67839</wp:posOffset>
                </wp:positionV>
                <wp:extent cx="353699" cy="225534"/>
                <wp:effectExtent l="0" t="0" r="27305" b="22225"/>
                <wp:wrapNone/>
                <wp:docPr id="377580952" name="Connector: Elbow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3699" cy="225534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A7785" id="Connector: Elbow 92" o:spid="_x0000_s1026" type="#_x0000_t34" style="position:absolute;margin-left:430.15pt;margin-top:5.35pt;width:27.85pt;height:17.75pt;flip:y;z-index:2516583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" strokecolor="#293b90 [3205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8" behindDoc="0" locked="0" layoutInCell="1" allowOverlap="1" wp14:anchorId="03630C46" wp14:editId="78DF98C1">
                <wp:simplePos x="0" y="0"/>
                <wp:positionH relativeFrom="column">
                  <wp:posOffset>5643245</wp:posOffset>
                </wp:positionH>
                <wp:positionV relativeFrom="paragraph">
                  <wp:posOffset>90805</wp:posOffset>
                </wp:positionV>
                <wp:extent cx="0" cy="171975"/>
                <wp:effectExtent l="76200" t="38100" r="57150" b="19050"/>
                <wp:wrapNone/>
                <wp:docPr id="190086223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7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2DA35E" id="Straight Arrow Connector 101" o:spid="_x0000_s1026" type="#_x0000_t32" style="position:absolute;margin-left:444.35pt;margin-top:7.15pt;width:0;height:13.55pt;flip:x y;z-index:25165837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" strokecolor="#293b90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7" behindDoc="0" locked="0" layoutInCell="1" allowOverlap="1" wp14:anchorId="166B71FC" wp14:editId="0D845F37">
                <wp:simplePos x="0" y="0"/>
                <wp:positionH relativeFrom="column">
                  <wp:posOffset>5276215</wp:posOffset>
                </wp:positionH>
                <wp:positionV relativeFrom="paragraph">
                  <wp:posOffset>102235</wp:posOffset>
                </wp:positionV>
                <wp:extent cx="0" cy="145605"/>
                <wp:effectExtent l="76200" t="38100" r="57150" b="26035"/>
                <wp:wrapNone/>
                <wp:docPr id="128024343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56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45C5C0" id="Straight Arrow Connector 100" o:spid="_x0000_s1026" type="#_x0000_t32" style="position:absolute;margin-left:415.45pt;margin-top:8.05pt;width:0;height:11.45pt;flip:y;z-index:25165837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" strokecolor="#293b90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6" behindDoc="0" locked="0" layoutInCell="1" allowOverlap="1" wp14:anchorId="7BC6D048" wp14:editId="2A96BAE3">
                <wp:simplePos x="0" y="0"/>
                <wp:positionH relativeFrom="column">
                  <wp:posOffset>4927276</wp:posOffset>
                </wp:positionH>
                <wp:positionV relativeFrom="paragraph">
                  <wp:posOffset>126082</wp:posOffset>
                </wp:positionV>
                <wp:extent cx="0" cy="139781"/>
                <wp:effectExtent l="76200" t="38100" r="57150" b="12700"/>
                <wp:wrapNone/>
                <wp:docPr id="1147175468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9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99E664" id="Straight Arrow Connector 99" o:spid="_x0000_s1026" type="#_x0000_t32" style="position:absolute;margin-left:387.95pt;margin-top:9.95pt;width:0;height:11pt;flip:y;z-index:251658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" strokecolor="#293b90 [3205]" strokeweight=".5pt">
                <v:stroke endarrow="block" joinstyle="miter"/>
              </v:shape>
            </w:pict>
          </mc:Fallback>
        </mc:AlternateContent>
      </w:r>
      <w:r w:rsidR="00D85074">
        <w:rPr>
          <w:noProof/>
        </w:rPr>
        <mc:AlternateContent>
          <mc:Choice Requires="wps">
            <w:drawing>
              <wp:anchor distT="0" distB="0" distL="114300" distR="114300" simplePos="0" relativeHeight="251658375" behindDoc="0" locked="0" layoutInCell="1" allowOverlap="1" wp14:anchorId="56C20688" wp14:editId="0CF36C57">
                <wp:simplePos x="0" y="0"/>
                <wp:positionH relativeFrom="column">
                  <wp:posOffset>6581349</wp:posOffset>
                </wp:positionH>
                <wp:positionV relativeFrom="paragraph">
                  <wp:posOffset>67840</wp:posOffset>
                </wp:positionV>
                <wp:extent cx="535827" cy="225534"/>
                <wp:effectExtent l="0" t="0" r="17145" b="22225"/>
                <wp:wrapNone/>
                <wp:docPr id="810702373" name="Connector: Elbow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5827" cy="225534"/>
                        </a:xfrm>
                        <a:prstGeom prst="bentConnector3">
                          <a:avLst>
                            <a:gd name="adj1" fmla="val 23845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0C6A1" id="Connector: Elbow 98" o:spid="_x0000_s1026" type="#_x0000_t34" style="position:absolute;margin-left:518.2pt;margin-top:5.35pt;width:42.2pt;height:17.75pt;flip:y;z-index:2516583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" adj="5151" strokecolor="#293b90 [3205]" strokeweight="1.5pt"/>
            </w:pict>
          </mc:Fallback>
        </mc:AlternateContent>
      </w:r>
      <w:r w:rsidR="00AF7C64">
        <w:rPr>
          <w:noProof/>
        </w:rPr>
        <mc:AlternateContent>
          <mc:Choice Requires="wps">
            <w:drawing>
              <wp:anchor distT="0" distB="0" distL="114300" distR="114300" simplePos="0" relativeHeight="251658374" behindDoc="0" locked="0" layoutInCell="1" allowOverlap="1" wp14:anchorId="323901AB" wp14:editId="02264A9C">
                <wp:simplePos x="0" y="0"/>
                <wp:positionH relativeFrom="column">
                  <wp:posOffset>6394975</wp:posOffset>
                </wp:positionH>
                <wp:positionV relativeFrom="paragraph">
                  <wp:posOffset>73664</wp:posOffset>
                </wp:positionV>
                <wp:extent cx="213667" cy="219819"/>
                <wp:effectExtent l="0" t="0" r="15240" b="27940"/>
                <wp:wrapNone/>
                <wp:docPr id="1848105331" name="Connector: Elbow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667" cy="219819"/>
                        </a:xfrm>
                        <a:prstGeom prst="bentConnector3">
                          <a:avLst>
                            <a:gd name="adj1" fmla="val 66283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D64DD" id="Connector: Elbow 97" o:spid="_x0000_s1026" type="#_x0000_t34" style="position:absolute;margin-left:503.55pt;margin-top:5.8pt;width:16.8pt;height:17.3pt;z-index:2516583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" adj="14317" strokecolor="#293b90 [3205]" strokeweight="1.5pt"/>
            </w:pict>
          </mc:Fallback>
        </mc:AlternateContent>
      </w:r>
      <w:r w:rsidR="00AF7C64">
        <w:rPr>
          <w:noProof/>
        </w:rPr>
        <mc:AlternateContent>
          <mc:Choice Requires="wps">
            <w:drawing>
              <wp:anchor distT="0" distB="0" distL="114300" distR="114300" simplePos="0" relativeHeight="251658373" behindDoc="0" locked="0" layoutInCell="1" allowOverlap="1" wp14:anchorId="06049DCD" wp14:editId="62C80653">
                <wp:simplePos x="0" y="0"/>
                <wp:positionH relativeFrom="column">
                  <wp:posOffset>6261018</wp:posOffset>
                </wp:positionH>
                <wp:positionV relativeFrom="paragraph">
                  <wp:posOffset>73663</wp:posOffset>
                </wp:positionV>
                <wp:extent cx="174297" cy="238651"/>
                <wp:effectExtent l="0" t="0" r="16510" b="28575"/>
                <wp:wrapNone/>
                <wp:docPr id="271644665" name="Connector: Elbow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297" cy="238651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B197C" id="Connector: Elbow 96" o:spid="_x0000_s1026" type="#_x0000_t34" style="position:absolute;margin-left:493pt;margin-top:5.8pt;width:13.7pt;height:18.8pt;flip:y;z-index:2516583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" strokecolor="#293b90 [3205]" strokeweight="1.5pt"/>
            </w:pict>
          </mc:Fallback>
        </mc:AlternateContent>
      </w:r>
      <w:r w:rsidR="00AF7C64">
        <w:rPr>
          <w:noProof/>
        </w:rPr>
        <mc:AlternateContent>
          <mc:Choice Requires="wps">
            <w:drawing>
              <wp:anchor distT="0" distB="0" distL="114300" distR="114300" simplePos="0" relativeHeight="251658372" behindDoc="0" locked="0" layoutInCell="1" allowOverlap="1" wp14:anchorId="500A59F5" wp14:editId="1BBAF2DA">
                <wp:simplePos x="0" y="0"/>
                <wp:positionH relativeFrom="column">
                  <wp:posOffset>6051349</wp:posOffset>
                </wp:positionH>
                <wp:positionV relativeFrom="paragraph">
                  <wp:posOffset>79488</wp:posOffset>
                </wp:positionV>
                <wp:extent cx="226824" cy="231359"/>
                <wp:effectExtent l="0" t="0" r="20955" b="35560"/>
                <wp:wrapNone/>
                <wp:docPr id="1931374236" name="Connector: Elbow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4" cy="231359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875BF" id="Connector: Elbow 95" o:spid="_x0000_s1026" type="#_x0000_t34" style="position:absolute;margin-left:476.5pt;margin-top:6.25pt;width:17.85pt;height:18.2pt;z-index:2516583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" strokecolor="#293b90 [3205]" strokeweight="1.5pt"/>
            </w:pict>
          </mc:Fallback>
        </mc:AlternateContent>
      </w:r>
      <w:r w:rsidR="00AF7C64">
        <w:rPr>
          <w:noProof/>
        </w:rPr>
        <mc:AlternateContent>
          <mc:Choice Requires="wps">
            <w:drawing>
              <wp:anchor distT="0" distB="0" distL="114300" distR="114300" simplePos="0" relativeHeight="251658371" behindDoc="0" locked="0" layoutInCell="1" allowOverlap="1" wp14:anchorId="4E9BFEA0" wp14:editId="26921792">
                <wp:simplePos x="0" y="0"/>
                <wp:positionH relativeFrom="column">
                  <wp:posOffset>5923215</wp:posOffset>
                </wp:positionH>
                <wp:positionV relativeFrom="paragraph">
                  <wp:posOffset>79488</wp:posOffset>
                </wp:positionV>
                <wp:extent cx="174726" cy="232827"/>
                <wp:effectExtent l="0" t="0" r="15875" b="34290"/>
                <wp:wrapNone/>
                <wp:docPr id="2042324961" name="Connector: Elbow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726" cy="232827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7CECBF" id="Connector: Elbow 94" o:spid="_x0000_s1026" type="#_x0000_t34" style="position:absolute;margin-left:466.4pt;margin-top:6.25pt;width:13.75pt;height:18.35pt;flip:y;z-index:2516583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" strokecolor="#293b90 [3205]" strokeweight="1.5pt"/>
            </w:pict>
          </mc:Fallback>
        </mc:AlternateContent>
      </w:r>
      <w:r w:rsidR="00AF7C64">
        <w:rPr>
          <w:noProof/>
        </w:rPr>
        <mc:AlternateContent>
          <mc:Choice Requires="wps">
            <w:drawing>
              <wp:anchor distT="0" distB="0" distL="114300" distR="114300" simplePos="0" relativeHeight="251658370" behindDoc="0" locked="0" layoutInCell="1" allowOverlap="1" wp14:anchorId="50DF4820" wp14:editId="2FC26403">
                <wp:simplePos x="0" y="0"/>
                <wp:positionH relativeFrom="column">
                  <wp:posOffset>5719368</wp:posOffset>
                </wp:positionH>
                <wp:positionV relativeFrom="paragraph">
                  <wp:posOffset>67840</wp:posOffset>
                </wp:positionV>
                <wp:extent cx="232968" cy="244616"/>
                <wp:effectExtent l="0" t="0" r="15240" b="22225"/>
                <wp:wrapNone/>
                <wp:docPr id="1019569485" name="Connector: Elbow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968" cy="244616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97ECCC" id="Connector: Elbow 93" o:spid="_x0000_s1026" type="#_x0000_t34" style="position:absolute;margin-left:450.35pt;margin-top:5.35pt;width:18.35pt;height:19.25pt;z-index:2516583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" strokecolor="#293b90 [3205]" strokeweight="1.5pt"/>
            </w:pict>
          </mc:Fallback>
        </mc:AlternateContent>
      </w:r>
      <w:r w:rsidR="00AF7C64">
        <w:rPr>
          <w:noProof/>
        </w:rPr>
        <mc:AlternateContent>
          <mc:Choice Requires="wps">
            <w:drawing>
              <wp:anchor distT="0" distB="0" distL="114300" distR="114300" simplePos="0" relativeHeight="251658368" behindDoc="0" locked="0" layoutInCell="1" allowOverlap="1" wp14:anchorId="2C59B12A" wp14:editId="481874B1">
                <wp:simplePos x="0" y="0"/>
                <wp:positionH relativeFrom="column">
                  <wp:posOffset>5463099</wp:posOffset>
                </wp:positionH>
                <wp:positionV relativeFrom="paragraph">
                  <wp:posOffset>67282</wp:posOffset>
                </wp:positionV>
                <wp:extent cx="0" cy="233405"/>
                <wp:effectExtent l="0" t="0" r="38100" b="33655"/>
                <wp:wrapNone/>
                <wp:docPr id="1644299123" name="Connector: Elbow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405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591962" id="Connector: Elbow 91" o:spid="_x0000_s1026" type="#_x0000_t34" style="position:absolute;margin-left:430.15pt;margin-top:5.3pt;width:0;height:18.4pt;z-index:2516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" strokecolor="#293b90 [3205]" strokeweight="1.5pt"/>
            </w:pict>
          </mc:Fallback>
        </mc:AlternateContent>
      </w:r>
      <w:r w:rsidR="00AF7C64">
        <w:rPr>
          <w:noProof/>
        </w:rPr>
        <mc:AlternateContent>
          <mc:Choice Requires="wps">
            <w:drawing>
              <wp:anchor distT="0" distB="0" distL="114300" distR="114300" simplePos="0" relativeHeight="251658367" behindDoc="0" locked="0" layoutInCell="1" allowOverlap="1" wp14:anchorId="71B9F030" wp14:editId="05CC486A">
                <wp:simplePos x="0" y="0"/>
                <wp:positionH relativeFrom="column">
                  <wp:posOffset>5090354</wp:posOffset>
                </wp:positionH>
                <wp:positionV relativeFrom="paragraph">
                  <wp:posOffset>73664</wp:posOffset>
                </wp:positionV>
                <wp:extent cx="372749" cy="214958"/>
                <wp:effectExtent l="0" t="0" r="27305" b="33020"/>
                <wp:wrapNone/>
                <wp:docPr id="970006808" name="Connector: Elbow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2749" cy="214958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A4DF4" id="Connector: Elbow 90" o:spid="_x0000_s1026" type="#_x0000_t34" style="position:absolute;margin-left:400.8pt;margin-top:5.8pt;width:29.35pt;height:16.95pt;flip:y;z-index:25165836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" strokecolor="#293b90 [3205]" strokeweight="1.5pt"/>
            </w:pict>
          </mc:Fallback>
        </mc:AlternateContent>
      </w:r>
      <w:r w:rsidR="00AF7C64">
        <w:rPr>
          <w:noProof/>
        </w:rPr>
        <mc:AlternateContent>
          <mc:Choice Requires="wps">
            <w:drawing>
              <wp:anchor distT="0" distB="0" distL="114300" distR="114300" simplePos="0" relativeHeight="251658366" behindDoc="0" locked="0" layoutInCell="1" allowOverlap="1" wp14:anchorId="1B6950AC" wp14:editId="39E68097">
                <wp:simplePos x="0" y="0"/>
                <wp:positionH relativeFrom="column">
                  <wp:posOffset>5078605</wp:posOffset>
                </wp:positionH>
                <wp:positionV relativeFrom="paragraph">
                  <wp:posOffset>91137</wp:posOffset>
                </wp:positionV>
                <wp:extent cx="23398" cy="198023"/>
                <wp:effectExtent l="0" t="0" r="15240" b="31115"/>
                <wp:wrapNone/>
                <wp:docPr id="1592326220" name="Connector: Elbow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98" cy="198023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43595D" id="Connector: Elbow 89" o:spid="_x0000_s1026" type="#_x0000_t34" style="position:absolute;margin-left:399.9pt;margin-top:7.2pt;width:1.85pt;height:15.6pt;z-index:2516583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" strokecolor="#293b90 [3205]" strokeweight="1.5pt"/>
            </w:pict>
          </mc:Fallback>
        </mc:AlternateContent>
      </w:r>
      <w:r w:rsidR="00CC4ABB">
        <w:rPr>
          <w:noProof/>
        </w:rPr>
        <mc:AlternateContent>
          <mc:Choice Requires="wps">
            <w:drawing>
              <wp:anchor distT="0" distB="0" distL="114300" distR="114300" simplePos="0" relativeHeight="251658365" behindDoc="0" locked="0" layoutInCell="1" allowOverlap="1" wp14:anchorId="1334A094" wp14:editId="663E35E4">
                <wp:simplePos x="0" y="0"/>
                <wp:positionH relativeFrom="column">
                  <wp:posOffset>4903382</wp:posOffset>
                </wp:positionH>
                <wp:positionV relativeFrom="paragraph">
                  <wp:posOffset>91136</wp:posOffset>
                </wp:positionV>
                <wp:extent cx="174698" cy="209659"/>
                <wp:effectExtent l="0" t="0" r="15875" b="19050"/>
                <wp:wrapNone/>
                <wp:docPr id="934904117" name="Connector: Elbow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698" cy="209659"/>
                        </a:xfrm>
                        <a:prstGeom prst="bentConnector3">
                          <a:avLst>
                            <a:gd name="adj1" fmla="val 12471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AB856" id="Connector: Elbow 88" o:spid="_x0000_s1026" type="#_x0000_t34" style="position:absolute;margin-left:386.1pt;margin-top:7.2pt;width:13.75pt;height:16.5pt;flip:y;z-index:2516583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" adj="2694" strokecolor="#293b90 [3205]" strokeweight="1.5pt"/>
            </w:pict>
          </mc:Fallback>
        </mc:AlternateContent>
      </w:r>
      <w:r w:rsidR="00CC4ABB">
        <w:rPr>
          <w:noProof/>
        </w:rPr>
        <mc:AlternateContent>
          <mc:Choice Requires="wps">
            <w:drawing>
              <wp:anchor distT="0" distB="0" distL="114300" distR="114300" simplePos="0" relativeHeight="251658364" behindDoc="0" locked="0" layoutInCell="1" allowOverlap="1" wp14:anchorId="0E98CFD3" wp14:editId="5ADFE2B7">
                <wp:simplePos x="0" y="0"/>
                <wp:positionH relativeFrom="column">
                  <wp:posOffset>4391450</wp:posOffset>
                </wp:positionH>
                <wp:positionV relativeFrom="paragraph">
                  <wp:posOffset>96961</wp:posOffset>
                </wp:positionV>
                <wp:extent cx="518354" cy="203847"/>
                <wp:effectExtent l="0" t="0" r="15240" b="24765"/>
                <wp:wrapNone/>
                <wp:docPr id="25434052" name="Connector: Elbow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354" cy="203847"/>
                        </a:xfrm>
                        <a:prstGeom prst="bentConnector3">
                          <a:avLst>
                            <a:gd name="adj1" fmla="val 70890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E9FC8" id="Connector: Elbow 87" o:spid="_x0000_s1026" type="#_x0000_t34" style="position:absolute;margin-left:345.8pt;margin-top:7.65pt;width:40.8pt;height:16.05pt;z-index:2516583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" adj="15312" strokecolor="#293b90 [3205]" strokeweight="1.5pt"/>
            </w:pict>
          </mc:Fallback>
        </mc:AlternateContent>
      </w:r>
      <w:r w:rsidR="00CC4ABB">
        <w:rPr>
          <w:noProof/>
        </w:rPr>
        <mc:AlternateContent>
          <mc:Choice Requires="wps">
            <w:drawing>
              <wp:anchor distT="0" distB="0" distL="114300" distR="114300" simplePos="0" relativeHeight="251658357" behindDoc="0" locked="0" layoutInCell="1" allowOverlap="1" wp14:anchorId="055B2F15" wp14:editId="06C64288">
                <wp:simplePos x="0" y="0"/>
                <wp:positionH relativeFrom="column">
                  <wp:posOffset>6767284</wp:posOffset>
                </wp:positionH>
                <wp:positionV relativeFrom="paragraph">
                  <wp:posOffset>4433</wp:posOffset>
                </wp:positionV>
                <wp:extent cx="343337" cy="2989"/>
                <wp:effectExtent l="0" t="0" r="19050" b="35560"/>
                <wp:wrapNone/>
                <wp:docPr id="987403392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337" cy="298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6A4A2E" id="Straight Connector 80" o:spid="_x0000_s1026" style="position:absolute;z-index:2516583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2.85pt,.35pt" to="559.9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" strokecolor="#293b90 [3205]" strokeweight="1.5pt">
                <v:stroke joinstyle="miter"/>
              </v:line>
            </w:pict>
          </mc:Fallback>
        </mc:AlternateContent>
      </w:r>
      <w:r w:rsidR="00D12B54">
        <w:rPr>
          <w:noProof/>
        </w:rPr>
        <mc:AlternateContent>
          <mc:Choice Requires="wps">
            <w:drawing>
              <wp:anchor distT="0" distB="0" distL="114300" distR="114300" simplePos="0" relativeHeight="251658328" behindDoc="0" locked="0" layoutInCell="1" allowOverlap="1" wp14:anchorId="584F47EE" wp14:editId="10DE0955">
                <wp:simplePos x="0" y="0"/>
                <wp:positionH relativeFrom="column">
                  <wp:posOffset>2777389</wp:posOffset>
                </wp:positionH>
                <wp:positionV relativeFrom="paragraph">
                  <wp:posOffset>166851</wp:posOffset>
                </wp:positionV>
                <wp:extent cx="0" cy="168494"/>
                <wp:effectExtent l="76200" t="0" r="57150" b="60325"/>
                <wp:wrapNone/>
                <wp:docPr id="1134973918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4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E87A19" id="Straight Arrow Connector 51" o:spid="_x0000_s1026" type="#_x0000_t32" style="position:absolute;margin-left:218.7pt;margin-top:13.15pt;width:0;height:13.25pt;z-index:251658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" strokecolor="#293b90 [3205]" strokeweight=".5pt">
                <v:stroke endarrow="block" joinstyle="miter"/>
              </v:shape>
            </w:pict>
          </mc:Fallback>
        </mc:AlternateContent>
      </w:r>
      <w:r w:rsidR="00D12B54">
        <w:rPr>
          <w:noProof/>
        </w:rPr>
        <mc:AlternateContent>
          <mc:Choice Requires="wps">
            <w:drawing>
              <wp:anchor distT="0" distB="0" distL="114300" distR="114300" simplePos="0" relativeHeight="251658327" behindDoc="0" locked="0" layoutInCell="1" allowOverlap="1" wp14:anchorId="6CBDC812" wp14:editId="4F4798D7">
                <wp:simplePos x="0" y="0"/>
                <wp:positionH relativeFrom="column">
                  <wp:posOffset>2440341</wp:posOffset>
                </wp:positionH>
                <wp:positionV relativeFrom="paragraph">
                  <wp:posOffset>178500</wp:posOffset>
                </wp:positionV>
                <wp:extent cx="0" cy="157253"/>
                <wp:effectExtent l="76200" t="0" r="57150" b="52705"/>
                <wp:wrapNone/>
                <wp:docPr id="1718326017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72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3D4063" id="Straight Arrow Connector 50" o:spid="_x0000_s1026" type="#_x0000_t32" style="position:absolute;margin-left:192.15pt;margin-top:14.05pt;width:0;height:12.4pt;z-index:251658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" strokecolor="#293b90 [3205]" strokeweight=".5pt">
                <v:stroke endarrow="block" joinstyle="miter"/>
              </v:shape>
            </w:pict>
          </mc:Fallback>
        </mc:AlternateContent>
      </w:r>
      <w:r w:rsidR="00D12B54">
        <w:rPr>
          <w:noProof/>
        </w:rPr>
        <mc:AlternateContent>
          <mc:Choice Requires="wps">
            <w:drawing>
              <wp:anchor distT="0" distB="0" distL="114300" distR="114300" simplePos="0" relativeHeight="251658326" behindDoc="0" locked="0" layoutInCell="1" allowOverlap="1" wp14:anchorId="247B1A0E" wp14:editId="78B91B76">
                <wp:simplePos x="0" y="0"/>
                <wp:positionH relativeFrom="column">
                  <wp:posOffset>2061210</wp:posOffset>
                </wp:positionH>
                <wp:positionV relativeFrom="paragraph">
                  <wp:posOffset>184150</wp:posOffset>
                </wp:positionV>
                <wp:extent cx="0" cy="161925"/>
                <wp:effectExtent l="76200" t="0" r="57150" b="47625"/>
                <wp:wrapNone/>
                <wp:docPr id="1362025324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952EA5" id="Straight Arrow Connector 49" o:spid="_x0000_s1026" type="#_x0000_t32" style="position:absolute;margin-left:162.3pt;margin-top:14.5pt;width:0;height:12.75pt;z-index:25165832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" strokecolor="#293b90 [3205]" strokeweight=".5pt">
                <v:stroke endarrow="block" joinstyle="miter"/>
              </v:shape>
            </w:pict>
          </mc:Fallback>
        </mc:AlternateContent>
      </w:r>
      <w:r w:rsidR="00D12B54">
        <w:rPr>
          <w:noProof/>
        </w:rPr>
        <mc:AlternateContent>
          <mc:Choice Requires="wps">
            <w:drawing>
              <wp:anchor distT="0" distB="0" distL="114300" distR="114300" simplePos="0" relativeHeight="251658325" behindDoc="0" locked="0" layoutInCell="1" allowOverlap="1" wp14:anchorId="699BEBC7" wp14:editId="52549C4B">
                <wp:simplePos x="0" y="0"/>
                <wp:positionH relativeFrom="column">
                  <wp:posOffset>1682750</wp:posOffset>
                </wp:positionH>
                <wp:positionV relativeFrom="paragraph">
                  <wp:posOffset>172085</wp:posOffset>
                </wp:positionV>
                <wp:extent cx="0" cy="180032"/>
                <wp:effectExtent l="76200" t="0" r="57150" b="48895"/>
                <wp:wrapNone/>
                <wp:docPr id="40594630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3CF23" id="Straight Arrow Connector 48" o:spid="_x0000_s1026" type="#_x0000_t32" style="position:absolute;margin-left:132.5pt;margin-top:13.55pt;width:0;height:14.2pt;z-index:2516583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" strokecolor="#293b90 [3205]" strokeweight=".5pt">
                <v:stroke endarrow="block" joinstyle="miter"/>
              </v:shape>
            </w:pict>
          </mc:Fallback>
        </mc:AlternateContent>
      </w:r>
      <w:r w:rsidR="00990C30">
        <w:rPr>
          <w:noProof/>
        </w:rPr>
        <mc:AlternateContent>
          <mc:Choice Requires="wps">
            <w:drawing>
              <wp:anchor distT="0" distB="0" distL="114300" distR="114300" simplePos="0" relativeHeight="251658324" behindDoc="0" locked="0" layoutInCell="1" allowOverlap="1" wp14:anchorId="3C9DB1BB" wp14:editId="3F74B181">
                <wp:simplePos x="0" y="0"/>
                <wp:positionH relativeFrom="column">
                  <wp:posOffset>1307465</wp:posOffset>
                </wp:positionH>
                <wp:positionV relativeFrom="paragraph">
                  <wp:posOffset>184150</wp:posOffset>
                </wp:positionV>
                <wp:extent cx="0" cy="162451"/>
                <wp:effectExtent l="76200" t="0" r="57150" b="47625"/>
                <wp:wrapNone/>
                <wp:docPr id="511493284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24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A044E" id="Straight Arrow Connector 47" o:spid="_x0000_s1026" type="#_x0000_t32" style="position:absolute;margin-left:102.95pt;margin-top:14.5pt;width:0;height:12.8pt;flip:x;z-index:251658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" strokecolor="#293b90 [3205]" strokeweight=".5pt">
                <v:stroke endarrow="block" joinstyle="miter"/>
              </v:shape>
            </w:pict>
          </mc:Fallback>
        </mc:AlternateContent>
      </w:r>
      <w:r w:rsidR="00990C30">
        <w:rPr>
          <w:noProof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59722FDB" wp14:editId="7F65A376">
                <wp:simplePos x="0" y="0"/>
                <wp:positionH relativeFrom="column">
                  <wp:posOffset>914400</wp:posOffset>
                </wp:positionH>
                <wp:positionV relativeFrom="paragraph">
                  <wp:posOffset>190148</wp:posOffset>
                </wp:positionV>
                <wp:extent cx="11648" cy="163078"/>
                <wp:effectExtent l="76200" t="0" r="64770" b="66040"/>
                <wp:wrapNone/>
                <wp:docPr id="267755822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48" cy="1630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4D5E48" id="Straight Arrow Connector 46" o:spid="_x0000_s1026" type="#_x0000_t32" style="position:absolute;margin-left:1in;margin-top:14.95pt;width:.9pt;height:12.85pt;flip:x;z-index:2516583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" strokecolor="#293b90 [3205]" strokeweight=".5pt">
                <v:stroke endarrow="block" joinstyle="miter"/>
              </v:shape>
            </w:pict>
          </mc:Fallback>
        </mc:AlternateContent>
      </w:r>
      <w:r w:rsidR="00990C30">
        <w:rPr>
          <w:noProof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446711D8" wp14:editId="177F070B">
                <wp:simplePos x="0" y="0"/>
                <wp:positionH relativeFrom="column">
                  <wp:posOffset>558978</wp:posOffset>
                </wp:positionH>
                <wp:positionV relativeFrom="paragraph">
                  <wp:posOffset>154702</wp:posOffset>
                </wp:positionV>
                <wp:extent cx="0" cy="167381"/>
                <wp:effectExtent l="76200" t="0" r="57150" b="61595"/>
                <wp:wrapNone/>
                <wp:docPr id="826660489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73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F8DC92" id="Straight Arrow Connector 45" o:spid="_x0000_s1026" type="#_x0000_t32" style="position:absolute;margin-left:44pt;margin-top:12.2pt;width:0;height:13.2pt;flip:x;z-index:25165832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" strokecolor="#293b90 [3205]" strokeweight=".5pt">
                <v:stroke endarrow="block" joinstyle="miter"/>
              </v:shape>
            </w:pict>
          </mc:Fallback>
        </mc:AlternateContent>
      </w:r>
      <w:r w:rsidR="00640614">
        <w:rPr>
          <w:noProof/>
        </w:rPr>
        <mc:AlternateContent>
          <mc:Choice Requires="wps">
            <w:drawing>
              <wp:anchor distT="0" distB="0" distL="114300" distR="114300" simplePos="0" relativeHeight="251658321" behindDoc="0" locked="0" layoutInCell="1" allowOverlap="1" wp14:anchorId="4BEE5606" wp14:editId="6272DD47">
                <wp:simplePos x="0" y="0"/>
                <wp:positionH relativeFrom="column">
                  <wp:posOffset>2871332</wp:posOffset>
                </wp:positionH>
                <wp:positionV relativeFrom="paragraph">
                  <wp:posOffset>120257</wp:posOffset>
                </wp:positionV>
                <wp:extent cx="693081" cy="249445"/>
                <wp:effectExtent l="0" t="0" r="12065" b="36830"/>
                <wp:wrapNone/>
                <wp:docPr id="1270750398" name="Connector: Elb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081" cy="249445"/>
                        </a:xfrm>
                        <a:prstGeom prst="bentConnector3">
                          <a:avLst>
                            <a:gd name="adj1" fmla="val 13844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288C5" id="Connector: Elbow 44" o:spid="_x0000_s1026" type="#_x0000_t34" style="position:absolute;margin-left:226.1pt;margin-top:9.45pt;width:54.55pt;height:19.65pt;flip:y;z-index:2516583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" adj="2990" strokecolor="#293b90 [3205]" strokeweight="1.5pt"/>
            </w:pict>
          </mc:Fallback>
        </mc:AlternateContent>
      </w:r>
      <w:r w:rsidR="00640614">
        <w:rPr>
          <w:noProof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13F27A62" wp14:editId="486E9352">
                <wp:simplePos x="0" y="0"/>
                <wp:positionH relativeFrom="column">
                  <wp:posOffset>2684958</wp:posOffset>
                </wp:positionH>
                <wp:positionV relativeFrom="paragraph">
                  <wp:posOffset>120258</wp:posOffset>
                </wp:positionV>
                <wp:extent cx="186374" cy="249991"/>
                <wp:effectExtent l="0" t="0" r="23495" b="36195"/>
                <wp:wrapNone/>
                <wp:docPr id="939470576" name="Connector: Elbow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374" cy="249991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8576A" id="Connector: Elbow 43" o:spid="_x0000_s1026" type="#_x0000_t34" style="position:absolute;margin-left:211.4pt;margin-top:9.45pt;width:14.7pt;height:19.7pt;z-index:25165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" strokecolor="#293b90 [3205]" strokeweight="1.5pt"/>
            </w:pict>
          </mc:Fallback>
        </mc:AlternateContent>
      </w:r>
      <w:r w:rsidR="00911953">
        <w:rPr>
          <w:noProof/>
        </w:rPr>
        <mc:AlternateContent>
          <mc:Choice Requires="wps">
            <w:drawing>
              <wp:anchor distT="0" distB="0" distL="114300" distR="114300" simplePos="0" relativeHeight="251658319" behindDoc="0" locked="0" layoutInCell="1" allowOverlap="1" wp14:anchorId="78AC97CA" wp14:editId="1136DDB7">
                <wp:simplePos x="0" y="0"/>
                <wp:positionH relativeFrom="column">
                  <wp:posOffset>2568474</wp:posOffset>
                </wp:positionH>
                <wp:positionV relativeFrom="paragraph">
                  <wp:posOffset>120258</wp:posOffset>
                </wp:positionV>
                <wp:extent cx="209441" cy="249555"/>
                <wp:effectExtent l="0" t="0" r="19685" b="36195"/>
                <wp:wrapNone/>
                <wp:docPr id="1712661115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441" cy="249555"/>
                        </a:xfrm>
                        <a:prstGeom prst="bentConnector3">
                          <a:avLst>
                            <a:gd name="adj1" fmla="val 14880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5D557" id="Connector: Elbow 42" o:spid="_x0000_s1026" type="#_x0000_t34" style="position:absolute;margin-left:202.25pt;margin-top:9.45pt;width:16.5pt;height:19.65pt;flip:y;z-index:2516583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" adj="3214" strokecolor="#293b90 [3205]" strokeweight="1.5pt"/>
            </w:pict>
          </mc:Fallback>
        </mc:AlternateContent>
      </w:r>
      <w:r w:rsidR="00911953">
        <w:rPr>
          <w:noProof/>
        </w:rPr>
        <mc:AlternateContent>
          <mc:Choice Requires="wps">
            <w:drawing>
              <wp:anchor distT="0" distB="0" distL="114300" distR="114300" simplePos="0" relativeHeight="251658318" behindDoc="0" locked="0" layoutInCell="1" allowOverlap="1" wp14:anchorId="6C8CAA4A" wp14:editId="614BC7A4">
                <wp:simplePos x="0" y="0"/>
                <wp:positionH relativeFrom="column">
                  <wp:posOffset>2294736</wp:posOffset>
                </wp:positionH>
                <wp:positionV relativeFrom="paragraph">
                  <wp:posOffset>120258</wp:posOffset>
                </wp:positionV>
                <wp:extent cx="291210" cy="249991"/>
                <wp:effectExtent l="0" t="0" r="13970" b="36195"/>
                <wp:wrapNone/>
                <wp:docPr id="1742394909" name="Connector: Elb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210" cy="249991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9709D" id="Connector: Elbow 41" o:spid="_x0000_s1026" type="#_x0000_t34" style="position:absolute;margin-left:180.7pt;margin-top:9.45pt;width:22.95pt;height:19.7pt;z-index:2516583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" strokecolor="#293b90 [3205]" strokeweight="1.5pt"/>
            </w:pict>
          </mc:Fallback>
        </mc:AlternateContent>
      </w:r>
      <w:r w:rsidR="00911953">
        <w:rPr>
          <w:noProof/>
        </w:rPr>
        <mc:AlternateContent>
          <mc:Choice Requires="wps">
            <w:drawing>
              <wp:anchor distT="0" distB="0" distL="114300" distR="114300" simplePos="0" relativeHeight="251658317" behindDoc="0" locked="0" layoutInCell="1" allowOverlap="1" wp14:anchorId="537B8560" wp14:editId="22DD537D">
                <wp:simplePos x="0" y="0"/>
                <wp:positionH relativeFrom="column">
                  <wp:posOffset>2172427</wp:posOffset>
                </wp:positionH>
                <wp:positionV relativeFrom="paragraph">
                  <wp:posOffset>120257</wp:posOffset>
                </wp:positionV>
                <wp:extent cx="139591" cy="249862"/>
                <wp:effectExtent l="0" t="0" r="13335" b="36195"/>
                <wp:wrapNone/>
                <wp:docPr id="937132128" name="Connector: Elb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591" cy="249862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9BC42" id="Connector: Elbow 40" o:spid="_x0000_s1026" type="#_x0000_t34" style="position:absolute;margin-left:171.05pt;margin-top:9.45pt;width:11pt;height:19.65pt;flip:y;z-index:2516583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" strokecolor="#293b90 [3205]" strokeweight="1.5pt"/>
            </w:pict>
          </mc:Fallback>
        </mc:AlternateContent>
      </w:r>
      <w:r w:rsidR="00911953">
        <w:rPr>
          <w:noProof/>
        </w:rPr>
        <mc:AlternateContent>
          <mc:Choice Requires="wps">
            <w:drawing>
              <wp:anchor distT="0" distB="0" distL="114300" distR="114300" simplePos="0" relativeHeight="251658316" behindDoc="0" locked="0" layoutInCell="1" allowOverlap="1" wp14:anchorId="06FBA60A" wp14:editId="045CD9E0">
                <wp:simplePos x="0" y="0"/>
                <wp:positionH relativeFrom="column">
                  <wp:posOffset>1927314</wp:posOffset>
                </wp:positionH>
                <wp:positionV relativeFrom="paragraph">
                  <wp:posOffset>120258</wp:posOffset>
                </wp:positionV>
                <wp:extent cx="262587" cy="249991"/>
                <wp:effectExtent l="0" t="0" r="23495" b="36195"/>
                <wp:wrapNone/>
                <wp:docPr id="135139745" name="Connector: Elb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587" cy="249991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91E7B1" id="Connector: Elbow 39" o:spid="_x0000_s1026" type="#_x0000_t34" style="position:absolute;margin-left:151.75pt;margin-top:9.45pt;width:20.7pt;height:19.7pt;z-index:251658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" strokecolor="#293b90 [3205]" strokeweight="1.5pt"/>
            </w:pict>
          </mc:Fallback>
        </mc:AlternateContent>
      </w:r>
      <w:r w:rsidR="00911953">
        <w:rPr>
          <w:noProof/>
        </w:rPr>
        <mc:AlternateContent>
          <mc:Choice Requires="wps">
            <w:drawing>
              <wp:anchor distT="0" distB="0" distL="114300" distR="114300" simplePos="0" relativeHeight="251658315" behindDoc="0" locked="0" layoutInCell="1" allowOverlap="1" wp14:anchorId="67FF38E9" wp14:editId="5114AEC3">
                <wp:simplePos x="0" y="0"/>
                <wp:positionH relativeFrom="column">
                  <wp:posOffset>1799679</wp:posOffset>
                </wp:positionH>
                <wp:positionV relativeFrom="paragraph">
                  <wp:posOffset>120258</wp:posOffset>
                </wp:positionV>
                <wp:extent cx="128132" cy="255597"/>
                <wp:effectExtent l="0" t="0" r="24765" b="30480"/>
                <wp:wrapNone/>
                <wp:docPr id="2123964611" name="Connector: Elb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132" cy="255597"/>
                        </a:xfrm>
                        <a:prstGeom prst="bentConnector3">
                          <a:avLst>
                            <a:gd name="adj1" fmla="val 54352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9CB8FD" id="Connector: Elbow 38" o:spid="_x0000_s1026" type="#_x0000_t34" style="position:absolute;margin-left:141.7pt;margin-top:9.45pt;width:10.1pt;height:20.15pt;flip:y;z-index:2516583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" adj="11740" strokecolor="#293b90 [3205]" strokeweight="1.5pt"/>
            </w:pict>
          </mc:Fallback>
        </mc:AlternateContent>
      </w:r>
      <w:r w:rsidR="00911953">
        <w:rPr>
          <w:noProof/>
        </w:rPr>
        <mc:AlternateContent>
          <mc:Choice Requires="wps">
            <w:drawing>
              <wp:anchor distT="0" distB="0" distL="114300" distR="114300" simplePos="0" relativeHeight="251658314" behindDoc="0" locked="0" layoutInCell="1" allowOverlap="1" wp14:anchorId="720EEE80" wp14:editId="5389372B">
                <wp:simplePos x="0" y="0"/>
                <wp:positionH relativeFrom="column">
                  <wp:posOffset>1566711</wp:posOffset>
                </wp:positionH>
                <wp:positionV relativeFrom="paragraph">
                  <wp:posOffset>126082</wp:posOffset>
                </wp:positionV>
                <wp:extent cx="244616" cy="249773"/>
                <wp:effectExtent l="0" t="0" r="22225" b="36195"/>
                <wp:wrapNone/>
                <wp:docPr id="311423674" name="Connector: Elb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616" cy="249773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99EE5" id="Connector: Elbow 37" o:spid="_x0000_s1026" type="#_x0000_t34" style="position:absolute;margin-left:123.35pt;margin-top:9.95pt;width:19.25pt;height:19.65pt;z-index:251658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" strokecolor="#293b90 [3205]" strokeweight="1.5pt"/>
            </w:pict>
          </mc:Fallback>
        </mc:AlternateContent>
      </w:r>
      <w:r w:rsidR="00911953">
        <w:rPr>
          <w:noProof/>
        </w:rPr>
        <mc:AlternateContent>
          <mc:Choice Requires="wps">
            <w:drawing>
              <wp:anchor distT="0" distB="0" distL="114300" distR="114300" simplePos="0" relativeHeight="251658313" behindDoc="0" locked="0" layoutInCell="1" allowOverlap="1" wp14:anchorId="5907D869" wp14:editId="29680E1E">
                <wp:simplePos x="0" y="0"/>
                <wp:positionH relativeFrom="column">
                  <wp:posOffset>1426929</wp:posOffset>
                </wp:positionH>
                <wp:positionV relativeFrom="paragraph">
                  <wp:posOffset>126081</wp:posOffset>
                </wp:positionV>
                <wp:extent cx="218549" cy="249247"/>
                <wp:effectExtent l="0" t="0" r="10160" b="36830"/>
                <wp:wrapNone/>
                <wp:docPr id="1005410193" name="Connector: Elb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549" cy="249247"/>
                        </a:xfrm>
                        <a:prstGeom prst="bentConnector3">
                          <a:avLst>
                            <a:gd name="adj1" fmla="val 27140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494D6" id="Connector: Elbow 36" o:spid="_x0000_s1026" type="#_x0000_t34" style="position:absolute;margin-left:112.35pt;margin-top:9.95pt;width:17.2pt;height:19.65pt;flip:y;z-index:251658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" adj="5862" strokecolor="#293b90 [3205]" strokeweight="1.5pt"/>
            </w:pict>
          </mc:Fallback>
        </mc:AlternateContent>
      </w:r>
      <w:r w:rsidR="00911953">
        <w:rPr>
          <w:noProof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4F80E02A" wp14:editId="6A85F9BA">
                <wp:simplePos x="0" y="0"/>
                <wp:positionH relativeFrom="column">
                  <wp:posOffset>1176489</wp:posOffset>
                </wp:positionH>
                <wp:positionV relativeFrom="paragraph">
                  <wp:posOffset>131906</wp:posOffset>
                </wp:positionV>
                <wp:extent cx="261313" cy="243949"/>
                <wp:effectExtent l="0" t="0" r="24765" b="22860"/>
                <wp:wrapNone/>
                <wp:docPr id="1522369662" name="Connector: Elbow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313" cy="243949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3AA5F" id="Connector: Elbow 35" o:spid="_x0000_s1026" type="#_x0000_t34" style="position:absolute;margin-left:92.65pt;margin-top:10.4pt;width:20.6pt;height:19.2pt;z-index:251658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" strokecolor="#293b90 [3205]" strokeweight="1.5pt"/>
            </w:pict>
          </mc:Fallback>
        </mc:AlternateContent>
      </w:r>
      <w:r w:rsidR="00911953">
        <w:rPr>
          <w:noProof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1CD41E92" wp14:editId="50BF3359">
                <wp:simplePos x="0" y="0"/>
                <wp:positionH relativeFrom="column">
                  <wp:posOffset>1024413</wp:posOffset>
                </wp:positionH>
                <wp:positionV relativeFrom="paragraph">
                  <wp:posOffset>131906</wp:posOffset>
                </wp:positionV>
                <wp:extent cx="169549" cy="243949"/>
                <wp:effectExtent l="0" t="0" r="20955" b="22860"/>
                <wp:wrapNone/>
                <wp:docPr id="1603028256" name="Connector: Elb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549" cy="243949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7091CB" id="Connector: Elbow 34" o:spid="_x0000_s1026" type="#_x0000_t34" style="position:absolute;margin-left:80.65pt;margin-top:10.4pt;width:13.35pt;height:19.2pt;flip:y;z-index:251658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" strokecolor="#293b90 [3205]" strokeweight="1.5pt"/>
            </w:pict>
          </mc:Fallback>
        </mc:AlternateContent>
      </w:r>
      <w:r w:rsidR="00911953">
        <w:rPr>
          <w:noProof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23F7A3DF" wp14:editId="0FB43BD9">
                <wp:simplePos x="0" y="0"/>
                <wp:positionH relativeFrom="column">
                  <wp:posOffset>821213</wp:posOffset>
                </wp:positionH>
                <wp:positionV relativeFrom="paragraph">
                  <wp:posOffset>137730</wp:posOffset>
                </wp:positionV>
                <wp:extent cx="203418" cy="238651"/>
                <wp:effectExtent l="0" t="0" r="25400" b="28575"/>
                <wp:wrapNone/>
                <wp:docPr id="307623156" name="Connector: Elb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418" cy="238651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6526D" id="Connector: Elbow 33" o:spid="_x0000_s1026" type="#_x0000_t34" style="position:absolute;margin-left:64.65pt;margin-top:10.85pt;width:16pt;height:18.8pt;z-index:251658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" strokecolor="#293b90 [3205]" strokeweight="1.5pt"/>
            </w:pict>
          </mc:Fallback>
        </mc:AlternateContent>
      </w:r>
      <w:r w:rsidR="00911953">
        <w:rPr>
          <w:noProof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20D2BC18" wp14:editId="6ACD0D4B">
                <wp:simplePos x="0" y="0"/>
                <wp:positionH relativeFrom="column">
                  <wp:posOffset>629014</wp:posOffset>
                </wp:positionH>
                <wp:positionV relativeFrom="paragraph">
                  <wp:posOffset>137730</wp:posOffset>
                </wp:positionV>
                <wp:extent cx="215496" cy="232519"/>
                <wp:effectExtent l="0" t="0" r="13335" b="34290"/>
                <wp:wrapNone/>
                <wp:docPr id="1446860222" name="Connector: Elbow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5496" cy="232519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496C95" id="Connector: Elbow 32" o:spid="_x0000_s1026" type="#_x0000_t34" style="position:absolute;margin-left:49.55pt;margin-top:10.85pt;width:16.95pt;height:18.3pt;flip:y;z-index:251658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" strokecolor="#293b90 [3205]" strokeweight="1.5pt"/>
            </w:pict>
          </mc:Fallback>
        </mc:AlternateContent>
      </w:r>
      <w:r w:rsidR="00911953">
        <w:rPr>
          <w:noProof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11E54018" wp14:editId="48E844C9">
                <wp:simplePos x="0" y="0"/>
                <wp:positionH relativeFrom="column">
                  <wp:posOffset>407694</wp:posOffset>
                </wp:positionH>
                <wp:positionV relativeFrom="paragraph">
                  <wp:posOffset>143554</wp:posOffset>
                </wp:positionV>
                <wp:extent cx="291210" cy="227144"/>
                <wp:effectExtent l="0" t="0" r="13970" b="20955"/>
                <wp:wrapNone/>
                <wp:docPr id="1742586487" name="Connector: Elb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210" cy="227144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5CD64" id="Connector: Elbow 31" o:spid="_x0000_s1026" type="#_x0000_t34" style="position:absolute;margin-left:32.1pt;margin-top:11.3pt;width:22.95pt;height:17.9pt;z-index:2516583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" strokecolor="#293b90 [3205]" strokeweight="1.5pt"/>
            </w:pict>
          </mc:Fallback>
        </mc:AlternateContent>
      </w:r>
    </w:p>
    <w:p w14:paraId="44412919" w14:textId="001D7782" w:rsidR="00C10C8E" w:rsidRDefault="00C34EBE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87" behindDoc="0" locked="0" layoutInCell="1" allowOverlap="1" wp14:anchorId="005510CA" wp14:editId="33A583BF">
                <wp:simplePos x="0" y="0"/>
                <wp:positionH relativeFrom="column">
                  <wp:posOffset>6569171</wp:posOffset>
                </wp:positionH>
                <wp:positionV relativeFrom="paragraph">
                  <wp:posOffset>168768</wp:posOffset>
                </wp:positionV>
                <wp:extent cx="340979" cy="180231"/>
                <wp:effectExtent l="19050" t="0" r="21590" b="10795"/>
                <wp:wrapNone/>
                <wp:docPr id="1904794370" name="Flowchart: Preparation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79" cy="180231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FF5940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110" o:spid="_x0000_s1026" type="#_x0000_t117" style="position:absolute;margin-left:517.25pt;margin-top:13.3pt;width:26.85pt;height:14.2pt;z-index:2516583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" fillcolor="#2664b0 [3206]" strokecolor="#050e1a [486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86" behindDoc="0" locked="0" layoutInCell="1" allowOverlap="1" wp14:anchorId="3F8AFB18" wp14:editId="0979462E">
                <wp:simplePos x="0" y="0"/>
                <wp:positionH relativeFrom="column">
                  <wp:posOffset>6221826</wp:posOffset>
                </wp:positionH>
                <wp:positionV relativeFrom="paragraph">
                  <wp:posOffset>162943</wp:posOffset>
                </wp:positionV>
                <wp:extent cx="347875" cy="186375"/>
                <wp:effectExtent l="19050" t="0" r="14605" b="23495"/>
                <wp:wrapNone/>
                <wp:docPr id="2147250832" name="Flowchart: Preparation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875" cy="186375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9D70A" id="Flowchart: Preparation 109" o:spid="_x0000_s1026" type="#_x0000_t117" style="position:absolute;margin-left:489.9pt;margin-top:12.85pt;width:27.4pt;height:14.7pt;z-index:2516583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" fillcolor="#2664b0 [3206]" strokecolor="#050e1a [486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85" behindDoc="0" locked="0" layoutInCell="1" allowOverlap="1" wp14:anchorId="1036BAB8" wp14:editId="66E3C431">
                <wp:simplePos x="0" y="0"/>
                <wp:positionH relativeFrom="column">
                  <wp:posOffset>5866551</wp:posOffset>
                </wp:positionH>
                <wp:positionV relativeFrom="paragraph">
                  <wp:posOffset>162944</wp:posOffset>
                </wp:positionV>
                <wp:extent cx="347874" cy="180263"/>
                <wp:effectExtent l="19050" t="0" r="14605" b="10795"/>
                <wp:wrapNone/>
                <wp:docPr id="617546231" name="Flowchart: Preparation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874" cy="180263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C1948" id="Flowchart: Preparation 108" o:spid="_x0000_s1026" type="#_x0000_t117" style="position:absolute;margin-left:461.95pt;margin-top:12.85pt;width:27.4pt;height:14.2pt;z-index:2516583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" fillcolor="#2664b0 [3206]" strokecolor="#050e1a [486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84" behindDoc="0" locked="0" layoutInCell="1" allowOverlap="1" wp14:anchorId="7E947342" wp14:editId="1E2A63E2">
                <wp:simplePos x="0" y="0"/>
                <wp:positionH relativeFrom="column">
                  <wp:posOffset>5522924</wp:posOffset>
                </wp:positionH>
                <wp:positionV relativeFrom="paragraph">
                  <wp:posOffset>157119</wp:posOffset>
                </wp:positionV>
                <wp:extent cx="342050" cy="185727"/>
                <wp:effectExtent l="19050" t="0" r="20320" b="24130"/>
                <wp:wrapNone/>
                <wp:docPr id="1352462285" name="Flowchart: Preparation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050" cy="185727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3478C" id="Flowchart: Preparation 107" o:spid="_x0000_s1026" type="#_x0000_t117" style="position:absolute;margin-left:434.9pt;margin-top:12.35pt;width:26.95pt;height:14.6pt;z-index:25165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" fillcolor="#2664b0 [3206]" strokecolor="#050e1a [486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82" behindDoc="0" locked="0" layoutInCell="1" allowOverlap="1" wp14:anchorId="67132322" wp14:editId="76453829">
                <wp:simplePos x="0" y="0"/>
                <wp:positionH relativeFrom="column">
                  <wp:posOffset>4840932</wp:posOffset>
                </wp:positionH>
                <wp:positionV relativeFrom="paragraph">
                  <wp:posOffset>150883</wp:posOffset>
                </wp:positionV>
                <wp:extent cx="336227" cy="180551"/>
                <wp:effectExtent l="19050" t="0" r="26035" b="10160"/>
                <wp:wrapNone/>
                <wp:docPr id="1371881794" name="Flowchart: Preparation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27" cy="180551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1927C7" id="Flowchart: Preparation 105" o:spid="_x0000_s1026" type="#_x0000_t117" style="position:absolute;margin-left:381.2pt;margin-top:11.9pt;width:26.45pt;height:14.2pt;z-index:25165838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" fillcolor="#2664b0 [3206]" strokecolor="#050e1a [486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83" behindDoc="0" locked="0" layoutInCell="1" allowOverlap="1" wp14:anchorId="392C9642" wp14:editId="5F5CDCA5">
                <wp:simplePos x="0" y="0"/>
                <wp:positionH relativeFrom="column">
                  <wp:posOffset>5185119</wp:posOffset>
                </wp:positionH>
                <wp:positionV relativeFrom="paragraph">
                  <wp:posOffset>139647</wp:posOffset>
                </wp:positionV>
                <wp:extent cx="336226" cy="191770"/>
                <wp:effectExtent l="19050" t="0" r="26035" b="17780"/>
                <wp:wrapNone/>
                <wp:docPr id="935594268" name="Flowchart: Preparation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26" cy="191770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357643" id="Flowchart: Preparation 106" o:spid="_x0000_s1026" type="#_x0000_t117" style="position:absolute;margin-left:408.3pt;margin-top:11pt;width:26.45pt;height:15.1pt;z-index:25165838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" fillcolor="#2664b0 [3206]" strokecolor="#050e1a [486]" strokeweight="1pt"/>
            </w:pict>
          </mc:Fallback>
        </mc:AlternateContent>
      </w:r>
    </w:p>
    <w:p w14:paraId="2F162557" w14:textId="0646ACA8" w:rsidR="00C10C8E" w:rsidRDefault="00C34EBE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89" behindDoc="0" locked="0" layoutInCell="1" allowOverlap="1" wp14:anchorId="1D9B890B" wp14:editId="3A6248F8">
                <wp:simplePos x="0" y="0"/>
                <wp:positionH relativeFrom="column">
                  <wp:posOffset>6905144</wp:posOffset>
                </wp:positionH>
                <wp:positionV relativeFrom="paragraph">
                  <wp:posOffset>47932</wp:posOffset>
                </wp:positionV>
                <wp:extent cx="316198" cy="0"/>
                <wp:effectExtent l="0" t="0" r="0" b="0"/>
                <wp:wrapNone/>
                <wp:docPr id="1568394589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19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3FCD3C" id="Straight Connector 112" o:spid="_x0000_s1026" style="position:absolute;z-index:2516583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3.7pt,3.75pt" to="568.6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" strokecolor="#2664b0 [3206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88" behindDoc="0" locked="0" layoutInCell="1" allowOverlap="1" wp14:anchorId="0899F197" wp14:editId="0F11A72F">
                <wp:simplePos x="0" y="0"/>
                <wp:positionH relativeFrom="column">
                  <wp:posOffset>4426395</wp:posOffset>
                </wp:positionH>
                <wp:positionV relativeFrom="paragraph">
                  <wp:posOffset>36729</wp:posOffset>
                </wp:positionV>
                <wp:extent cx="435990" cy="0"/>
                <wp:effectExtent l="0" t="0" r="0" b="0"/>
                <wp:wrapNone/>
                <wp:docPr id="703994804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599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F78C82" id="Straight Connector 111" o:spid="_x0000_s1026" style="position:absolute;flip:x;z-index:2516583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8.55pt,2.9pt" to="382.9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" strokecolor="#2664b0 [3206]" strokeweight="1.5pt">
                <v:stroke joinstyle="miter"/>
              </v:line>
            </w:pict>
          </mc:Fallback>
        </mc:AlternateContent>
      </w:r>
      <w:r w:rsidR="00014669">
        <w:rPr>
          <w:noProof/>
        </w:rPr>
        <mc:AlternateContent>
          <mc:Choice Requires="wps">
            <w:drawing>
              <wp:anchor distT="0" distB="0" distL="114300" distR="114300" simplePos="0" relativeHeight="251658337" behindDoc="0" locked="0" layoutInCell="1" allowOverlap="1" wp14:anchorId="6DC4D902" wp14:editId="6B5F0D04">
                <wp:simplePos x="0" y="0"/>
                <wp:positionH relativeFrom="column">
                  <wp:posOffset>3005290</wp:posOffset>
                </wp:positionH>
                <wp:positionV relativeFrom="paragraph">
                  <wp:posOffset>129916</wp:posOffset>
                </wp:positionV>
                <wp:extent cx="366128" cy="0"/>
                <wp:effectExtent l="0" t="0" r="0" b="0"/>
                <wp:wrapNone/>
                <wp:docPr id="795576627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612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2A9D94" id="Straight Connector 60" o:spid="_x0000_s1026" style="position:absolute;flip:y;z-index:251658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65pt,10.25pt" to="265.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" strokecolor="#293b90 [3205]" strokeweight="1.5pt">
                <v:stroke joinstyle="miter"/>
              </v:line>
            </w:pict>
          </mc:Fallback>
        </mc:AlternateContent>
      </w:r>
      <w:r w:rsidR="00014669">
        <w:rPr>
          <w:noProof/>
        </w:rPr>
        <mc:AlternateContent>
          <mc:Choice Requires="wps">
            <w:drawing>
              <wp:anchor distT="0" distB="0" distL="114300" distR="114300" simplePos="0" relativeHeight="251658336" behindDoc="0" locked="0" layoutInCell="1" allowOverlap="1" wp14:anchorId="55E7D121" wp14:editId="02D3CC75">
                <wp:simplePos x="0" y="0"/>
                <wp:positionH relativeFrom="column">
                  <wp:posOffset>2639942</wp:posOffset>
                </wp:positionH>
                <wp:positionV relativeFrom="paragraph">
                  <wp:posOffset>36729</wp:posOffset>
                </wp:positionV>
                <wp:extent cx="376996" cy="215265"/>
                <wp:effectExtent l="19050" t="0" r="23495" b="13335"/>
                <wp:wrapNone/>
                <wp:docPr id="1104909598" name="Flowchart: Preparation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996" cy="215265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D5037" id="Flowchart: Preparation 59" o:spid="_x0000_s1026" type="#_x0000_t117" style="position:absolute;margin-left:207.85pt;margin-top:2.9pt;width:29.7pt;height:16.95pt;z-index:25165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" fillcolor="#2664b0 [3206]" strokecolor="#050e1a [486]" strokeweight="1pt"/>
            </w:pict>
          </mc:Fallback>
        </mc:AlternateContent>
      </w:r>
      <w:r w:rsidR="00014669">
        <w:rPr>
          <w:noProof/>
        </w:rPr>
        <mc:AlternateContent>
          <mc:Choice Requires="wps">
            <w:drawing>
              <wp:anchor distT="0" distB="0" distL="114300" distR="114300" simplePos="0" relativeHeight="251658335" behindDoc="0" locked="0" layoutInCell="1" allowOverlap="1" wp14:anchorId="0201420B" wp14:editId="4DABD10C">
                <wp:simplePos x="0" y="0"/>
                <wp:positionH relativeFrom="column">
                  <wp:posOffset>2238073</wp:posOffset>
                </wp:positionH>
                <wp:positionV relativeFrom="paragraph">
                  <wp:posOffset>42553</wp:posOffset>
                </wp:positionV>
                <wp:extent cx="394468" cy="209550"/>
                <wp:effectExtent l="19050" t="0" r="24765" b="19050"/>
                <wp:wrapNone/>
                <wp:docPr id="593586852" name="Flowchart: Preparation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468" cy="209550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205FF" id="Flowchart: Preparation 58" o:spid="_x0000_s1026" type="#_x0000_t117" style="position:absolute;margin-left:176.25pt;margin-top:3.35pt;width:31.05pt;height:16.5pt;z-index:2516583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" fillcolor="#2664b0 [3209]" strokecolor="#050e1a [489]" strokeweight="1pt"/>
            </w:pict>
          </mc:Fallback>
        </mc:AlternateContent>
      </w:r>
      <w:r w:rsidR="00014669">
        <w:rPr>
          <w:noProof/>
        </w:rPr>
        <mc:AlternateContent>
          <mc:Choice Requires="wps">
            <w:drawing>
              <wp:anchor distT="0" distB="0" distL="114300" distR="114300" simplePos="0" relativeHeight="251658334" behindDoc="0" locked="0" layoutInCell="1" allowOverlap="1" wp14:anchorId="7A217D2C" wp14:editId="3EE70F60">
                <wp:simplePos x="0" y="0"/>
                <wp:positionH relativeFrom="column">
                  <wp:posOffset>1871147</wp:posOffset>
                </wp:positionH>
                <wp:positionV relativeFrom="paragraph">
                  <wp:posOffset>42553</wp:posOffset>
                </wp:positionV>
                <wp:extent cx="365347" cy="203835"/>
                <wp:effectExtent l="19050" t="0" r="15875" b="24765"/>
                <wp:wrapNone/>
                <wp:docPr id="389319628" name="Flowchart: Preparatio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347" cy="203835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3984CE" id="Flowchart: Preparation 57" o:spid="_x0000_s1026" type="#_x0000_t117" style="position:absolute;margin-left:147.35pt;margin-top:3.35pt;width:28.75pt;height:16.05pt;z-index:25165833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" fillcolor="#2664b0 [3209]" strokecolor="#050e1a [489]" strokeweight="1pt"/>
            </w:pict>
          </mc:Fallback>
        </mc:AlternateContent>
      </w:r>
      <w:r w:rsidR="00250A76">
        <w:rPr>
          <w:noProof/>
        </w:rPr>
        <mc:AlternateContent>
          <mc:Choice Requires="wps">
            <w:drawing>
              <wp:anchor distT="0" distB="0" distL="114300" distR="114300" simplePos="0" relativeHeight="251658333" behindDoc="0" locked="0" layoutInCell="1" allowOverlap="1" wp14:anchorId="5F4BEC33" wp14:editId="1578DD53">
                <wp:simplePos x="0" y="0"/>
                <wp:positionH relativeFrom="column">
                  <wp:posOffset>1513950</wp:posOffset>
                </wp:positionH>
                <wp:positionV relativeFrom="paragraph">
                  <wp:posOffset>35669</wp:posOffset>
                </wp:positionV>
                <wp:extent cx="347875" cy="203835"/>
                <wp:effectExtent l="19050" t="0" r="14605" b="24765"/>
                <wp:wrapNone/>
                <wp:docPr id="598076724" name="Flowchart: Preparation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875" cy="203835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0189F" id="Flowchart: Preparation 56" o:spid="_x0000_s1026" type="#_x0000_t117" style="position:absolute;margin-left:119.2pt;margin-top:2.8pt;width:27.4pt;height:16.05pt;z-index:2516583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" fillcolor="#2664b0 [3206]" strokecolor="#050e1a [486]" strokeweight="1pt"/>
            </w:pict>
          </mc:Fallback>
        </mc:AlternateContent>
      </w:r>
      <w:r w:rsidR="00250A76">
        <w:rPr>
          <w:noProof/>
        </w:rPr>
        <mc:AlternateContent>
          <mc:Choice Requires="wps">
            <w:drawing>
              <wp:anchor distT="0" distB="0" distL="114300" distR="114300" simplePos="0" relativeHeight="251658332" behindDoc="0" locked="0" layoutInCell="1" allowOverlap="1" wp14:anchorId="6E155221" wp14:editId="0F949574">
                <wp:simplePos x="0" y="0"/>
                <wp:positionH relativeFrom="column">
                  <wp:posOffset>1141204</wp:posOffset>
                </wp:positionH>
                <wp:positionV relativeFrom="paragraph">
                  <wp:posOffset>29101</wp:posOffset>
                </wp:positionV>
                <wp:extent cx="365347" cy="209550"/>
                <wp:effectExtent l="19050" t="0" r="15875" b="19050"/>
                <wp:wrapNone/>
                <wp:docPr id="1511173997" name="Flowchart: Preparation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347" cy="209550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C8794D" id="Flowchart: Preparation 55" o:spid="_x0000_s1026" type="#_x0000_t117" style="position:absolute;margin-left:89.85pt;margin-top:2.3pt;width:28.75pt;height:16.5pt;z-index:2516583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" fillcolor="#2664b0 [3206]" strokecolor="#050e1a [486]" strokeweight="1pt"/>
            </w:pict>
          </mc:Fallback>
        </mc:AlternateContent>
      </w:r>
      <w:r w:rsidR="00250A76">
        <w:rPr>
          <w:noProof/>
        </w:rPr>
        <mc:AlternateContent>
          <mc:Choice Requires="wps">
            <w:drawing>
              <wp:anchor distT="0" distB="0" distL="114300" distR="114300" simplePos="0" relativeHeight="251658331" behindDoc="0" locked="0" layoutInCell="1" allowOverlap="1" wp14:anchorId="573D77A7" wp14:editId="4C2A58C5">
                <wp:simplePos x="0" y="0"/>
                <wp:positionH relativeFrom="column">
                  <wp:posOffset>768795</wp:posOffset>
                </wp:positionH>
                <wp:positionV relativeFrom="paragraph">
                  <wp:posOffset>36729</wp:posOffset>
                </wp:positionV>
                <wp:extent cx="366791" cy="202565"/>
                <wp:effectExtent l="19050" t="0" r="14605" b="26035"/>
                <wp:wrapNone/>
                <wp:docPr id="722479733" name="Flowchart: Preparation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91" cy="202565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9A77A" id="Flowchart: Preparation 54" o:spid="_x0000_s1026" type="#_x0000_t117" style="position:absolute;margin-left:60.55pt;margin-top:2.9pt;width:28.9pt;height:15.95pt;z-index:2516583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" fillcolor="#2664b0 [3206]" strokecolor="#050e1a [486]" strokeweight="1pt"/>
            </w:pict>
          </mc:Fallback>
        </mc:AlternateContent>
      </w:r>
      <w:r w:rsidR="00250A76">
        <w:rPr>
          <w:noProof/>
        </w:rPr>
        <mc:AlternateContent>
          <mc:Choice Requires="wps">
            <w:drawing>
              <wp:anchor distT="0" distB="0" distL="114300" distR="114300" simplePos="0" relativeHeight="251658330" behindDoc="0" locked="0" layoutInCell="1" allowOverlap="1" wp14:anchorId="02B26DF1" wp14:editId="7EE6158E">
                <wp:simplePos x="0" y="0"/>
                <wp:positionH relativeFrom="column">
                  <wp:posOffset>444218</wp:posOffset>
                </wp:positionH>
                <wp:positionV relativeFrom="paragraph">
                  <wp:posOffset>36729</wp:posOffset>
                </wp:positionV>
                <wp:extent cx="318754" cy="203835"/>
                <wp:effectExtent l="19050" t="0" r="24765" b="24765"/>
                <wp:wrapNone/>
                <wp:docPr id="422264521" name="Flowchart: Preparation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54" cy="203835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0836BA" id="Flowchart: Preparation 53" o:spid="_x0000_s1026" type="#_x0000_t117" style="position:absolute;margin-left:35pt;margin-top:2.9pt;width:25.1pt;height:16.05pt;z-index:25165833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" fillcolor="#2664b0 [3206]" strokecolor="#050e1a [486]" strokeweight="1pt"/>
            </w:pict>
          </mc:Fallback>
        </mc:AlternateContent>
      </w:r>
      <w:r w:rsidR="00847683">
        <w:rPr>
          <w:noProof/>
        </w:rPr>
        <mc:AlternateContent>
          <mc:Choice Requires="wps">
            <w:drawing>
              <wp:anchor distT="0" distB="0" distL="114300" distR="114300" simplePos="0" relativeHeight="251658338" behindDoc="0" locked="0" layoutInCell="1" allowOverlap="1" wp14:anchorId="4818E76C" wp14:editId="4ADEAC6C">
                <wp:simplePos x="0" y="0"/>
                <wp:positionH relativeFrom="column">
                  <wp:posOffset>291465</wp:posOffset>
                </wp:positionH>
                <wp:positionV relativeFrom="paragraph">
                  <wp:posOffset>129540</wp:posOffset>
                </wp:positionV>
                <wp:extent cx="157253" cy="0"/>
                <wp:effectExtent l="0" t="0" r="0" b="0"/>
                <wp:wrapNone/>
                <wp:docPr id="36102168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25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CA634C" id="Straight Connector 61" o:spid="_x0000_s1026" style="position:absolute;z-index:25165833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.95pt,10.2pt" to="35.3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" strokecolor="#293b90 [3205]" strokeweight="1.5pt">
                <v:stroke joinstyle="miter"/>
              </v:line>
            </w:pict>
          </mc:Fallback>
        </mc:AlternateContent>
      </w:r>
    </w:p>
    <w:p w14:paraId="365EBCEF" w14:textId="7C674002" w:rsidR="00C10C8E" w:rsidRDefault="001A636D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25" behindDoc="0" locked="0" layoutInCell="1" allowOverlap="1" wp14:anchorId="200F89DC" wp14:editId="52F38D0A">
                <wp:simplePos x="0" y="0"/>
                <wp:positionH relativeFrom="margin">
                  <wp:align>right</wp:align>
                </wp:positionH>
                <wp:positionV relativeFrom="paragraph">
                  <wp:posOffset>423129</wp:posOffset>
                </wp:positionV>
                <wp:extent cx="2399527" cy="196757"/>
                <wp:effectExtent l="0" t="0" r="20320" b="13335"/>
                <wp:wrapNone/>
                <wp:docPr id="4427823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527" cy="1967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12E7B7" w14:textId="7D972172" w:rsidR="001A636D" w:rsidRPr="00FD1BEA" w:rsidRDefault="00FD1BE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D1BEA">
                              <w:rPr>
                                <w:sz w:val="16"/>
                                <w:szCs w:val="16"/>
                              </w:rPr>
                              <w:t>www.linkedin.com/in/harshita-harshi-9377891bb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F89DC" id="_x0000_s1034" type="#_x0000_t202" style="position:absolute;margin-left:137.75pt;margin-top:33.3pt;width:188.95pt;height:15.5pt;z-index:251658425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" fillcolor="white [3201]" strokeweight=".5pt">
                <v:textbox>
                  <w:txbxContent>
                    <w:p w14:paraId="4212E7B7" w14:textId="7D972172" w:rsidR="001A636D" w:rsidRPr="00FD1BEA" w:rsidRDefault="00FD1BEA">
                      <w:pPr>
                        <w:rPr>
                          <w:sz w:val="16"/>
                          <w:szCs w:val="16"/>
                        </w:rPr>
                      </w:pPr>
                      <w:r w:rsidRPr="00FD1BEA">
                        <w:rPr>
                          <w:sz w:val="16"/>
                          <w:szCs w:val="16"/>
                        </w:rPr>
                        <w:t>www.linkedin.com/in/harshita-harshi-9377891bb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29B5D9" w14:textId="110EE15E" w:rsidR="00C10C8E" w:rsidRDefault="008C7B7F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93" behindDoc="0" locked="0" layoutInCell="1" allowOverlap="1" wp14:anchorId="3BE3E369" wp14:editId="40B2B01C">
                <wp:simplePos x="0" y="0"/>
                <wp:positionH relativeFrom="column">
                  <wp:posOffset>55659</wp:posOffset>
                </wp:positionH>
                <wp:positionV relativeFrom="paragraph">
                  <wp:posOffset>-194807</wp:posOffset>
                </wp:positionV>
                <wp:extent cx="7148223" cy="10519576"/>
                <wp:effectExtent l="0" t="0" r="14605" b="15240"/>
                <wp:wrapNone/>
                <wp:docPr id="15529027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8223" cy="1051957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C872DA" w14:textId="14FBDEB9" w:rsidR="00FE5AB9" w:rsidRPr="006744B5" w:rsidRDefault="004B4468" w:rsidP="00FE5AB9">
                            <w:pPr>
                              <w:rPr>
                                <w:b/>
                                <w:bCs/>
                                <w:sz w:val="6"/>
                                <w:szCs w:val="2"/>
                              </w:rPr>
                            </w:pPr>
                            <w:r w:rsidRPr="00FA750B">
                              <w:rPr>
                                <w:b/>
                                <w:bCs/>
                              </w:rPr>
                              <w:t>Controlling Multiple Peripherals:</w:t>
                            </w:r>
                            <w:r w:rsidR="006744B5"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  <w:p w14:paraId="1C3E995F" w14:textId="6B8C06E4" w:rsidR="006744B5" w:rsidRPr="00E83AD9" w:rsidRDefault="00057DED" w:rsidP="006744B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E83AD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Multiple SS:</w:t>
                            </w:r>
                            <w:r w:rsidRPr="00E83AD9">
                              <w:rPr>
                                <w:sz w:val="24"/>
                                <w:szCs w:val="24"/>
                              </w:rPr>
                              <w:t xml:space="preserve"> Each device has an independent peripheral </w:t>
                            </w:r>
                            <w:r w:rsidR="001E06A8" w:rsidRPr="00E83AD9">
                              <w:rPr>
                                <w:sz w:val="24"/>
                                <w:szCs w:val="24"/>
                              </w:rPr>
                              <w:t>select;</w:t>
                            </w:r>
                            <w:r w:rsidRPr="00E83AD9">
                              <w:rPr>
                                <w:sz w:val="24"/>
                                <w:szCs w:val="24"/>
                              </w:rPr>
                              <w:t xml:space="preserve"> other signals will be shared between </w:t>
                            </w:r>
                            <w:r w:rsidR="004204DC" w:rsidRPr="00E83AD9">
                              <w:rPr>
                                <w:sz w:val="24"/>
                                <w:szCs w:val="24"/>
                              </w:rPr>
                              <w:t>devices</w:t>
                            </w:r>
                            <w:r w:rsidR="00E94785" w:rsidRPr="00E83AD9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E7F0E6E" w14:textId="77777777" w:rsidR="006744B5" w:rsidRDefault="006744B5" w:rsidP="006744B5">
                            <w:pPr>
                              <w:pStyle w:val="ListParagraph"/>
                              <w:ind w:left="360"/>
                            </w:pPr>
                          </w:p>
                          <w:p w14:paraId="15B6A564" w14:textId="77777777" w:rsidR="006744B5" w:rsidRDefault="006744B5" w:rsidP="006744B5">
                            <w:pPr>
                              <w:pStyle w:val="ListParagraph"/>
                              <w:ind w:left="360"/>
                            </w:pPr>
                          </w:p>
                          <w:p w14:paraId="0F3632F8" w14:textId="77777777" w:rsidR="006744B5" w:rsidRDefault="006744B5" w:rsidP="006744B5">
                            <w:pPr>
                              <w:pStyle w:val="ListParagraph"/>
                              <w:ind w:left="360"/>
                            </w:pPr>
                          </w:p>
                          <w:p w14:paraId="25B05BC6" w14:textId="77777777" w:rsidR="006744B5" w:rsidRDefault="006744B5" w:rsidP="006744B5">
                            <w:pPr>
                              <w:pStyle w:val="ListParagraph"/>
                              <w:ind w:left="360"/>
                            </w:pPr>
                          </w:p>
                          <w:p w14:paraId="756C247E" w14:textId="77777777" w:rsidR="006744B5" w:rsidRDefault="006744B5" w:rsidP="006744B5">
                            <w:pPr>
                              <w:pStyle w:val="ListParagraph"/>
                              <w:ind w:left="360"/>
                            </w:pPr>
                          </w:p>
                          <w:p w14:paraId="1164FAB7" w14:textId="77777777" w:rsidR="006744B5" w:rsidRDefault="006744B5" w:rsidP="006744B5">
                            <w:pPr>
                              <w:pStyle w:val="ListParagraph"/>
                              <w:ind w:left="360"/>
                            </w:pPr>
                          </w:p>
                          <w:p w14:paraId="282AB653" w14:textId="77777777" w:rsidR="006744B5" w:rsidRDefault="006744B5" w:rsidP="006744B5">
                            <w:pPr>
                              <w:pStyle w:val="ListParagraph"/>
                              <w:ind w:left="360"/>
                            </w:pPr>
                          </w:p>
                          <w:p w14:paraId="0D64CC60" w14:textId="77777777" w:rsidR="006744B5" w:rsidRDefault="006744B5" w:rsidP="006744B5">
                            <w:pPr>
                              <w:pStyle w:val="ListParagraph"/>
                              <w:ind w:left="360"/>
                            </w:pPr>
                          </w:p>
                          <w:p w14:paraId="1C7C924B" w14:textId="77777777" w:rsidR="006744B5" w:rsidRDefault="006744B5" w:rsidP="006744B5">
                            <w:pPr>
                              <w:pStyle w:val="ListParagraph"/>
                              <w:ind w:left="360"/>
                            </w:pPr>
                          </w:p>
                          <w:p w14:paraId="43BD20C2" w14:textId="4B7B627D" w:rsidR="006744B5" w:rsidRPr="006569F9" w:rsidRDefault="006569F9" w:rsidP="006744B5">
                            <w:pPr>
                              <w:pStyle w:val="ListParagraph"/>
                              <w:ind w:left="360"/>
                              <w:rPr>
                                <w:sz w:val="14"/>
                                <w:szCs w:val="10"/>
                              </w:rPr>
                            </w:pPr>
                            <w:r>
                              <w:br/>
                            </w:r>
                          </w:p>
                          <w:p w14:paraId="65619DB9" w14:textId="6B127446" w:rsidR="006C1D69" w:rsidRPr="006C1D69" w:rsidRDefault="006C1D69" w:rsidP="006C1D6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IN"/>
                              </w:rPr>
                            </w:pPr>
                            <w:r w:rsidRPr="006C1D6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IN"/>
                              </w:rPr>
                              <w:t>Advantages</w:t>
                            </w:r>
                          </w:p>
                          <w:p w14:paraId="6CECA675" w14:textId="77777777" w:rsidR="006C1D69" w:rsidRPr="00D6001A" w:rsidRDefault="006C1D69" w:rsidP="006C1D69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Easy to implement in RTL/hardware.</w:t>
                            </w:r>
                          </w:p>
                          <w:p w14:paraId="4DBAD80E" w14:textId="77777777" w:rsidR="006C1D69" w:rsidRPr="00D6001A" w:rsidRDefault="006C1D69" w:rsidP="006C1D69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Direct, independent control of each slave.</w:t>
                            </w:r>
                          </w:p>
                          <w:p w14:paraId="13FF6D2D" w14:textId="2831EAB2" w:rsidR="006C1D69" w:rsidRPr="00D6001A" w:rsidRDefault="001E5E1F" w:rsidP="006C1D69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Extremely low</w:t>
                            </w:r>
                            <w:r w:rsidR="006C1D69"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 latency – immediate access to the selected slave.</w:t>
                            </w:r>
                          </w:p>
                          <w:p w14:paraId="490C13E4" w14:textId="77777777" w:rsidR="006C1D69" w:rsidRPr="00D6001A" w:rsidRDefault="006C1D69" w:rsidP="006C1D69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One slave failure does not affect others.</w:t>
                            </w:r>
                          </w:p>
                          <w:p w14:paraId="6F63E2AC" w14:textId="0D79412F" w:rsidR="006C1D69" w:rsidRPr="00345411" w:rsidRDefault="006C1D69" w:rsidP="006C1D6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IN"/>
                              </w:rPr>
                            </w:pPr>
                            <w:r w:rsidRPr="00345411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IN"/>
                              </w:rPr>
                              <w:t>Disadvantages</w:t>
                            </w:r>
                          </w:p>
                          <w:p w14:paraId="65FBE04F" w14:textId="77777777" w:rsidR="006C1D69" w:rsidRPr="00D6001A" w:rsidRDefault="006C1D69" w:rsidP="0034541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Requires N SS lines for N slaves → not scalable.</w:t>
                            </w:r>
                          </w:p>
                          <w:p w14:paraId="0AD93269" w14:textId="77777777" w:rsidR="006C1D69" w:rsidRPr="00D6001A" w:rsidRDefault="006C1D69" w:rsidP="0034541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Increased chip area (more GPIO pads + SS decode logic).</w:t>
                            </w:r>
                          </w:p>
                          <w:p w14:paraId="496F9559" w14:textId="0EB952E6" w:rsidR="006C1D69" w:rsidRPr="00D6001A" w:rsidRDefault="006C1D69" w:rsidP="0034541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Routing congestion </w:t>
                            </w:r>
                            <w:r w:rsidR="00740B81"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as</w:t>
                            </w:r>
                            <w:r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 </w:t>
                            </w:r>
                            <w:r w:rsidR="000C3F7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many </w:t>
                            </w:r>
                            <w:r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control nets </w:t>
                            </w:r>
                            <w:r w:rsidR="00740B81"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,</w:t>
                            </w:r>
                            <w:r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 harder Clock Tree Synthesis (CTS) and timing closure.</w:t>
                            </w:r>
                          </w:p>
                          <w:p w14:paraId="58C161CE" w14:textId="4BB49B8D" w:rsidR="006C1D69" w:rsidRPr="00345411" w:rsidRDefault="006C1D69" w:rsidP="0034541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</w:pPr>
                            <w:r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Complex PCB routing with many extra wires.</w:t>
                            </w:r>
                            <w:r w:rsidR="00740B81"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br/>
                            </w:r>
                            <w:r w:rsidR="00E83AD9"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br/>
                            </w:r>
                          </w:p>
                          <w:p w14:paraId="7F97964A" w14:textId="686D83FD" w:rsidR="00307A84" w:rsidRPr="00E83AD9" w:rsidRDefault="006744B5" w:rsidP="00307A84">
                            <w:pPr>
                              <w:pStyle w:val="NoSpacing"/>
                              <w:numPr>
                                <w:ilvl w:val="0"/>
                                <w:numId w:val="22"/>
                              </w:numPr>
                              <w:rPr>
                                <w:szCs w:val="24"/>
                                <w:lang w:val="en-IN"/>
                              </w:rPr>
                            </w:pPr>
                            <w:r w:rsidRPr="00E83AD9">
                              <w:rPr>
                                <w:b/>
                                <w:bCs/>
                                <w:szCs w:val="24"/>
                              </w:rPr>
                              <w:t>Daisy Chaining</w:t>
                            </w:r>
                            <w:r w:rsidR="00307A84" w:rsidRPr="00E83AD9">
                              <w:rPr>
                                <w:szCs w:val="24"/>
                              </w:rPr>
                              <w:t xml:space="preserve">: </w:t>
                            </w:r>
                            <w:r w:rsidR="00A94919" w:rsidRPr="00E83AD9">
                              <w:rPr>
                                <w:szCs w:val="24"/>
                              </w:rPr>
                              <w:t xml:space="preserve">Data is sent from one device to </w:t>
                            </w:r>
                            <w:r w:rsidR="001C4954" w:rsidRPr="00E83AD9">
                              <w:rPr>
                                <w:szCs w:val="24"/>
                              </w:rPr>
                              <w:t>other</w:t>
                            </w:r>
                            <w:r w:rsidR="00A94919" w:rsidRPr="00E83AD9">
                              <w:rPr>
                                <w:szCs w:val="24"/>
                              </w:rPr>
                              <w:t xml:space="preserve"> devices in a chain, </w:t>
                            </w:r>
                            <w:r w:rsidR="00E81F0A" w:rsidRPr="00E83AD9">
                              <w:rPr>
                                <w:szCs w:val="24"/>
                              </w:rPr>
                              <w:t xml:space="preserve">MISO of one </w:t>
                            </w:r>
                            <w:r w:rsidR="001C4954" w:rsidRPr="00E83AD9">
                              <w:rPr>
                                <w:szCs w:val="24"/>
                              </w:rPr>
                              <w:t>device</w:t>
                            </w:r>
                            <w:r w:rsidR="00E81F0A" w:rsidRPr="00E83AD9">
                              <w:rPr>
                                <w:szCs w:val="24"/>
                              </w:rPr>
                              <w:t xml:space="preserve"> is connected </w:t>
                            </w:r>
                            <w:r w:rsidR="00B71F91" w:rsidRPr="00E83AD9">
                              <w:rPr>
                                <w:szCs w:val="24"/>
                              </w:rPr>
                              <w:t>to the MOSI of next devices</w:t>
                            </w:r>
                            <w:r w:rsidR="001C4954" w:rsidRPr="00E83AD9">
                              <w:rPr>
                                <w:szCs w:val="24"/>
                              </w:rPr>
                              <w:t xml:space="preserve"> with only single</w:t>
                            </w:r>
                            <w:r w:rsidR="00307A84" w:rsidRPr="00E83AD9">
                              <w:rPr>
                                <w:szCs w:val="24"/>
                              </w:rPr>
                              <w:t>.</w:t>
                            </w:r>
                            <w:r w:rsidR="00624DF1" w:rsidRPr="00E83AD9">
                              <w:rPr>
                                <w:szCs w:val="24"/>
                              </w:rPr>
                              <w:br/>
                              <w:t xml:space="preserve"> </w:t>
                            </w:r>
                          </w:p>
                          <w:p w14:paraId="067C1013" w14:textId="18154AF2" w:rsidR="00307A84" w:rsidRDefault="00624DF1" w:rsidP="00307A84">
                            <w:pPr>
                              <w:pStyle w:val="NoSpacing"/>
                              <w:ind w:left="502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noProof/>
                                <w:lang w:val="en-IN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noProof/>
                                <w:lang w:val="en-IN"/>
                              </w:rPr>
                              <w:drawing>
                                <wp:inline distT="0" distB="0" distL="0" distR="0" wp14:anchorId="4A044FB4" wp14:editId="0FF5B5C5">
                                  <wp:extent cx="2737303" cy="2376275"/>
                                  <wp:effectExtent l="0" t="0" r="6350" b="5080"/>
                                  <wp:docPr id="1657138548" name="Picture 47" descr="A diagram of a software company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57138548" name="Picture 47" descr="A diagram of a software company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90486" cy="24224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43A39E" w14:textId="77777777" w:rsidR="00307A84" w:rsidRDefault="00307A84" w:rsidP="00307A84">
                            <w:pPr>
                              <w:pStyle w:val="NoSpacing"/>
                              <w:ind w:left="502"/>
                              <w:rPr>
                                <w:lang w:val="en-IN"/>
                              </w:rPr>
                            </w:pPr>
                          </w:p>
                          <w:p w14:paraId="48C9FDAF" w14:textId="60814BBE" w:rsidR="00186897" w:rsidRPr="00D6001A" w:rsidRDefault="00186897" w:rsidP="00307A84">
                            <w:pPr>
                              <w:pStyle w:val="NoSpacing"/>
                              <w:ind w:left="142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  <w:lang w:val="en-IN"/>
                              </w:rPr>
                            </w:pPr>
                            <w:r w:rsidRPr="00D6001A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  <w:lang w:val="en-IN"/>
                              </w:rPr>
                              <w:t>Advantages</w:t>
                            </w:r>
                          </w:p>
                          <w:p w14:paraId="0815FBBE" w14:textId="77777777" w:rsidR="00186897" w:rsidRPr="00D6001A" w:rsidRDefault="00186897" w:rsidP="00307A84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Requires only one SS line → fewer GPIOs, smaller area.</w:t>
                            </w:r>
                          </w:p>
                          <w:p w14:paraId="4E676158" w14:textId="77777777" w:rsidR="00186897" w:rsidRPr="00D6001A" w:rsidRDefault="00186897" w:rsidP="00307A84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Cleaner routing and CTS – fewer global signals.</w:t>
                            </w:r>
                          </w:p>
                          <w:p w14:paraId="6F0E4515" w14:textId="77777777" w:rsidR="00186897" w:rsidRPr="00D6001A" w:rsidRDefault="00186897" w:rsidP="00307A84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Highly scalable – easy to add more slaves.</w:t>
                            </w:r>
                          </w:p>
                          <w:p w14:paraId="117D27D9" w14:textId="77777777" w:rsidR="00186897" w:rsidRPr="00D6001A" w:rsidRDefault="00186897" w:rsidP="00307A84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Ideal for shift-register style peripherals (LED drivers, GPIO expanders).</w:t>
                            </w:r>
                          </w:p>
                          <w:p w14:paraId="38EA787D" w14:textId="17ECD430" w:rsidR="00307A84" w:rsidRPr="00D6001A" w:rsidRDefault="00186897" w:rsidP="0030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 </w:t>
                            </w:r>
                            <w:r w:rsidRPr="00D6001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Disadvantages</w:t>
                            </w:r>
                            <w:r w:rsidR="00307A84"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:</w:t>
                            </w:r>
                          </w:p>
                          <w:p w14:paraId="161D20AA" w14:textId="77777777" w:rsidR="00307A84" w:rsidRPr="00D6001A" w:rsidRDefault="00307A84" w:rsidP="00307A84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Higher latency – must shift through all devices to reach the target slave.</w:t>
                            </w:r>
                          </w:p>
                          <w:p w14:paraId="767AD7A5" w14:textId="77777777" w:rsidR="00307A84" w:rsidRPr="00D6001A" w:rsidRDefault="00307A84" w:rsidP="00307A84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Lower fault tolerance – one bad slave may break the chain.</w:t>
                            </w:r>
                          </w:p>
                          <w:p w14:paraId="61AFD67E" w14:textId="77777777" w:rsidR="00307A84" w:rsidRPr="00D6001A" w:rsidRDefault="00307A84" w:rsidP="00307A84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More complex RTL design (tracking bit positions across all slaves).</w:t>
                            </w:r>
                          </w:p>
                          <w:p w14:paraId="31C47BDD" w14:textId="77777777" w:rsidR="00307A84" w:rsidRPr="00D6001A" w:rsidRDefault="00307A84" w:rsidP="00307A84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All slaves shift simultaneously, even if only one needs an update.</w:t>
                            </w:r>
                          </w:p>
                          <w:p w14:paraId="4F677259" w14:textId="0070DBF9" w:rsidR="008C7B7F" w:rsidRPr="00D6001A" w:rsidRDefault="00BA314F" w:rsidP="00307A8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D60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E369" id="_x0000_s1035" type="#_x0000_t202" style="position:absolute;margin-left:4.4pt;margin-top:-15.35pt;width:562.85pt;height:828.3pt;z-index:2516583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" filled="f" strokecolor="#0f0f3f [3200]">
                <v:stroke joinstyle="round"/>
                <v:textbox>
                  <w:txbxContent>
                    <w:p w14:paraId="6AC872DA" w14:textId="14FBDEB9" w:rsidR="00FE5AB9" w:rsidRPr="006744B5" w:rsidRDefault="004B4468" w:rsidP="00FE5AB9">
                      <w:pPr>
                        <w:rPr>
                          <w:b/>
                          <w:bCs/>
                          <w:sz w:val="6"/>
                          <w:szCs w:val="2"/>
                        </w:rPr>
                      </w:pPr>
                      <w:r w:rsidRPr="00FA750B">
                        <w:rPr>
                          <w:b/>
                          <w:bCs/>
                        </w:rPr>
                        <w:t>Controlling Multiple Peripherals:</w:t>
                      </w:r>
                      <w:r w:rsidR="006744B5">
                        <w:rPr>
                          <w:b/>
                          <w:bCs/>
                        </w:rPr>
                        <w:br/>
                      </w:r>
                    </w:p>
                    <w:p w14:paraId="1C3E995F" w14:textId="6B8C06E4" w:rsidR="006744B5" w:rsidRPr="00E83AD9" w:rsidRDefault="00057DED" w:rsidP="006744B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24"/>
                          <w:szCs w:val="24"/>
                        </w:rPr>
                      </w:pPr>
                      <w:r w:rsidRPr="00E83AD9">
                        <w:rPr>
                          <w:b/>
                          <w:bCs/>
                          <w:sz w:val="24"/>
                          <w:szCs w:val="24"/>
                        </w:rPr>
                        <w:t>Multiple SS:</w:t>
                      </w:r>
                      <w:r w:rsidRPr="00E83AD9">
                        <w:rPr>
                          <w:sz w:val="24"/>
                          <w:szCs w:val="24"/>
                        </w:rPr>
                        <w:t xml:space="preserve"> Each device has an independent peripheral </w:t>
                      </w:r>
                      <w:r w:rsidR="001E06A8" w:rsidRPr="00E83AD9">
                        <w:rPr>
                          <w:sz w:val="24"/>
                          <w:szCs w:val="24"/>
                        </w:rPr>
                        <w:t>select;</w:t>
                      </w:r>
                      <w:r w:rsidRPr="00E83AD9">
                        <w:rPr>
                          <w:sz w:val="24"/>
                          <w:szCs w:val="24"/>
                        </w:rPr>
                        <w:t xml:space="preserve"> other signals will be shared between </w:t>
                      </w:r>
                      <w:r w:rsidR="004204DC" w:rsidRPr="00E83AD9">
                        <w:rPr>
                          <w:sz w:val="24"/>
                          <w:szCs w:val="24"/>
                        </w:rPr>
                        <w:t>devices</w:t>
                      </w:r>
                      <w:r w:rsidR="00E94785" w:rsidRPr="00E83AD9"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0E7F0E6E" w14:textId="77777777" w:rsidR="006744B5" w:rsidRDefault="006744B5" w:rsidP="006744B5">
                      <w:pPr>
                        <w:pStyle w:val="ListParagraph"/>
                        <w:ind w:left="360"/>
                      </w:pPr>
                    </w:p>
                    <w:p w14:paraId="15B6A564" w14:textId="77777777" w:rsidR="006744B5" w:rsidRDefault="006744B5" w:rsidP="006744B5">
                      <w:pPr>
                        <w:pStyle w:val="ListParagraph"/>
                        <w:ind w:left="360"/>
                      </w:pPr>
                    </w:p>
                    <w:p w14:paraId="0F3632F8" w14:textId="77777777" w:rsidR="006744B5" w:rsidRDefault="006744B5" w:rsidP="006744B5">
                      <w:pPr>
                        <w:pStyle w:val="ListParagraph"/>
                        <w:ind w:left="360"/>
                      </w:pPr>
                    </w:p>
                    <w:p w14:paraId="25B05BC6" w14:textId="77777777" w:rsidR="006744B5" w:rsidRDefault="006744B5" w:rsidP="006744B5">
                      <w:pPr>
                        <w:pStyle w:val="ListParagraph"/>
                        <w:ind w:left="360"/>
                      </w:pPr>
                    </w:p>
                    <w:p w14:paraId="756C247E" w14:textId="77777777" w:rsidR="006744B5" w:rsidRDefault="006744B5" w:rsidP="006744B5">
                      <w:pPr>
                        <w:pStyle w:val="ListParagraph"/>
                        <w:ind w:left="360"/>
                      </w:pPr>
                    </w:p>
                    <w:p w14:paraId="1164FAB7" w14:textId="77777777" w:rsidR="006744B5" w:rsidRDefault="006744B5" w:rsidP="006744B5">
                      <w:pPr>
                        <w:pStyle w:val="ListParagraph"/>
                        <w:ind w:left="360"/>
                      </w:pPr>
                    </w:p>
                    <w:p w14:paraId="282AB653" w14:textId="77777777" w:rsidR="006744B5" w:rsidRDefault="006744B5" w:rsidP="006744B5">
                      <w:pPr>
                        <w:pStyle w:val="ListParagraph"/>
                        <w:ind w:left="360"/>
                      </w:pPr>
                    </w:p>
                    <w:p w14:paraId="0D64CC60" w14:textId="77777777" w:rsidR="006744B5" w:rsidRDefault="006744B5" w:rsidP="006744B5">
                      <w:pPr>
                        <w:pStyle w:val="ListParagraph"/>
                        <w:ind w:left="360"/>
                      </w:pPr>
                    </w:p>
                    <w:p w14:paraId="1C7C924B" w14:textId="77777777" w:rsidR="006744B5" w:rsidRDefault="006744B5" w:rsidP="006744B5">
                      <w:pPr>
                        <w:pStyle w:val="ListParagraph"/>
                        <w:ind w:left="360"/>
                      </w:pPr>
                    </w:p>
                    <w:p w14:paraId="43BD20C2" w14:textId="4B7B627D" w:rsidR="006744B5" w:rsidRPr="006569F9" w:rsidRDefault="006569F9" w:rsidP="006744B5">
                      <w:pPr>
                        <w:pStyle w:val="ListParagraph"/>
                        <w:ind w:left="360"/>
                        <w:rPr>
                          <w:sz w:val="14"/>
                          <w:szCs w:val="10"/>
                        </w:rPr>
                      </w:pPr>
                      <w:r>
                        <w:br/>
                      </w:r>
                    </w:p>
                    <w:p w14:paraId="65619DB9" w14:textId="6B127446" w:rsidR="006C1D69" w:rsidRPr="006C1D69" w:rsidRDefault="006C1D69" w:rsidP="006C1D69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IN"/>
                        </w:rPr>
                      </w:pPr>
                      <w:r w:rsidRPr="006C1D69">
                        <w:rPr>
                          <w:rFonts w:ascii="Times New Roman" w:hAnsi="Times New Roman" w:cs="Times New Roman"/>
                          <w:b/>
                          <w:bCs/>
                          <w:lang w:val="en-IN"/>
                        </w:rPr>
                        <w:t>Advantages</w:t>
                      </w:r>
                    </w:p>
                    <w:p w14:paraId="6CECA675" w14:textId="77777777" w:rsidR="006C1D69" w:rsidRPr="00D6001A" w:rsidRDefault="006C1D69" w:rsidP="006C1D69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Easy to implement in RTL/hardware.</w:t>
                      </w:r>
                    </w:p>
                    <w:p w14:paraId="4DBAD80E" w14:textId="77777777" w:rsidR="006C1D69" w:rsidRPr="00D6001A" w:rsidRDefault="006C1D69" w:rsidP="006C1D69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Direct, independent control of each slave.</w:t>
                      </w:r>
                    </w:p>
                    <w:p w14:paraId="13FF6D2D" w14:textId="2831EAB2" w:rsidR="006C1D69" w:rsidRPr="00D6001A" w:rsidRDefault="001E5E1F" w:rsidP="006C1D69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Extremely low</w:t>
                      </w:r>
                      <w:r w:rsidR="006C1D69"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 latency – immediate access to the selected slave.</w:t>
                      </w:r>
                    </w:p>
                    <w:p w14:paraId="490C13E4" w14:textId="77777777" w:rsidR="006C1D69" w:rsidRPr="00D6001A" w:rsidRDefault="006C1D69" w:rsidP="006C1D69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One slave failure does not affect others.</w:t>
                      </w:r>
                    </w:p>
                    <w:p w14:paraId="6F63E2AC" w14:textId="0D79412F" w:rsidR="006C1D69" w:rsidRPr="00345411" w:rsidRDefault="006C1D69" w:rsidP="006C1D69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IN"/>
                        </w:rPr>
                      </w:pPr>
                      <w:r w:rsidRPr="00345411">
                        <w:rPr>
                          <w:rFonts w:ascii="Times New Roman" w:hAnsi="Times New Roman" w:cs="Times New Roman"/>
                          <w:b/>
                          <w:bCs/>
                          <w:lang w:val="en-IN"/>
                        </w:rPr>
                        <w:t>Disadvantages</w:t>
                      </w:r>
                    </w:p>
                    <w:p w14:paraId="65FBE04F" w14:textId="77777777" w:rsidR="006C1D69" w:rsidRPr="00D6001A" w:rsidRDefault="006C1D69" w:rsidP="0034541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Requires N SS lines for N slaves → not scalable.</w:t>
                      </w:r>
                    </w:p>
                    <w:p w14:paraId="0AD93269" w14:textId="77777777" w:rsidR="006C1D69" w:rsidRPr="00D6001A" w:rsidRDefault="006C1D69" w:rsidP="0034541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Increased chip area (more GPIO pads + SS decode logic).</w:t>
                      </w:r>
                    </w:p>
                    <w:p w14:paraId="496F9559" w14:textId="0EB952E6" w:rsidR="006C1D69" w:rsidRPr="00D6001A" w:rsidRDefault="006C1D69" w:rsidP="0034541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Routing congestion </w:t>
                      </w:r>
                      <w:r w:rsidR="00740B81"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as</w:t>
                      </w:r>
                      <w:r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 </w:t>
                      </w:r>
                      <w:r w:rsidR="000C3F7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many </w:t>
                      </w:r>
                      <w:r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control nets </w:t>
                      </w:r>
                      <w:r w:rsidR="00740B81"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,</w:t>
                      </w:r>
                      <w:r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 harder Clock Tree Synthesis (CTS) and timing closure.</w:t>
                      </w:r>
                    </w:p>
                    <w:p w14:paraId="58C161CE" w14:textId="4BB49B8D" w:rsidR="006C1D69" w:rsidRPr="00345411" w:rsidRDefault="006C1D69" w:rsidP="0034541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Times New Roman" w:hAnsi="Times New Roman" w:cs="Times New Roman"/>
                          <w:lang w:val="en-IN"/>
                        </w:rPr>
                      </w:pPr>
                      <w:r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Complex PCB routing with many extra wires.</w:t>
                      </w:r>
                      <w:r w:rsidR="00740B81"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br/>
                      </w:r>
                      <w:r w:rsidR="00E83AD9">
                        <w:rPr>
                          <w:rFonts w:ascii="Times New Roman" w:hAnsi="Times New Roman" w:cs="Times New Roman"/>
                          <w:lang w:val="en-IN"/>
                        </w:rPr>
                        <w:br/>
                      </w:r>
                    </w:p>
                    <w:p w14:paraId="7F97964A" w14:textId="686D83FD" w:rsidR="00307A84" w:rsidRPr="00E83AD9" w:rsidRDefault="006744B5" w:rsidP="00307A84">
                      <w:pPr>
                        <w:pStyle w:val="NoSpacing"/>
                        <w:numPr>
                          <w:ilvl w:val="0"/>
                          <w:numId w:val="22"/>
                        </w:numPr>
                        <w:rPr>
                          <w:szCs w:val="24"/>
                          <w:lang w:val="en-IN"/>
                        </w:rPr>
                      </w:pPr>
                      <w:r w:rsidRPr="00E83AD9">
                        <w:rPr>
                          <w:b/>
                          <w:bCs/>
                          <w:szCs w:val="24"/>
                        </w:rPr>
                        <w:t>Daisy Chaining</w:t>
                      </w:r>
                      <w:r w:rsidR="00307A84" w:rsidRPr="00E83AD9">
                        <w:rPr>
                          <w:szCs w:val="24"/>
                        </w:rPr>
                        <w:t xml:space="preserve">: </w:t>
                      </w:r>
                      <w:r w:rsidR="00A94919" w:rsidRPr="00E83AD9">
                        <w:rPr>
                          <w:szCs w:val="24"/>
                        </w:rPr>
                        <w:t xml:space="preserve">Data is sent from one device to </w:t>
                      </w:r>
                      <w:r w:rsidR="001C4954" w:rsidRPr="00E83AD9">
                        <w:rPr>
                          <w:szCs w:val="24"/>
                        </w:rPr>
                        <w:t>other</w:t>
                      </w:r>
                      <w:r w:rsidR="00A94919" w:rsidRPr="00E83AD9">
                        <w:rPr>
                          <w:szCs w:val="24"/>
                        </w:rPr>
                        <w:t xml:space="preserve"> devices in a chain, </w:t>
                      </w:r>
                      <w:r w:rsidR="00E81F0A" w:rsidRPr="00E83AD9">
                        <w:rPr>
                          <w:szCs w:val="24"/>
                        </w:rPr>
                        <w:t xml:space="preserve">MISO of one </w:t>
                      </w:r>
                      <w:r w:rsidR="001C4954" w:rsidRPr="00E83AD9">
                        <w:rPr>
                          <w:szCs w:val="24"/>
                        </w:rPr>
                        <w:t>device</w:t>
                      </w:r>
                      <w:r w:rsidR="00E81F0A" w:rsidRPr="00E83AD9">
                        <w:rPr>
                          <w:szCs w:val="24"/>
                        </w:rPr>
                        <w:t xml:space="preserve"> is connected </w:t>
                      </w:r>
                      <w:r w:rsidR="00B71F91" w:rsidRPr="00E83AD9">
                        <w:rPr>
                          <w:szCs w:val="24"/>
                        </w:rPr>
                        <w:t>to the MOSI of next devices</w:t>
                      </w:r>
                      <w:r w:rsidR="001C4954" w:rsidRPr="00E83AD9">
                        <w:rPr>
                          <w:szCs w:val="24"/>
                        </w:rPr>
                        <w:t xml:space="preserve"> with only single</w:t>
                      </w:r>
                      <w:r w:rsidR="00307A84" w:rsidRPr="00E83AD9">
                        <w:rPr>
                          <w:szCs w:val="24"/>
                        </w:rPr>
                        <w:t>.</w:t>
                      </w:r>
                      <w:r w:rsidR="00624DF1" w:rsidRPr="00E83AD9">
                        <w:rPr>
                          <w:szCs w:val="24"/>
                        </w:rPr>
                        <w:br/>
                        <w:t xml:space="preserve"> </w:t>
                      </w:r>
                    </w:p>
                    <w:p w14:paraId="067C1013" w14:textId="18154AF2" w:rsidR="00307A84" w:rsidRDefault="00624DF1" w:rsidP="00307A84">
                      <w:pPr>
                        <w:pStyle w:val="NoSpacing"/>
                        <w:ind w:left="502"/>
                        <w:rPr>
                          <w:lang w:val="en-IN"/>
                        </w:rPr>
                      </w:pPr>
                      <w:r>
                        <w:rPr>
                          <w:noProof/>
                          <w:lang w:val="en-IN"/>
                        </w:rPr>
                        <w:t xml:space="preserve">                                  </w:t>
                      </w:r>
                      <w:r>
                        <w:rPr>
                          <w:noProof/>
                          <w:lang w:val="en-IN"/>
                        </w:rPr>
                        <w:drawing>
                          <wp:inline distT="0" distB="0" distL="0" distR="0" wp14:anchorId="4A044FB4" wp14:editId="0FF5B5C5">
                            <wp:extent cx="2737303" cy="2376275"/>
                            <wp:effectExtent l="0" t="0" r="6350" b="5080"/>
                            <wp:docPr id="1657138548" name="Picture 47" descr="A diagram of a software company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57138548" name="Picture 47" descr="A diagram of a software company&#10;&#10;AI-generated content may be incorrect.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90486" cy="24224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43A39E" w14:textId="77777777" w:rsidR="00307A84" w:rsidRDefault="00307A84" w:rsidP="00307A84">
                      <w:pPr>
                        <w:pStyle w:val="NoSpacing"/>
                        <w:ind w:left="502"/>
                        <w:rPr>
                          <w:lang w:val="en-IN"/>
                        </w:rPr>
                      </w:pPr>
                    </w:p>
                    <w:p w14:paraId="48C9FDAF" w14:textId="60814BBE" w:rsidR="00186897" w:rsidRPr="00D6001A" w:rsidRDefault="00186897" w:rsidP="00307A84">
                      <w:pPr>
                        <w:pStyle w:val="NoSpacing"/>
                        <w:ind w:left="142"/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  <w:lang w:val="en-IN"/>
                        </w:rPr>
                      </w:pPr>
                      <w:r w:rsidRPr="00D6001A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  <w:lang w:val="en-IN"/>
                        </w:rPr>
                        <w:t>Advantages</w:t>
                      </w:r>
                    </w:p>
                    <w:p w14:paraId="0815FBBE" w14:textId="77777777" w:rsidR="00186897" w:rsidRPr="00D6001A" w:rsidRDefault="00186897" w:rsidP="00307A84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Requires only one SS line → fewer GPIOs, smaller area.</w:t>
                      </w:r>
                    </w:p>
                    <w:p w14:paraId="4E676158" w14:textId="77777777" w:rsidR="00186897" w:rsidRPr="00D6001A" w:rsidRDefault="00186897" w:rsidP="00307A84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Cleaner routing and CTS – fewer global signals.</w:t>
                      </w:r>
                    </w:p>
                    <w:p w14:paraId="6F0E4515" w14:textId="77777777" w:rsidR="00186897" w:rsidRPr="00D6001A" w:rsidRDefault="00186897" w:rsidP="00307A84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Highly scalable – easy to add more slaves.</w:t>
                      </w:r>
                    </w:p>
                    <w:p w14:paraId="117D27D9" w14:textId="77777777" w:rsidR="00186897" w:rsidRPr="00D6001A" w:rsidRDefault="00186897" w:rsidP="00307A84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Ideal for shift-register style peripherals (LED drivers, GPIO expanders).</w:t>
                      </w:r>
                    </w:p>
                    <w:p w14:paraId="38EA787D" w14:textId="17ECD430" w:rsidR="00307A84" w:rsidRPr="00D6001A" w:rsidRDefault="00186897" w:rsidP="00307A8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 </w:t>
                      </w:r>
                      <w:r w:rsidRPr="00D6001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  <w:t>Disadvantages</w:t>
                      </w:r>
                      <w:r w:rsidR="00307A84"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:</w:t>
                      </w:r>
                    </w:p>
                    <w:p w14:paraId="161D20AA" w14:textId="77777777" w:rsidR="00307A84" w:rsidRPr="00D6001A" w:rsidRDefault="00307A84" w:rsidP="00307A84">
                      <w:pPr>
                        <w:numPr>
                          <w:ilvl w:val="0"/>
                          <w:numId w:val="21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Higher latency – must shift through all devices to reach the target slave.</w:t>
                      </w:r>
                    </w:p>
                    <w:p w14:paraId="767AD7A5" w14:textId="77777777" w:rsidR="00307A84" w:rsidRPr="00D6001A" w:rsidRDefault="00307A84" w:rsidP="00307A84">
                      <w:pPr>
                        <w:numPr>
                          <w:ilvl w:val="0"/>
                          <w:numId w:val="21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Lower fault tolerance – one bad slave may break the chain.</w:t>
                      </w:r>
                    </w:p>
                    <w:p w14:paraId="61AFD67E" w14:textId="77777777" w:rsidR="00307A84" w:rsidRPr="00D6001A" w:rsidRDefault="00307A84" w:rsidP="00307A84">
                      <w:pPr>
                        <w:numPr>
                          <w:ilvl w:val="0"/>
                          <w:numId w:val="21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More complex RTL design (tracking bit positions across all slaves).</w:t>
                      </w:r>
                    </w:p>
                    <w:p w14:paraId="31C47BDD" w14:textId="77777777" w:rsidR="00307A84" w:rsidRPr="00D6001A" w:rsidRDefault="00307A84" w:rsidP="00307A84">
                      <w:pPr>
                        <w:numPr>
                          <w:ilvl w:val="0"/>
                          <w:numId w:val="21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All slaves shift simultaneously, even if only one needs an update.</w:t>
                      </w:r>
                    </w:p>
                    <w:p w14:paraId="4F677259" w14:textId="0070DBF9" w:rsidR="008C7B7F" w:rsidRPr="00D6001A" w:rsidRDefault="00BA314F" w:rsidP="00307A8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D600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49F68932" w14:textId="654236FB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44907184" w14:textId="67A25FDA" w:rsidR="00C10C8E" w:rsidRDefault="000D06A8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94" behindDoc="0" locked="0" layoutInCell="1" allowOverlap="1" wp14:anchorId="42641969" wp14:editId="0EFF1D2C">
                <wp:simplePos x="0" y="0"/>
                <wp:positionH relativeFrom="column">
                  <wp:posOffset>1622066</wp:posOffset>
                </wp:positionH>
                <wp:positionV relativeFrom="paragraph">
                  <wp:posOffset>84124</wp:posOffset>
                </wp:positionV>
                <wp:extent cx="723348" cy="1386160"/>
                <wp:effectExtent l="57150" t="38100" r="57785" b="81280"/>
                <wp:wrapNone/>
                <wp:docPr id="18987153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348" cy="138616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D00D8F" id="Rectangle 2" o:spid="_x0000_s1026" style="position:absolute;margin-left:127.7pt;margin-top:6.6pt;width:56.95pt;height:109.15pt;z-index:2516583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" fillcolor="#639ed4 [3031]" stroked="f">
                <v:fill color2="#5695d1 [3175]" rotate="t" colors="0 #6fa3d8;.5 #5398d8;1 #4287c6" focus="100%" type="gradient">
                  <o:fill v:ext="view" type="gradientUnscaled"/>
                </v:fill>
                <v:shadow on="t" color="black" opacity="41287f" offset="0,1.5pt"/>
              </v:rect>
            </w:pict>
          </mc:Fallback>
        </mc:AlternateContent>
      </w:r>
      <w:r w:rsidR="00146E7D">
        <w:rPr>
          <w:noProof/>
        </w:rPr>
        <mc:AlternateContent>
          <mc:Choice Requires="wps">
            <w:drawing>
              <wp:anchor distT="0" distB="0" distL="114300" distR="114300" simplePos="0" relativeHeight="251658408" behindDoc="0" locked="0" layoutInCell="1" allowOverlap="1" wp14:anchorId="02CEE1F3" wp14:editId="0AD0719E">
                <wp:simplePos x="0" y="0"/>
                <wp:positionH relativeFrom="column">
                  <wp:posOffset>1892866</wp:posOffset>
                </wp:positionH>
                <wp:positionV relativeFrom="paragraph">
                  <wp:posOffset>38832</wp:posOffset>
                </wp:positionV>
                <wp:extent cx="2195725" cy="2096115"/>
                <wp:effectExtent l="0" t="0" r="0" b="0"/>
                <wp:wrapNone/>
                <wp:docPr id="186887295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725" cy="2096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6EDF1" w14:textId="6FD6FB27" w:rsidR="00D20031" w:rsidRDefault="009C5811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C581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SCLK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                                    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SCLK</w:t>
                            </w:r>
                            <w:proofErr w:type="spellEnd"/>
                            <w:r w:rsidR="00E572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  <w:t xml:space="preserve">MOSI                                             </w:t>
                            </w:r>
                            <w:proofErr w:type="spellStart"/>
                            <w:r w:rsidR="00E572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MOSI</w:t>
                            </w:r>
                            <w:proofErr w:type="spellEnd"/>
                            <w:r w:rsidR="00E572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</w:r>
                            <w:r w:rsidR="00027A4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MISO                                             </w:t>
                            </w:r>
                            <w:proofErr w:type="spellStart"/>
                            <w:r w:rsidR="00027A4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MISO</w:t>
                            </w:r>
                            <w:proofErr w:type="spellEnd"/>
                            <w:r w:rsidR="00027A4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  <w:t xml:space="preserve">SS1’  </w:t>
                            </w:r>
                            <w:r w:rsidR="002874D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                                     SS1’    </w:t>
                            </w:r>
                            <w:r w:rsidR="00D2003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</w:r>
                            <w:r w:rsidR="00D2003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</w:r>
                            <w:r w:rsidR="00027A4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                                     </w:t>
                            </w:r>
                            <w:r w:rsidR="00927F6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  SCLK</w:t>
                            </w:r>
                            <w:r w:rsidR="00E572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992D2A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  <w:t>SS2’</w:t>
                            </w:r>
                            <w:r w:rsidR="0093690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                                       MOSI</w:t>
                            </w:r>
                            <w:r w:rsidR="00D2003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</w:r>
                            <w:r w:rsidR="00E572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D021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                                         </w:t>
                            </w:r>
                            <w:r w:rsidR="0093690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MI</w:t>
                            </w:r>
                            <w:r w:rsidR="002874D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SO</w:t>
                            </w:r>
                            <w:r w:rsidR="00084CB3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  <w:t xml:space="preserve">SS3’                                              </w:t>
                            </w:r>
                            <w:r w:rsidR="00927F6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SS</w:t>
                            </w:r>
                            <w:r w:rsidR="002874D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2</w:t>
                            </w:r>
                            <w:r w:rsidR="00927F6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’</w:t>
                            </w:r>
                            <w:r w:rsidR="00D2003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</w:r>
                            <w:r w:rsidR="00927F6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="00D2003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</w:r>
                            <w:r w:rsidR="002874D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                                              SCLK</w:t>
                            </w:r>
                            <w:r w:rsidR="00D2003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</w:r>
                            <w:r w:rsidR="002874D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                                              MOSI</w:t>
                            </w:r>
                          </w:p>
                          <w:p w14:paraId="1CC85B6B" w14:textId="1EDC8934" w:rsidR="009C5811" w:rsidRPr="009C5811" w:rsidRDefault="00DD67F0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                                              MISO</w:t>
                            </w:r>
                            <w:r w:rsidR="00D2003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  <w:t xml:space="preserve">                                                      </w:t>
                            </w:r>
                            <w:r w:rsidR="002D021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SS3’</w:t>
                            </w:r>
                            <w:r w:rsidR="00E572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EE1F3" id="Text Box 24" o:spid="_x0000_s1036" type="#_x0000_t202" style="position:absolute;margin-left:149.05pt;margin-top:3.05pt;width:172.9pt;height:165.05pt;z-index:251658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" filled="f" stroked="f">
                <v:textbox>
                  <w:txbxContent>
                    <w:p w14:paraId="1D76EDF1" w14:textId="6FD6FB27" w:rsidR="00D20031" w:rsidRDefault="009C5811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9C5811">
                        <w:rPr>
                          <w:color w:val="FFFFFF" w:themeColor="background1"/>
                          <w:sz w:val="18"/>
                          <w:szCs w:val="18"/>
                        </w:rPr>
                        <w:t>SCLK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                                            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SCLK</w:t>
                      </w:r>
                      <w:proofErr w:type="spellEnd"/>
                      <w:r w:rsidR="00E5723E">
                        <w:rPr>
                          <w:color w:val="FFFFFF" w:themeColor="background1"/>
                          <w:sz w:val="18"/>
                          <w:szCs w:val="18"/>
                        </w:rPr>
                        <w:br/>
                        <w:t xml:space="preserve">MOSI                                             </w:t>
                      </w:r>
                      <w:proofErr w:type="spellStart"/>
                      <w:r w:rsidR="00E5723E">
                        <w:rPr>
                          <w:color w:val="FFFFFF" w:themeColor="background1"/>
                          <w:sz w:val="18"/>
                          <w:szCs w:val="18"/>
                        </w:rPr>
                        <w:t>MOSI</w:t>
                      </w:r>
                      <w:proofErr w:type="spellEnd"/>
                      <w:r w:rsidR="00E5723E">
                        <w:rPr>
                          <w:color w:val="FFFFFF" w:themeColor="background1"/>
                          <w:sz w:val="18"/>
                          <w:szCs w:val="18"/>
                        </w:rPr>
                        <w:br/>
                      </w:r>
                      <w:r w:rsidR="00027A4F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MISO                                             </w:t>
                      </w:r>
                      <w:proofErr w:type="spellStart"/>
                      <w:r w:rsidR="00027A4F">
                        <w:rPr>
                          <w:color w:val="FFFFFF" w:themeColor="background1"/>
                          <w:sz w:val="18"/>
                          <w:szCs w:val="18"/>
                        </w:rPr>
                        <w:t>MISO</w:t>
                      </w:r>
                      <w:proofErr w:type="spellEnd"/>
                      <w:r w:rsidR="00027A4F">
                        <w:rPr>
                          <w:color w:val="FFFFFF" w:themeColor="background1"/>
                          <w:sz w:val="18"/>
                          <w:szCs w:val="18"/>
                        </w:rPr>
                        <w:br/>
                        <w:t xml:space="preserve">SS1’  </w:t>
                      </w:r>
                      <w:r w:rsidR="002874D8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                                            SS1’    </w:t>
                      </w:r>
                      <w:r w:rsidR="00D20031">
                        <w:rPr>
                          <w:color w:val="FFFFFF" w:themeColor="background1"/>
                          <w:sz w:val="18"/>
                          <w:szCs w:val="18"/>
                        </w:rPr>
                        <w:br/>
                      </w:r>
                      <w:r w:rsidR="00D20031">
                        <w:rPr>
                          <w:color w:val="FFFFFF" w:themeColor="background1"/>
                          <w:sz w:val="18"/>
                          <w:szCs w:val="18"/>
                        </w:rPr>
                        <w:br/>
                      </w:r>
                      <w:r w:rsidR="00027A4F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                                            </w:t>
                      </w:r>
                      <w:r w:rsidR="00927F6F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         SCLK</w:t>
                      </w:r>
                      <w:r w:rsidR="00E572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   </w:t>
                      </w:r>
                      <w:r w:rsidR="00992D2A">
                        <w:rPr>
                          <w:color w:val="FFFFFF" w:themeColor="background1"/>
                          <w:sz w:val="18"/>
                          <w:szCs w:val="18"/>
                        </w:rPr>
                        <w:br/>
                        <w:t>SS2’</w:t>
                      </w:r>
                      <w:r w:rsidR="0093690F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                                              MOSI</w:t>
                      </w:r>
                      <w:r w:rsidR="00D20031">
                        <w:rPr>
                          <w:color w:val="FFFFFF" w:themeColor="background1"/>
                          <w:sz w:val="18"/>
                          <w:szCs w:val="18"/>
                        </w:rPr>
                        <w:br/>
                      </w:r>
                      <w:r w:rsidR="00E572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2D021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                                                </w:t>
                      </w:r>
                      <w:r w:rsidR="0093690F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    MI</w:t>
                      </w:r>
                      <w:r w:rsidR="002874D8">
                        <w:rPr>
                          <w:color w:val="FFFFFF" w:themeColor="background1"/>
                          <w:sz w:val="18"/>
                          <w:szCs w:val="18"/>
                        </w:rPr>
                        <w:t>SO</w:t>
                      </w:r>
                      <w:r w:rsidR="00084CB3">
                        <w:rPr>
                          <w:color w:val="FFFFFF" w:themeColor="background1"/>
                          <w:sz w:val="18"/>
                          <w:szCs w:val="18"/>
                        </w:rPr>
                        <w:br/>
                        <w:t xml:space="preserve">SS3’                                              </w:t>
                      </w:r>
                      <w:r w:rsidR="00927F6F">
                        <w:rPr>
                          <w:color w:val="FFFFFF" w:themeColor="background1"/>
                          <w:sz w:val="18"/>
                          <w:szCs w:val="18"/>
                        </w:rPr>
                        <w:t>SS</w:t>
                      </w:r>
                      <w:r w:rsidR="002874D8">
                        <w:rPr>
                          <w:color w:val="FFFFFF" w:themeColor="background1"/>
                          <w:sz w:val="18"/>
                          <w:szCs w:val="18"/>
                        </w:rPr>
                        <w:t>2</w:t>
                      </w:r>
                      <w:r w:rsidR="00927F6F">
                        <w:rPr>
                          <w:color w:val="FFFFFF" w:themeColor="background1"/>
                          <w:sz w:val="18"/>
                          <w:szCs w:val="18"/>
                        </w:rPr>
                        <w:t>’</w:t>
                      </w:r>
                      <w:r w:rsidR="00D20031">
                        <w:rPr>
                          <w:color w:val="FFFFFF" w:themeColor="background1"/>
                          <w:sz w:val="18"/>
                          <w:szCs w:val="18"/>
                        </w:rPr>
                        <w:br/>
                      </w:r>
                      <w:r w:rsidR="00927F6F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       </w:t>
                      </w:r>
                      <w:r w:rsidR="00D20031">
                        <w:rPr>
                          <w:color w:val="FFFFFF" w:themeColor="background1"/>
                          <w:sz w:val="18"/>
                          <w:szCs w:val="18"/>
                        </w:rPr>
                        <w:br/>
                      </w:r>
                      <w:r w:rsidR="002874D8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                                                     SCLK</w:t>
                      </w:r>
                      <w:r w:rsidR="00D20031">
                        <w:rPr>
                          <w:color w:val="FFFFFF" w:themeColor="background1"/>
                          <w:sz w:val="18"/>
                          <w:szCs w:val="18"/>
                        </w:rPr>
                        <w:br/>
                      </w:r>
                      <w:r w:rsidR="002874D8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                                                     MOSI</w:t>
                      </w:r>
                    </w:p>
                    <w:p w14:paraId="1CC85B6B" w14:textId="1EDC8934" w:rsidR="009C5811" w:rsidRPr="009C5811" w:rsidRDefault="00DD67F0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                                                     MISO</w:t>
                      </w:r>
                      <w:r w:rsidR="00D20031">
                        <w:rPr>
                          <w:color w:val="FFFFFF" w:themeColor="background1"/>
                          <w:sz w:val="18"/>
                          <w:szCs w:val="18"/>
                        </w:rPr>
                        <w:br/>
                        <w:t xml:space="preserve">                                                      </w:t>
                      </w:r>
                      <w:r w:rsidR="002D0216">
                        <w:rPr>
                          <w:color w:val="FFFFFF" w:themeColor="background1"/>
                          <w:sz w:val="18"/>
                          <w:szCs w:val="18"/>
                        </w:rPr>
                        <w:t>SS3’</w:t>
                      </w:r>
                      <w:r w:rsidR="00E572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146E7D">
        <w:rPr>
          <w:noProof/>
        </w:rPr>
        <mc:AlternateContent>
          <mc:Choice Requires="wps">
            <w:drawing>
              <wp:anchor distT="0" distB="0" distL="114300" distR="114300" simplePos="0" relativeHeight="251658395" behindDoc="0" locked="0" layoutInCell="1" allowOverlap="1" wp14:anchorId="1DEB58B2" wp14:editId="126B19C6">
                <wp:simplePos x="0" y="0"/>
                <wp:positionH relativeFrom="column">
                  <wp:posOffset>3598125</wp:posOffset>
                </wp:positionH>
                <wp:positionV relativeFrom="paragraph">
                  <wp:posOffset>3810</wp:posOffset>
                </wp:positionV>
                <wp:extent cx="698905" cy="652311"/>
                <wp:effectExtent l="57150" t="38100" r="63500" b="71755"/>
                <wp:wrapNone/>
                <wp:docPr id="10743085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905" cy="652311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D0DEF" id="Rectangle 3" o:spid="_x0000_s1026" style="position:absolute;margin-left:283.3pt;margin-top:.3pt;width:55.05pt;height:51.35pt;z-index:2516583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" fillcolor="#639ed4 [3031]" stroked="f">
                <v:fill color2="#5695d1 [3175]" rotate="t" colors="0 #6fa3d8;.5 #5398d8;1 #4287c6" focus="100%" type="gradient">
                  <o:fill v:ext="view" type="gradientUnscaled"/>
                </v:fill>
                <v:shadow on="t" color="black" opacity="41287f" offset="0,1.5pt"/>
              </v:rect>
            </w:pict>
          </mc:Fallback>
        </mc:AlternateContent>
      </w:r>
      <w:r w:rsidR="004204DC">
        <w:rPr>
          <w:noProof/>
        </w:rPr>
        <mc:AlternateContent>
          <mc:Choice Requires="wps">
            <w:drawing>
              <wp:anchor distT="0" distB="0" distL="114300" distR="114300" simplePos="0" relativeHeight="251658402" behindDoc="0" locked="0" layoutInCell="1" allowOverlap="1" wp14:anchorId="5C240660" wp14:editId="48DD8AFE">
                <wp:simplePos x="0" y="0"/>
                <wp:positionH relativeFrom="column">
                  <wp:posOffset>3255730</wp:posOffset>
                </wp:positionH>
                <wp:positionV relativeFrom="paragraph">
                  <wp:posOffset>126680</wp:posOffset>
                </wp:positionV>
                <wp:extent cx="361101" cy="768310"/>
                <wp:effectExtent l="19050" t="0" r="58420" b="89535"/>
                <wp:wrapNone/>
                <wp:docPr id="2009755430" name="Connector: Elb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101" cy="768310"/>
                        </a:xfrm>
                        <a:prstGeom prst="bentConnector3">
                          <a:avLst>
                            <a:gd name="adj1" fmla="val -5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0A5215" id="Connector: Elbow 10" o:spid="_x0000_s1026" type="#_x0000_t34" style="position:absolute;margin-left:256.35pt;margin-top:9.95pt;width:28.45pt;height:60.5pt;z-index:2516584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" adj="-13" strokecolor="#0f0f3f [3200]" strokeweight=".5pt">
                <v:stroke endarrow="block"/>
              </v:shape>
            </w:pict>
          </mc:Fallback>
        </mc:AlternateContent>
      </w:r>
      <w:r w:rsidR="004204DC">
        <w:rPr>
          <w:noProof/>
        </w:rPr>
        <mc:AlternateContent>
          <mc:Choice Requires="wps">
            <w:drawing>
              <wp:anchor distT="0" distB="0" distL="114300" distR="114300" simplePos="0" relativeHeight="251658398" behindDoc="0" locked="0" layoutInCell="1" allowOverlap="1" wp14:anchorId="3691B56C" wp14:editId="0E514B54">
                <wp:simplePos x="0" y="0"/>
                <wp:positionH relativeFrom="column">
                  <wp:posOffset>2358390</wp:posOffset>
                </wp:positionH>
                <wp:positionV relativeFrom="paragraph">
                  <wp:posOffset>127000</wp:posOffset>
                </wp:positionV>
                <wp:extent cx="1252203" cy="0"/>
                <wp:effectExtent l="0" t="76200" r="24765" b="95250"/>
                <wp:wrapNone/>
                <wp:docPr id="124170058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220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CC53D" id="Straight Arrow Connector 6" o:spid="_x0000_s1026" type="#_x0000_t32" style="position:absolute;margin-left:185.7pt;margin-top:10pt;width:98.6pt;height:0;flip:y;z-index:2516583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" strokecolor="#0f0f3f [3200]" strokeweight=".5pt">
                <v:stroke endarrow="block" joinstyle="miter"/>
              </v:shape>
            </w:pict>
          </mc:Fallback>
        </mc:AlternateContent>
      </w:r>
    </w:p>
    <w:p w14:paraId="16512CF4" w14:textId="1C195859" w:rsidR="00C10C8E" w:rsidRDefault="00E5723E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03" behindDoc="0" locked="0" layoutInCell="1" allowOverlap="1" wp14:anchorId="0D57DFAE" wp14:editId="01AA370B">
                <wp:simplePos x="0" y="0"/>
                <wp:positionH relativeFrom="column">
                  <wp:posOffset>3016938</wp:posOffset>
                </wp:positionH>
                <wp:positionV relativeFrom="paragraph">
                  <wp:posOffset>93433</wp:posOffset>
                </wp:positionV>
                <wp:extent cx="592455" cy="761911"/>
                <wp:effectExtent l="19050" t="0" r="74295" b="95885"/>
                <wp:wrapNone/>
                <wp:docPr id="766615577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" cy="761911"/>
                        </a:xfrm>
                        <a:prstGeom prst="bentConnector3">
                          <a:avLst>
                            <a:gd name="adj1" fmla="val -179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DAECF" id="Connector: Elbow 12" o:spid="_x0000_s1026" type="#_x0000_t34" style="position:absolute;margin-left:237.55pt;margin-top:7.35pt;width:46.65pt;height:60pt;z-index:2516584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" adj="-388" strokecolor="#0f0f3f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99" behindDoc="0" locked="0" layoutInCell="1" allowOverlap="1" wp14:anchorId="1BDE6FE6" wp14:editId="307027E8">
                <wp:simplePos x="0" y="0"/>
                <wp:positionH relativeFrom="column">
                  <wp:posOffset>2364105</wp:posOffset>
                </wp:positionH>
                <wp:positionV relativeFrom="paragraph">
                  <wp:posOffset>81518</wp:posOffset>
                </wp:positionV>
                <wp:extent cx="1246379" cy="11648"/>
                <wp:effectExtent l="0" t="76200" r="30480" b="83820"/>
                <wp:wrapNone/>
                <wp:docPr id="154822830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6379" cy="11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C15764" id="Straight Arrow Connector 7" o:spid="_x0000_s1026" type="#_x0000_t32" style="position:absolute;margin-left:186.15pt;margin-top:6.4pt;width:98.15pt;height:.9pt;flip:y;z-index:2516583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" strokecolor="#0f0f3f [3200]" strokeweight=".5pt">
                <v:stroke endarrow="block" joinstyle="miter"/>
              </v:shape>
            </w:pict>
          </mc:Fallback>
        </mc:AlternateContent>
      </w:r>
    </w:p>
    <w:p w14:paraId="16D2E7B5" w14:textId="11D35511" w:rsidR="00C10C8E" w:rsidRDefault="00E5723E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04" behindDoc="0" locked="0" layoutInCell="1" allowOverlap="1" wp14:anchorId="70808BFD" wp14:editId="248B31C9">
                <wp:simplePos x="0" y="0"/>
                <wp:positionH relativeFrom="column">
                  <wp:posOffset>2434516</wp:posOffset>
                </wp:positionH>
                <wp:positionV relativeFrom="paragraph">
                  <wp:posOffset>55435</wp:posOffset>
                </wp:positionV>
                <wp:extent cx="1175911" cy="737712"/>
                <wp:effectExtent l="0" t="0" r="24765" b="24765"/>
                <wp:wrapNone/>
                <wp:docPr id="193751448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75911" cy="737712"/>
                        </a:xfrm>
                        <a:prstGeom prst="bentConnector3">
                          <a:avLst>
                            <a:gd name="adj1" fmla="val 7360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C9527" id="Connector: Elbow 14" o:spid="_x0000_s1026" type="#_x0000_t34" style="position:absolute;margin-left:191.7pt;margin-top:4.35pt;width:92.6pt;height:58.1pt;flip:x y;z-index:2516584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" adj="15898" strokecolor="#0f0f3f [3200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400" behindDoc="0" locked="0" layoutInCell="1" allowOverlap="1" wp14:anchorId="23C58BE4" wp14:editId="49601E3E">
                <wp:simplePos x="0" y="0"/>
                <wp:positionH relativeFrom="column">
                  <wp:posOffset>2337762</wp:posOffset>
                </wp:positionH>
                <wp:positionV relativeFrom="paragraph">
                  <wp:posOffset>54344</wp:posOffset>
                </wp:positionV>
                <wp:extent cx="1263852" cy="0"/>
                <wp:effectExtent l="38100" t="76200" r="0" b="95250"/>
                <wp:wrapNone/>
                <wp:docPr id="203516045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85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AD89D" id="Straight Arrow Connector 8" o:spid="_x0000_s1026" type="#_x0000_t32" style="position:absolute;margin-left:184.1pt;margin-top:4.3pt;width:99.5pt;height:0;flip:x;z-index:251658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" strokecolor="#0f0f3f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401" behindDoc="0" locked="0" layoutInCell="1" allowOverlap="1" wp14:anchorId="231FAB1D" wp14:editId="44A15CC6">
                <wp:simplePos x="0" y="0"/>
                <wp:positionH relativeFrom="column">
                  <wp:posOffset>2346960</wp:posOffset>
                </wp:positionH>
                <wp:positionV relativeFrom="paragraph">
                  <wp:posOffset>165578</wp:posOffset>
                </wp:positionV>
                <wp:extent cx="1251783" cy="0"/>
                <wp:effectExtent l="0" t="76200" r="24765" b="95250"/>
                <wp:wrapNone/>
                <wp:docPr id="25813278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178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AA686" id="Straight Arrow Connector 9" o:spid="_x0000_s1026" type="#_x0000_t32" style="position:absolute;margin-left:184.8pt;margin-top:13.05pt;width:98.55pt;height:0;z-index:2516584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" strokecolor="#0f0f3f [3200]" strokeweight=".5pt">
                <v:stroke endarrow="block" joinstyle="miter"/>
              </v:shape>
            </w:pict>
          </mc:Fallback>
        </mc:AlternateContent>
      </w:r>
    </w:p>
    <w:p w14:paraId="5B40EC42" w14:textId="70DEC094" w:rsidR="00C10C8E" w:rsidRDefault="00E94785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96" behindDoc="0" locked="0" layoutInCell="1" allowOverlap="1" wp14:anchorId="7A28C85D" wp14:editId="10E87087">
                <wp:simplePos x="0" y="0"/>
                <wp:positionH relativeFrom="column">
                  <wp:posOffset>3611007</wp:posOffset>
                </wp:positionH>
                <wp:positionV relativeFrom="paragraph">
                  <wp:posOffset>150053</wp:posOffset>
                </wp:positionV>
                <wp:extent cx="698500" cy="652311"/>
                <wp:effectExtent l="57150" t="38100" r="63500" b="71755"/>
                <wp:wrapNone/>
                <wp:docPr id="8486420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652311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A6256" id="Rectangle 4" o:spid="_x0000_s1026" style="position:absolute;margin-left:284.35pt;margin-top:11.8pt;width:55pt;height:51.35pt;z-index:2516583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" fillcolor="#639ed4 [3031]" stroked="f">
                <v:fill color2="#5695d1 [3175]" rotate="t" colors="0 #6fa3d8;.5 #5398d8;1 #4287c6" focus="100%" type="gradient">
                  <o:fill v:ext="view" type="gradientUnscaled"/>
                </v:fill>
                <v:shadow on="t" color="black" opacity="41287f" offset="0,1.5pt"/>
              </v:rect>
            </w:pict>
          </mc:Fallback>
        </mc:AlternateContent>
      </w:r>
    </w:p>
    <w:p w14:paraId="7E49EF36" w14:textId="3EB02D8E" w:rsidR="00C10C8E" w:rsidRDefault="007E2C7C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06" behindDoc="0" locked="0" layoutInCell="1" allowOverlap="1" wp14:anchorId="26CC9E4F" wp14:editId="798AE5CA">
                <wp:simplePos x="0" y="0"/>
                <wp:positionH relativeFrom="column">
                  <wp:posOffset>3257307</wp:posOffset>
                </wp:positionH>
                <wp:positionV relativeFrom="paragraph">
                  <wp:posOffset>88539</wp:posOffset>
                </wp:positionV>
                <wp:extent cx="353699" cy="663959"/>
                <wp:effectExtent l="19050" t="0" r="46355" b="98425"/>
                <wp:wrapNone/>
                <wp:docPr id="1653339844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699" cy="663959"/>
                        </a:xfrm>
                        <a:prstGeom prst="bentConnector3">
                          <a:avLst>
                            <a:gd name="adj1" fmla="val -27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3E215" id="Connector: Elbow 19" o:spid="_x0000_s1026" type="#_x0000_t34" style="position:absolute;margin-left:256.5pt;margin-top:6.95pt;width:27.85pt;height:52.3pt;z-index:2516584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" adj="-60" strokecolor="#0f0f3f [3200]" strokeweight=".5pt">
                <v:stroke endarrow="block"/>
              </v:shape>
            </w:pict>
          </mc:Fallback>
        </mc:AlternateContent>
      </w:r>
    </w:p>
    <w:p w14:paraId="1F8625A5" w14:textId="30BABEC4" w:rsidR="00C10C8E" w:rsidRDefault="00146E7D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07" behindDoc="0" locked="0" layoutInCell="1" allowOverlap="1" wp14:anchorId="1A43491C" wp14:editId="7C228375">
                <wp:simplePos x="0" y="0"/>
                <wp:positionH relativeFrom="column">
                  <wp:posOffset>2859076</wp:posOffset>
                </wp:positionH>
                <wp:positionV relativeFrom="paragraph">
                  <wp:posOffset>189953</wp:posOffset>
                </wp:positionV>
                <wp:extent cx="749546" cy="662871"/>
                <wp:effectExtent l="114300" t="0" r="12700" b="23495"/>
                <wp:wrapNone/>
                <wp:docPr id="331928459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9546" cy="662871"/>
                        </a:xfrm>
                        <a:prstGeom prst="bentConnector3">
                          <a:avLst>
                            <a:gd name="adj1" fmla="val 11488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69354" id="Connector: Elbow 22" o:spid="_x0000_s1026" type="#_x0000_t34" style="position:absolute;margin-left:225.1pt;margin-top:14.95pt;width:59pt;height:52.2pt;flip:x y;z-index:2516584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" adj="24815" strokecolor="#0f0f3f [3200]" strokeweight=".5pt"/>
            </w:pict>
          </mc:Fallback>
        </mc:AlternateContent>
      </w:r>
      <w:r w:rsidR="00DD67F0">
        <w:rPr>
          <w:noProof/>
        </w:rPr>
        <mc:AlternateContent>
          <mc:Choice Requires="wps">
            <w:drawing>
              <wp:anchor distT="0" distB="0" distL="114300" distR="114300" simplePos="0" relativeHeight="251658411" behindDoc="0" locked="0" layoutInCell="1" allowOverlap="1" wp14:anchorId="35C2DF12" wp14:editId="557B3D25">
                <wp:simplePos x="0" y="0"/>
                <wp:positionH relativeFrom="column">
                  <wp:posOffset>2335505</wp:posOffset>
                </wp:positionH>
                <wp:positionV relativeFrom="paragraph">
                  <wp:posOffset>8919</wp:posOffset>
                </wp:positionV>
                <wp:extent cx="1263213" cy="278984"/>
                <wp:effectExtent l="0" t="0" r="70485" b="102235"/>
                <wp:wrapNone/>
                <wp:docPr id="1721933125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3213" cy="278984"/>
                        </a:xfrm>
                        <a:prstGeom prst="bentConnector3">
                          <a:avLst>
                            <a:gd name="adj1" fmla="val 2132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C101B" id="Connector: Elbow 27" o:spid="_x0000_s1026" type="#_x0000_t34" style="position:absolute;margin-left:183.9pt;margin-top:.7pt;width:99.45pt;height:21.95pt;z-index:2516584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" adj="4606" strokecolor="#0f0f3f [3200]" strokeweight=".5pt">
                <v:stroke endarrow="block"/>
              </v:shape>
            </w:pict>
          </mc:Fallback>
        </mc:AlternateContent>
      </w:r>
      <w:r w:rsidR="002D0216">
        <w:rPr>
          <w:noProof/>
        </w:rPr>
        <mc:AlternateContent>
          <mc:Choice Requires="wps">
            <w:drawing>
              <wp:anchor distT="0" distB="0" distL="114300" distR="114300" simplePos="0" relativeHeight="251658409" behindDoc="0" locked="0" layoutInCell="1" allowOverlap="1" wp14:anchorId="402DF454" wp14:editId="29BE3144">
                <wp:simplePos x="0" y="0"/>
                <wp:positionH relativeFrom="column">
                  <wp:posOffset>3006867</wp:posOffset>
                </wp:positionH>
                <wp:positionV relativeFrom="paragraph">
                  <wp:posOffset>32215</wp:posOffset>
                </wp:positionV>
                <wp:extent cx="598587" cy="685909"/>
                <wp:effectExtent l="0" t="0" r="68580" b="95250"/>
                <wp:wrapNone/>
                <wp:docPr id="303720645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587" cy="685909"/>
                        </a:xfrm>
                        <a:prstGeom prst="bentConnector3">
                          <a:avLst>
                            <a:gd name="adj1" fmla="val 1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522DB" id="Connector: Elbow 25" o:spid="_x0000_s1026" type="#_x0000_t34" style="position:absolute;margin-left:236.75pt;margin-top:2.55pt;width:47.15pt;height:54pt;z-index:2516584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" adj="4" strokecolor="#0f0f3f [3200]" strokeweight=".5pt">
                <v:stroke endarrow="block"/>
              </v:shape>
            </w:pict>
          </mc:Fallback>
        </mc:AlternateContent>
      </w:r>
      <w:r w:rsidR="009E7E37">
        <w:rPr>
          <w:noProof/>
        </w:rPr>
        <mc:AlternateContent>
          <mc:Choice Requires="wps">
            <w:drawing>
              <wp:anchor distT="0" distB="0" distL="114300" distR="114300" simplePos="0" relativeHeight="251658405" behindDoc="0" locked="0" layoutInCell="1" allowOverlap="1" wp14:anchorId="332993DE" wp14:editId="7CFDFB40">
                <wp:simplePos x="0" y="0"/>
                <wp:positionH relativeFrom="column">
                  <wp:posOffset>3010535</wp:posOffset>
                </wp:positionH>
                <wp:positionV relativeFrom="paragraph">
                  <wp:posOffset>187960</wp:posOffset>
                </wp:positionV>
                <wp:extent cx="512530" cy="0"/>
                <wp:effectExtent l="38100" t="76200" r="0" b="95250"/>
                <wp:wrapNone/>
                <wp:docPr id="56042142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25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2557B" id="Straight Arrow Connector 15" o:spid="_x0000_s1026" type="#_x0000_t32" style="position:absolute;margin-left:237.05pt;margin-top:14.8pt;width:40.35pt;height:0;flip:x y;z-index:25165840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" strokecolor="#0f0f3f [3200]" strokeweight=".5pt">
                <v:stroke endarrow="block" joinstyle="miter"/>
              </v:shape>
            </w:pict>
          </mc:Fallback>
        </mc:AlternateContent>
      </w:r>
    </w:p>
    <w:p w14:paraId="6D112350" w14:textId="7539742C" w:rsidR="00C10C8E" w:rsidRDefault="00D20031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10" behindDoc="0" locked="0" layoutInCell="1" allowOverlap="1" wp14:anchorId="07FD2B24" wp14:editId="4551B887">
                <wp:simplePos x="0" y="0"/>
                <wp:positionH relativeFrom="column">
                  <wp:posOffset>2338661</wp:posOffset>
                </wp:positionH>
                <wp:positionV relativeFrom="paragraph">
                  <wp:posOffset>85972</wp:posOffset>
                </wp:positionV>
                <wp:extent cx="1274137" cy="715964"/>
                <wp:effectExtent l="0" t="0" r="78740" b="103505"/>
                <wp:wrapNone/>
                <wp:docPr id="595713784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4137" cy="715964"/>
                        </a:xfrm>
                        <a:prstGeom prst="bentConnector3">
                          <a:avLst>
                            <a:gd name="adj1" fmla="val 1598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D185D" id="Connector: Elbow 26" o:spid="_x0000_s1026" type="#_x0000_t34" style="position:absolute;margin-left:184.15pt;margin-top:6.75pt;width:100.35pt;height:56.4pt;z-index:2516584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" adj="3452" strokecolor="#0f0f3f [3200]" strokeweight=".5pt">
                <v:stroke endarrow="block"/>
              </v:shape>
            </w:pict>
          </mc:Fallback>
        </mc:AlternateContent>
      </w:r>
    </w:p>
    <w:p w14:paraId="0D5AF998" w14:textId="0AB41D2E" w:rsidR="00C10C8E" w:rsidRDefault="004000AD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97" behindDoc="0" locked="0" layoutInCell="1" allowOverlap="1" wp14:anchorId="5CFE63D9" wp14:editId="2A3C488F">
                <wp:simplePos x="0" y="0"/>
                <wp:positionH relativeFrom="column">
                  <wp:posOffset>3611007</wp:posOffset>
                </wp:positionH>
                <wp:positionV relativeFrom="paragraph">
                  <wp:posOffset>65805</wp:posOffset>
                </wp:positionV>
                <wp:extent cx="687256" cy="617366"/>
                <wp:effectExtent l="57150" t="38100" r="55880" b="68580"/>
                <wp:wrapNone/>
                <wp:docPr id="20440675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256" cy="617366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79985" id="Rectangle 5" o:spid="_x0000_s1026" style="position:absolute;margin-left:284.35pt;margin-top:5.2pt;width:54.1pt;height:48.6pt;z-index:2516583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" fillcolor="#639ed4 [3031]" stroked="f">
                <v:fill color2="#5695d1 [3175]" rotate="t" colors="0 #6fa3d8;.5 #5398d8;1 #4287c6" focus="100%" type="gradient">
                  <o:fill v:ext="view" type="gradientUnscaled"/>
                </v:fill>
                <v:shadow on="t" color="black" opacity="41287f" offset="0,1.5pt"/>
              </v:rect>
            </w:pict>
          </mc:Fallback>
        </mc:AlternateContent>
      </w:r>
    </w:p>
    <w:p w14:paraId="28CDECD0" w14:textId="4FDA619C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2355D10C" w14:textId="61D35346" w:rsidR="00C10C8E" w:rsidRDefault="00DD67F0" w:rsidP="000E7E1B">
      <w:pPr>
        <w:framePr w:hSpace="0" w:wrap="auto" w:vAnchor="margin" w:xAlign="left" w:yAlign="inlin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12" behindDoc="0" locked="0" layoutInCell="1" allowOverlap="1" wp14:anchorId="187FCE51" wp14:editId="70971F2F">
                <wp:simplePos x="0" y="0"/>
                <wp:positionH relativeFrom="column">
                  <wp:posOffset>3007995</wp:posOffset>
                </wp:positionH>
                <wp:positionV relativeFrom="paragraph">
                  <wp:posOffset>46355</wp:posOffset>
                </wp:positionV>
                <wp:extent cx="540000" cy="0"/>
                <wp:effectExtent l="38100" t="76200" r="0" b="95250"/>
                <wp:wrapNone/>
                <wp:docPr id="1518430021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0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A9514C" id="Straight Arrow Connector 28" o:spid="_x0000_s1026" type="#_x0000_t32" style="position:absolute;margin-left:236.85pt;margin-top:3.65pt;width:42.5pt;height:0;flip:x;z-index:2516584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" strokecolor="#0f0f3f [3200]" strokeweight=".5pt">
                <v:stroke endarrow="block" joinstyle="miter"/>
              </v:shape>
            </w:pict>
          </mc:Fallback>
        </mc:AlternateContent>
      </w:r>
    </w:p>
    <w:p w14:paraId="20C50AB9" w14:textId="77777777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268FAC39" w14:textId="4AE9104B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4B38B027" w14:textId="152CB59C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70B5F865" w14:textId="71F89D88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0059F5B8" w14:textId="17885B52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6D8FD2BF" w14:textId="0297533D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06561C3D" w14:textId="0260FA5E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202C770E" w14:textId="5BAEBB65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014CD3F7" w14:textId="0B9FF6C5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044AACC1" w14:textId="7FA44317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7ABE3E6C" w14:textId="067CDBCD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0EA3F351" w14:textId="12CA8D88" w:rsidR="00C10C8E" w:rsidRDefault="00C10C8E" w:rsidP="000E7E1B">
      <w:pPr>
        <w:framePr w:hSpace="0" w:wrap="auto" w:vAnchor="margin" w:xAlign="left" w:yAlign="inline"/>
        <w:rPr>
          <w:noProof/>
        </w:rPr>
      </w:pPr>
    </w:p>
    <w:p w14:paraId="7A956784" w14:textId="0E63911D" w:rsidR="00C10C8E" w:rsidRDefault="00C10C8E" w:rsidP="000E7E1B">
      <w:pPr>
        <w:framePr w:hSpace="0" w:wrap="auto" w:vAnchor="margin" w:xAlign="left" w:yAlign="inline"/>
      </w:pPr>
    </w:p>
    <w:p w14:paraId="34BB9B06" w14:textId="25123536" w:rsidR="00AF69C8" w:rsidRDefault="00AF69C8" w:rsidP="000E7E1B">
      <w:pPr>
        <w:framePr w:hSpace="0" w:wrap="auto" w:vAnchor="margin" w:xAlign="left" w:yAlign="inline"/>
      </w:pPr>
    </w:p>
    <w:p w14:paraId="455CE53B" w14:textId="24B82CC8" w:rsidR="00C10C8E" w:rsidRDefault="00C10C8E" w:rsidP="000E7E1B">
      <w:pPr>
        <w:framePr w:hSpace="0" w:wrap="auto" w:vAnchor="margin" w:xAlign="left" w:yAlign="inline"/>
      </w:pPr>
    </w:p>
    <w:p w14:paraId="0E9E9BDB" w14:textId="10E80A40" w:rsidR="00C10C8E" w:rsidRDefault="00C10C8E" w:rsidP="000E7E1B">
      <w:pPr>
        <w:framePr w:hSpace="0" w:wrap="auto" w:vAnchor="margin" w:xAlign="left" w:yAlign="inline"/>
      </w:pPr>
    </w:p>
    <w:p w14:paraId="778AE990" w14:textId="5BBB6818" w:rsidR="00C10C8E" w:rsidRDefault="00C10C8E" w:rsidP="000E7E1B">
      <w:pPr>
        <w:framePr w:hSpace="0" w:wrap="auto" w:vAnchor="margin" w:xAlign="left" w:yAlign="inline"/>
      </w:pPr>
    </w:p>
    <w:p w14:paraId="596DD252" w14:textId="0F6624B1" w:rsidR="00C10C8E" w:rsidRDefault="00C10C8E" w:rsidP="000E7E1B">
      <w:pPr>
        <w:framePr w:hSpace="0" w:wrap="auto" w:vAnchor="margin" w:xAlign="left" w:yAlign="inline"/>
      </w:pPr>
    </w:p>
    <w:p w14:paraId="28C21F65" w14:textId="6B44231F" w:rsidR="00C10C8E" w:rsidRDefault="00C10C8E" w:rsidP="000E7E1B">
      <w:pPr>
        <w:framePr w:hSpace="0" w:wrap="auto" w:vAnchor="margin" w:xAlign="left" w:yAlign="inline"/>
      </w:pPr>
    </w:p>
    <w:p w14:paraId="097AAA33" w14:textId="333DD801" w:rsidR="00C10C8E" w:rsidRDefault="00C10C8E" w:rsidP="000E7E1B">
      <w:pPr>
        <w:framePr w:hSpace="0" w:wrap="auto" w:vAnchor="margin" w:xAlign="left" w:yAlign="inline"/>
      </w:pPr>
    </w:p>
    <w:p w14:paraId="4EED778A" w14:textId="77777777" w:rsidR="00C10C8E" w:rsidRDefault="00C10C8E" w:rsidP="000E7E1B">
      <w:pPr>
        <w:framePr w:hSpace="0" w:wrap="auto" w:vAnchor="margin" w:xAlign="left" w:yAlign="inline"/>
      </w:pPr>
    </w:p>
    <w:p w14:paraId="0652529E" w14:textId="77777777" w:rsidR="00C10C8E" w:rsidRDefault="00C10C8E" w:rsidP="000E7E1B">
      <w:pPr>
        <w:framePr w:hSpace="0" w:wrap="auto" w:vAnchor="margin" w:xAlign="left" w:yAlign="inline"/>
      </w:pPr>
    </w:p>
    <w:p w14:paraId="4BBA238D" w14:textId="77777777" w:rsidR="00C10C8E" w:rsidRDefault="00C10C8E" w:rsidP="000E7E1B">
      <w:pPr>
        <w:framePr w:hSpace="0" w:wrap="auto" w:vAnchor="margin" w:xAlign="left" w:yAlign="inline"/>
      </w:pPr>
    </w:p>
    <w:p w14:paraId="6E271A83" w14:textId="1CDDEDA7" w:rsidR="00C10C8E" w:rsidRPr="00C10C8E" w:rsidRDefault="00FD1BEA" w:rsidP="00C10C8E">
      <w:pPr>
        <w:framePr w:hSpace="0" w:wrap="auto" w:vAnchor="margin" w:xAlign="left" w:yAlign="in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26" behindDoc="0" locked="0" layoutInCell="1" allowOverlap="1" wp14:anchorId="284A1376" wp14:editId="17ECC8DA">
                <wp:simplePos x="0" y="0"/>
                <wp:positionH relativeFrom="column">
                  <wp:posOffset>4426395</wp:posOffset>
                </wp:positionH>
                <wp:positionV relativeFrom="paragraph">
                  <wp:posOffset>3116277</wp:posOffset>
                </wp:positionV>
                <wp:extent cx="2742638" cy="202945"/>
                <wp:effectExtent l="0" t="0" r="19685" b="26035"/>
                <wp:wrapNone/>
                <wp:docPr id="13205954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2638" cy="202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660AA2" w14:textId="422E0723" w:rsidR="00FD1BEA" w:rsidRPr="00AE25AC" w:rsidRDefault="00AE25A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E25AC">
                              <w:rPr>
                                <w:sz w:val="18"/>
                                <w:szCs w:val="18"/>
                              </w:rPr>
                              <w:t>www.linkedin.com/in/harshita-harshi-9377891bb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A1376" id="Text Box 3" o:spid="_x0000_s1037" type="#_x0000_t202" style="position:absolute;margin-left:348.55pt;margin-top:245.4pt;width:215.95pt;height:16pt;z-index:2516584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" fillcolor="white [3201]" strokeweight=".5pt">
                <v:textbox>
                  <w:txbxContent>
                    <w:p w14:paraId="17660AA2" w14:textId="422E0723" w:rsidR="00FD1BEA" w:rsidRPr="00AE25AC" w:rsidRDefault="00AE25AC">
                      <w:pPr>
                        <w:rPr>
                          <w:sz w:val="18"/>
                          <w:szCs w:val="18"/>
                        </w:rPr>
                      </w:pPr>
                      <w:r w:rsidRPr="00AE25AC">
                        <w:rPr>
                          <w:sz w:val="18"/>
                          <w:szCs w:val="18"/>
                        </w:rPr>
                        <w:t>www.linkedin.com/in/harshita-harshi-9377891bb</w:t>
                      </w:r>
                    </w:p>
                  </w:txbxContent>
                </v:textbox>
              </v:shape>
            </w:pict>
          </mc:Fallback>
        </mc:AlternateContent>
      </w:r>
      <w:r w:rsidR="00C25BD3">
        <w:br/>
      </w:r>
      <w:r w:rsidR="00C25BD3">
        <w:br/>
      </w:r>
      <w:r w:rsidR="00C25BD3">
        <w:br/>
      </w:r>
      <w:r w:rsidR="00C25BD3">
        <w:br/>
      </w:r>
      <w:r w:rsidR="00C25BD3">
        <w:br/>
      </w:r>
      <w:r w:rsidR="00C25BD3">
        <w:br/>
      </w:r>
      <w:r w:rsidR="00C25BD3">
        <w:br/>
      </w:r>
      <w:r w:rsidR="00C25BD3">
        <w:br/>
      </w:r>
      <w:r w:rsidR="00C25BD3">
        <w:br/>
      </w:r>
      <w:r w:rsidR="00C25BD3">
        <w:br/>
      </w:r>
      <w:r w:rsidR="00C25BD3">
        <w:br/>
      </w:r>
      <w:r w:rsidR="00C25BD3">
        <w:br/>
      </w:r>
      <w:r w:rsidR="00C25BD3">
        <w:br/>
      </w:r>
      <w:r w:rsidR="00C25BD3">
        <w:br/>
      </w:r>
      <w:r w:rsidR="0039770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413" behindDoc="0" locked="0" layoutInCell="1" allowOverlap="1" wp14:anchorId="26F920FA" wp14:editId="0757A9C8">
                <wp:simplePos x="0" y="0"/>
                <wp:positionH relativeFrom="margin">
                  <wp:posOffset>81539</wp:posOffset>
                </wp:positionH>
                <wp:positionV relativeFrom="paragraph">
                  <wp:posOffset>-157837</wp:posOffset>
                </wp:positionV>
                <wp:extent cx="7133590" cy="10326313"/>
                <wp:effectExtent l="0" t="0" r="10160" b="18415"/>
                <wp:wrapNone/>
                <wp:docPr id="1420957366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3590" cy="1032631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752C1" w14:textId="245DC0BA" w:rsidR="007E249F" w:rsidRPr="00606928" w:rsidRDefault="00C47189" w:rsidP="009359A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0692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  <w:t>Working of SPI</w:t>
                            </w:r>
                            <w:r w:rsidRPr="0060692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  <w:br/>
                            </w:r>
                            <w:r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The SPI bus consists of a single master and multiple slave devices.</w:t>
                            </w:r>
                            <w:r w:rsidR="00155B96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="004129F6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Step 1:</w:t>
                            </w:r>
                            <w:r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To </w:t>
                            </w:r>
                            <w:r w:rsidRPr="0060692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initiate communication</w:t>
                            </w:r>
                            <w:r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the master pulls the </w:t>
                            </w:r>
                            <w:r w:rsidRPr="0060692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SS/CS</w:t>
                            </w:r>
                            <w:r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line </w:t>
                            </w:r>
                            <w:r w:rsidRPr="0060692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LOW </w:t>
                            </w:r>
                            <w:r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of the intended slave, which activates only that slave while the others remain inactive and ignore the bus. </w:t>
                            </w:r>
                            <w:r w:rsidR="00DE4FA4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="00E7280F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Step 2: </w:t>
                            </w:r>
                            <w:r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Once the connection is established, </w:t>
                            </w:r>
                            <w:r w:rsidR="00AE6B0D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</w:t>
                            </w:r>
                            <w:r w:rsidR="002A14FD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he master drives SCLK, and the active slave reacts to SCLK edges as defined by CPOL/CPHA.</w:t>
                            </w:r>
                            <w:r w:rsidR="00E7280F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="008774F1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Step 3: </w:t>
                            </w:r>
                            <w:r w:rsidR="00A94A35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On each SPI clock cycle, the master shifts one bit on the configured shift edge, and the slave samples the bit on the configured sample edge, as defined by CPOL/CPHA.</w:t>
                            </w:r>
                          </w:p>
                          <w:p w14:paraId="014D7D7F" w14:textId="18ECF156" w:rsidR="00DC41D9" w:rsidRPr="00F00AD5" w:rsidRDefault="003445B0" w:rsidP="00DC41D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Step 4: </w:t>
                            </w:r>
                            <w:r w:rsidR="00561ECD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Data transfer is </w:t>
                            </w:r>
                            <w:r w:rsidR="00D02C38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full duplex</w:t>
                            </w:r>
                            <w:r w:rsidR="00D02C3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61ECD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while the master transmits data on MOSI, the slave simultaneously transmits data on MISO</w:t>
                            </w:r>
                            <w:r w:rsidR="00C47189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="005166C5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Step </w:t>
                            </w:r>
                            <w:r w:rsidR="00315308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5: </w:t>
                            </w:r>
                            <w:r w:rsidR="00631570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After the configured number of bits (e.g., 8 bits), the data exchange is complete, and additional frames may follow without </w:t>
                            </w:r>
                            <w:proofErr w:type="spellStart"/>
                            <w:r w:rsidR="00631570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deasserting</w:t>
                            </w:r>
                            <w:proofErr w:type="spellEnd"/>
                            <w:r w:rsidR="00631570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CS if supported.</w:t>
                            </w:r>
                            <w:r w:rsidR="00315308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="0048102F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  <w:r w:rsidR="000B7871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tep 6: </w:t>
                            </w:r>
                            <w:r w:rsidR="0048102F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When the transfer is complete, the master </w:t>
                            </w:r>
                            <w:proofErr w:type="spellStart"/>
                            <w:r w:rsidR="0048102F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deasserts</w:t>
                            </w:r>
                            <w:proofErr w:type="spellEnd"/>
                            <w:r w:rsidR="0048102F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CS, forcing the slave to return to the IDLE state and release the MISO line</w:t>
                            </w:r>
                            <w:r w:rsidR="00606928" w:rsidRPr="006069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 w:rsidR="001C5B0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="001C5B0A" w:rsidRPr="00F00A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="00DC41D9" w:rsidRPr="00F00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IDLE state :</w:t>
                            </w:r>
                          </w:p>
                          <w:p w14:paraId="14D426F0" w14:textId="77777777" w:rsidR="00DC41D9" w:rsidRPr="00DC41D9" w:rsidRDefault="00DC41D9" w:rsidP="00DC41D9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DC41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CS = inactive</w:t>
                            </w:r>
                          </w:p>
                          <w:p w14:paraId="29E688B3" w14:textId="77777777" w:rsidR="00DC41D9" w:rsidRPr="00DC41D9" w:rsidRDefault="00DC41D9" w:rsidP="00DC41D9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DC41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SCLK = idle (CPOL)</w:t>
                            </w:r>
                          </w:p>
                          <w:p w14:paraId="0C171342" w14:textId="77777777" w:rsidR="00DC41D9" w:rsidRPr="00DC41D9" w:rsidRDefault="00DC41D9" w:rsidP="00DC41D9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DC41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busy = 0</w:t>
                            </w:r>
                          </w:p>
                          <w:p w14:paraId="6C4A8D19" w14:textId="77777777" w:rsidR="00DC41D9" w:rsidRDefault="00DC41D9" w:rsidP="00DC41D9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DC41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Waits for start</w:t>
                            </w:r>
                          </w:p>
                          <w:p w14:paraId="4C5A8BB3" w14:textId="77777777" w:rsidR="005E7643" w:rsidRPr="00DC41D9" w:rsidRDefault="005E7643" w:rsidP="005E7643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en-IN"/>
                              </w:rPr>
                            </w:pPr>
                          </w:p>
                          <w:p w14:paraId="790EA212" w14:textId="77777777" w:rsidR="00F00AD5" w:rsidRPr="00F00AD5" w:rsidRDefault="00F00AD5" w:rsidP="00F00A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F00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LOAD (1 cycle)</w:t>
                            </w:r>
                          </w:p>
                          <w:p w14:paraId="416C7344" w14:textId="77777777" w:rsidR="00F00AD5" w:rsidRPr="00F00AD5" w:rsidRDefault="00F00AD5" w:rsidP="00F00AD5">
                            <w:pPr>
                              <w:numPr>
                                <w:ilvl w:val="0"/>
                                <w:numId w:val="24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F00A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Assert selected CS</w:t>
                            </w:r>
                          </w:p>
                          <w:p w14:paraId="788ED2BD" w14:textId="77777777" w:rsidR="00F00AD5" w:rsidRPr="00F00AD5" w:rsidRDefault="00F00AD5" w:rsidP="00F00AD5">
                            <w:pPr>
                              <w:numPr>
                                <w:ilvl w:val="0"/>
                                <w:numId w:val="24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F00A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Load TX shift register</w:t>
                            </w:r>
                          </w:p>
                          <w:p w14:paraId="1A37911A" w14:textId="1EC00CE2" w:rsidR="00F00AD5" w:rsidRPr="00F00AD5" w:rsidRDefault="00F00AD5" w:rsidP="00F00AD5">
                            <w:pPr>
                              <w:numPr>
                                <w:ilvl w:val="0"/>
                                <w:numId w:val="24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F00A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Reset bit counter</w:t>
                            </w:r>
                            <w:r w:rsidR="002F1D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 to [</w:t>
                            </w:r>
                            <w:proofErr w:type="spellStart"/>
                            <w:r w:rsidR="002F1D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width_bit</w:t>
                            </w:r>
                            <w:proofErr w:type="spellEnd"/>
                            <w:r w:rsidR="002F1D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 -1]</w:t>
                            </w:r>
                          </w:p>
                          <w:p w14:paraId="60C65069" w14:textId="77777777" w:rsidR="00F00AD5" w:rsidRPr="00F00AD5" w:rsidRDefault="00F00AD5" w:rsidP="00F00AD5">
                            <w:pPr>
                              <w:numPr>
                                <w:ilvl w:val="0"/>
                                <w:numId w:val="24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F00A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Prepare clock enable</w:t>
                            </w:r>
                          </w:p>
                          <w:p w14:paraId="3307AE4D" w14:textId="02F8589C" w:rsidR="00F00AD5" w:rsidRDefault="00F00AD5" w:rsidP="00F00AD5">
                            <w:pPr>
                              <w:numPr>
                                <w:ilvl w:val="0"/>
                                <w:numId w:val="24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F00A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No SCLK togglin</w:t>
                            </w:r>
                            <w:r w:rsidR="002F1D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g</w:t>
                            </w:r>
                          </w:p>
                          <w:p w14:paraId="4AC95D61" w14:textId="77777777" w:rsidR="005E7643" w:rsidRPr="005E7643" w:rsidRDefault="005E7643" w:rsidP="005E7643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10"/>
                                <w:szCs w:val="10"/>
                                <w:lang w:val="en-IN"/>
                              </w:rPr>
                            </w:pPr>
                          </w:p>
                          <w:p w14:paraId="58C247E9" w14:textId="77777777" w:rsidR="00993320" w:rsidRPr="00993320" w:rsidRDefault="00993320" w:rsidP="0099332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99332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TRANSFER</w:t>
                            </w:r>
                          </w:p>
                          <w:p w14:paraId="304DA4B1" w14:textId="77777777" w:rsidR="00993320" w:rsidRPr="00993320" w:rsidRDefault="00993320" w:rsidP="00993320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99332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CS = active</w:t>
                            </w:r>
                          </w:p>
                          <w:p w14:paraId="2DB3D51F" w14:textId="77777777" w:rsidR="00993320" w:rsidRPr="00993320" w:rsidRDefault="00993320" w:rsidP="00993320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99332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SCLK toggling enabled</w:t>
                            </w:r>
                          </w:p>
                          <w:p w14:paraId="6703D04A" w14:textId="77777777" w:rsidR="00993320" w:rsidRPr="00993320" w:rsidRDefault="00993320" w:rsidP="00993320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99332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Shift/sample controlled by </w:t>
                            </w:r>
                            <w:proofErr w:type="spellStart"/>
                            <w:r w:rsidRPr="0099332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datapath</w:t>
                            </w:r>
                            <w:proofErr w:type="spellEnd"/>
                          </w:p>
                          <w:p w14:paraId="185A9268" w14:textId="6432E95D" w:rsidR="00993320" w:rsidRDefault="00993320" w:rsidP="00993320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99332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FSM waits for </w:t>
                            </w:r>
                            <w:proofErr w:type="spellStart"/>
                            <w:r w:rsidRPr="0099332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bit</w:t>
                            </w:r>
                            <w:r w:rsidR="00026BE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_cnt</w:t>
                            </w:r>
                            <w:proofErr w:type="spellEnd"/>
                            <w:r w:rsidR="00026BE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 == 0</w:t>
                            </w:r>
                          </w:p>
                          <w:p w14:paraId="2C3F2343" w14:textId="77777777" w:rsidR="005E7643" w:rsidRPr="005E7643" w:rsidRDefault="005E7643" w:rsidP="005E7643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  <w:lang w:val="en-IN"/>
                              </w:rPr>
                            </w:pPr>
                          </w:p>
                          <w:p w14:paraId="6A3D0B65" w14:textId="59F6BA65" w:rsidR="00026BE1" w:rsidRPr="00026BE1" w:rsidRDefault="00026BE1" w:rsidP="00026BE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026B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DONE (1 cycle)</w:t>
                            </w:r>
                            <w:r w:rsidR="005E764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 when </w:t>
                            </w:r>
                            <w:proofErr w:type="spellStart"/>
                            <w:r w:rsidR="005E764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bit_cnt</w:t>
                            </w:r>
                            <w:proofErr w:type="spellEnd"/>
                            <w:r w:rsidR="005E764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 ==0</w:t>
                            </w:r>
                          </w:p>
                          <w:p w14:paraId="42EB1262" w14:textId="77777777" w:rsidR="00026BE1" w:rsidRPr="00026BE1" w:rsidRDefault="00026BE1" w:rsidP="00026BE1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proofErr w:type="spellStart"/>
                            <w:r w:rsidRPr="00026BE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Deassert</w:t>
                            </w:r>
                            <w:proofErr w:type="spellEnd"/>
                            <w:r w:rsidRPr="00026BE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 CS</w:t>
                            </w:r>
                          </w:p>
                          <w:p w14:paraId="4F2D1AA2" w14:textId="77777777" w:rsidR="00026BE1" w:rsidRPr="00026BE1" w:rsidRDefault="00026BE1" w:rsidP="00026BE1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026BE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Disable SCLK</w:t>
                            </w:r>
                          </w:p>
                          <w:p w14:paraId="10639B50" w14:textId="77777777" w:rsidR="00026BE1" w:rsidRPr="00026BE1" w:rsidRDefault="00026BE1" w:rsidP="00026BE1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026BE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Pulse done = 1</w:t>
                            </w:r>
                          </w:p>
                          <w:p w14:paraId="5849F319" w14:textId="77777777" w:rsidR="00026BE1" w:rsidRPr="00026BE1" w:rsidRDefault="00026BE1" w:rsidP="00026BE1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026BE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>Clear busy</w:t>
                            </w:r>
                          </w:p>
                          <w:p w14:paraId="790E9E55" w14:textId="77777777" w:rsidR="00026BE1" w:rsidRPr="00993320" w:rsidRDefault="00026BE1" w:rsidP="00026BE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</w:p>
                          <w:p w14:paraId="27D302B7" w14:textId="77777777" w:rsidR="002F1D55" w:rsidRPr="00F00AD5" w:rsidRDefault="002F1D55" w:rsidP="002F1D5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</w:p>
                          <w:p w14:paraId="579BF6B1" w14:textId="0313F089" w:rsidR="004A52A0" w:rsidRPr="002F1D55" w:rsidRDefault="004A52A0" w:rsidP="009359A0">
                            <w:p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920FA" id="Text Box 48" o:spid="_x0000_s1038" type="#_x0000_t202" style="position:absolute;margin-left:6.4pt;margin-top:-12.45pt;width:561.7pt;height:813.1pt;z-index:25165841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" filled="f" strokecolor="#0f0f3f [3200]">
                <v:stroke joinstyle="round"/>
                <v:textbox>
                  <w:txbxContent>
                    <w:p w14:paraId="0A8752C1" w14:textId="245DC0BA" w:rsidR="007E249F" w:rsidRPr="00606928" w:rsidRDefault="00C47189" w:rsidP="009359A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06928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IN"/>
                        </w:rPr>
                        <w:t>Working of SPI</w:t>
                      </w:r>
                      <w:r w:rsidRPr="00606928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val="en-IN"/>
                        </w:rPr>
                        <w:br/>
                      </w:r>
                      <w:r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The SPI bus consists of a single master and multiple slave devices.</w:t>
                      </w:r>
                      <w:r w:rsidR="00155B96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="004129F6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Step 1:</w:t>
                      </w:r>
                      <w:r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To </w:t>
                      </w:r>
                      <w:r w:rsidRPr="0060692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initiate communication</w:t>
                      </w:r>
                      <w:r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the master pulls the </w:t>
                      </w:r>
                      <w:r w:rsidRPr="0060692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SS/CS</w:t>
                      </w:r>
                      <w:r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line </w:t>
                      </w:r>
                      <w:r w:rsidRPr="0060692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LOW </w:t>
                      </w:r>
                      <w:r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of the intended slave, which activates only that slave while the others remain inactive and ignore the bus. </w:t>
                      </w:r>
                      <w:r w:rsidR="00DE4FA4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="00E7280F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Step 2: </w:t>
                      </w:r>
                      <w:r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Once the connection is established, </w:t>
                      </w:r>
                      <w:r w:rsidR="00AE6B0D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</w:t>
                      </w:r>
                      <w:r w:rsidR="002A14FD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he master drives SCLK, and the active slave reacts to SCLK edges as defined by CPOL/CPHA.</w:t>
                      </w:r>
                      <w:r w:rsidR="00E7280F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="008774F1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Step 3: </w:t>
                      </w:r>
                      <w:r w:rsidR="00A94A35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On each SPI clock cycle, the master shifts one bit on the configured shift edge, and the slave samples the bit on the configured sample edge, as defined by CPOL/CPHA.</w:t>
                      </w:r>
                    </w:p>
                    <w:p w14:paraId="014D7D7F" w14:textId="18ECF156" w:rsidR="00DC41D9" w:rsidRPr="00F00AD5" w:rsidRDefault="003445B0" w:rsidP="00DC41D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Step 4: </w:t>
                      </w:r>
                      <w:r w:rsidR="00561ECD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Data transfer is </w:t>
                      </w:r>
                      <w:r w:rsidR="00D02C38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full duplex</w:t>
                      </w:r>
                      <w:r w:rsidR="00D02C3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61ECD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while the master transmits data on MOSI, the slave simultaneously transmits data on MISO</w:t>
                      </w:r>
                      <w:r w:rsidR="00C47189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r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="005166C5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Step </w:t>
                      </w:r>
                      <w:r w:rsidR="00315308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5: </w:t>
                      </w:r>
                      <w:r w:rsidR="00631570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After the configured number of bits (e.g., 8 bits), the data exchange is complete, and additional frames may follow without </w:t>
                      </w:r>
                      <w:proofErr w:type="spellStart"/>
                      <w:r w:rsidR="00631570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deasserting</w:t>
                      </w:r>
                      <w:proofErr w:type="spellEnd"/>
                      <w:r w:rsidR="00631570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CS if supported.</w:t>
                      </w:r>
                      <w:r w:rsidR="00315308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="0048102F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</w:t>
                      </w:r>
                      <w:r w:rsidR="000B7871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tep 6: </w:t>
                      </w:r>
                      <w:r w:rsidR="0048102F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When the transfer is complete, the master </w:t>
                      </w:r>
                      <w:proofErr w:type="spellStart"/>
                      <w:r w:rsidR="0048102F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deasserts</w:t>
                      </w:r>
                      <w:proofErr w:type="spellEnd"/>
                      <w:r w:rsidR="0048102F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CS, forcing the slave to return to the IDLE state and release the MISO line</w:t>
                      </w:r>
                      <w:r w:rsidR="00606928" w:rsidRPr="006069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  <w:r w:rsidR="001C5B0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="001C5B0A" w:rsidRPr="00F00AD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="00DC41D9" w:rsidRPr="00F00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  <w:t>IDLE state :</w:t>
                      </w:r>
                    </w:p>
                    <w:p w14:paraId="14D426F0" w14:textId="77777777" w:rsidR="00DC41D9" w:rsidRPr="00DC41D9" w:rsidRDefault="00DC41D9" w:rsidP="00DC41D9">
                      <w:pPr>
                        <w:numPr>
                          <w:ilvl w:val="0"/>
                          <w:numId w:val="23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DC41D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CS = inactive</w:t>
                      </w:r>
                    </w:p>
                    <w:p w14:paraId="29E688B3" w14:textId="77777777" w:rsidR="00DC41D9" w:rsidRPr="00DC41D9" w:rsidRDefault="00DC41D9" w:rsidP="00DC41D9">
                      <w:pPr>
                        <w:numPr>
                          <w:ilvl w:val="0"/>
                          <w:numId w:val="23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DC41D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SCLK = idle (CPOL)</w:t>
                      </w:r>
                    </w:p>
                    <w:p w14:paraId="0C171342" w14:textId="77777777" w:rsidR="00DC41D9" w:rsidRPr="00DC41D9" w:rsidRDefault="00DC41D9" w:rsidP="00DC41D9">
                      <w:pPr>
                        <w:numPr>
                          <w:ilvl w:val="0"/>
                          <w:numId w:val="23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DC41D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busy = 0</w:t>
                      </w:r>
                    </w:p>
                    <w:p w14:paraId="6C4A8D19" w14:textId="77777777" w:rsidR="00DC41D9" w:rsidRDefault="00DC41D9" w:rsidP="00DC41D9">
                      <w:pPr>
                        <w:numPr>
                          <w:ilvl w:val="0"/>
                          <w:numId w:val="23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DC41D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Waits for start</w:t>
                      </w:r>
                    </w:p>
                    <w:p w14:paraId="4C5A8BB3" w14:textId="77777777" w:rsidR="005E7643" w:rsidRPr="00DC41D9" w:rsidRDefault="005E7643" w:rsidP="005E7643">
                      <w:pPr>
                        <w:ind w:left="720"/>
                        <w:rPr>
                          <w:rFonts w:ascii="Times New Roman" w:hAnsi="Times New Roman" w:cs="Times New Roman"/>
                          <w:sz w:val="12"/>
                          <w:szCs w:val="12"/>
                          <w:lang w:val="en-IN"/>
                        </w:rPr>
                      </w:pPr>
                    </w:p>
                    <w:p w14:paraId="790EA212" w14:textId="77777777" w:rsidR="00F00AD5" w:rsidRPr="00F00AD5" w:rsidRDefault="00F00AD5" w:rsidP="00F00A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 w:rsidRPr="00F00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  <w:t>LOAD (1 cycle)</w:t>
                      </w:r>
                    </w:p>
                    <w:p w14:paraId="416C7344" w14:textId="77777777" w:rsidR="00F00AD5" w:rsidRPr="00F00AD5" w:rsidRDefault="00F00AD5" w:rsidP="00F00AD5">
                      <w:pPr>
                        <w:numPr>
                          <w:ilvl w:val="0"/>
                          <w:numId w:val="24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F00AD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Assert selected CS</w:t>
                      </w:r>
                    </w:p>
                    <w:p w14:paraId="788ED2BD" w14:textId="77777777" w:rsidR="00F00AD5" w:rsidRPr="00F00AD5" w:rsidRDefault="00F00AD5" w:rsidP="00F00AD5">
                      <w:pPr>
                        <w:numPr>
                          <w:ilvl w:val="0"/>
                          <w:numId w:val="24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F00AD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Load TX shift register</w:t>
                      </w:r>
                    </w:p>
                    <w:p w14:paraId="1A37911A" w14:textId="1EC00CE2" w:rsidR="00F00AD5" w:rsidRPr="00F00AD5" w:rsidRDefault="00F00AD5" w:rsidP="00F00AD5">
                      <w:pPr>
                        <w:numPr>
                          <w:ilvl w:val="0"/>
                          <w:numId w:val="24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F00AD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Reset bit counter</w:t>
                      </w:r>
                      <w:r w:rsidR="002F1D5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 to [</w:t>
                      </w:r>
                      <w:proofErr w:type="spellStart"/>
                      <w:r w:rsidR="002F1D5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width_bit</w:t>
                      </w:r>
                      <w:proofErr w:type="spellEnd"/>
                      <w:r w:rsidR="002F1D5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 -1]</w:t>
                      </w:r>
                    </w:p>
                    <w:p w14:paraId="60C65069" w14:textId="77777777" w:rsidR="00F00AD5" w:rsidRPr="00F00AD5" w:rsidRDefault="00F00AD5" w:rsidP="00F00AD5">
                      <w:pPr>
                        <w:numPr>
                          <w:ilvl w:val="0"/>
                          <w:numId w:val="24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F00AD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Prepare clock enable</w:t>
                      </w:r>
                    </w:p>
                    <w:p w14:paraId="3307AE4D" w14:textId="02F8589C" w:rsidR="00F00AD5" w:rsidRDefault="00F00AD5" w:rsidP="00F00AD5">
                      <w:pPr>
                        <w:numPr>
                          <w:ilvl w:val="0"/>
                          <w:numId w:val="24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F00AD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No SCLK togglin</w:t>
                      </w:r>
                      <w:r w:rsidR="002F1D5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g</w:t>
                      </w:r>
                    </w:p>
                    <w:p w14:paraId="4AC95D61" w14:textId="77777777" w:rsidR="005E7643" w:rsidRPr="005E7643" w:rsidRDefault="005E7643" w:rsidP="005E7643">
                      <w:pPr>
                        <w:ind w:left="720"/>
                        <w:rPr>
                          <w:rFonts w:ascii="Times New Roman" w:hAnsi="Times New Roman" w:cs="Times New Roman"/>
                          <w:sz w:val="10"/>
                          <w:szCs w:val="10"/>
                          <w:lang w:val="en-IN"/>
                        </w:rPr>
                      </w:pPr>
                    </w:p>
                    <w:p w14:paraId="58C247E9" w14:textId="77777777" w:rsidR="00993320" w:rsidRPr="00993320" w:rsidRDefault="00993320" w:rsidP="0099332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 w:rsidRPr="0099332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  <w:t>TRANSFER</w:t>
                      </w:r>
                    </w:p>
                    <w:p w14:paraId="304DA4B1" w14:textId="77777777" w:rsidR="00993320" w:rsidRPr="00993320" w:rsidRDefault="00993320" w:rsidP="00993320">
                      <w:pPr>
                        <w:numPr>
                          <w:ilvl w:val="0"/>
                          <w:numId w:val="25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993320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CS = active</w:t>
                      </w:r>
                    </w:p>
                    <w:p w14:paraId="2DB3D51F" w14:textId="77777777" w:rsidR="00993320" w:rsidRPr="00993320" w:rsidRDefault="00993320" w:rsidP="00993320">
                      <w:pPr>
                        <w:numPr>
                          <w:ilvl w:val="0"/>
                          <w:numId w:val="25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993320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SCLK toggling enabled</w:t>
                      </w:r>
                    </w:p>
                    <w:p w14:paraId="6703D04A" w14:textId="77777777" w:rsidR="00993320" w:rsidRPr="00993320" w:rsidRDefault="00993320" w:rsidP="00993320">
                      <w:pPr>
                        <w:numPr>
                          <w:ilvl w:val="0"/>
                          <w:numId w:val="25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993320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Shift/sample controlled by </w:t>
                      </w:r>
                      <w:proofErr w:type="spellStart"/>
                      <w:r w:rsidRPr="00993320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datapath</w:t>
                      </w:r>
                      <w:proofErr w:type="spellEnd"/>
                    </w:p>
                    <w:p w14:paraId="185A9268" w14:textId="6432E95D" w:rsidR="00993320" w:rsidRDefault="00993320" w:rsidP="00993320">
                      <w:pPr>
                        <w:numPr>
                          <w:ilvl w:val="0"/>
                          <w:numId w:val="25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993320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FSM waits for </w:t>
                      </w:r>
                      <w:proofErr w:type="spellStart"/>
                      <w:r w:rsidRPr="00993320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bit</w:t>
                      </w:r>
                      <w:r w:rsidR="00026BE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_cnt</w:t>
                      </w:r>
                      <w:proofErr w:type="spellEnd"/>
                      <w:r w:rsidR="00026BE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 == 0</w:t>
                      </w:r>
                    </w:p>
                    <w:p w14:paraId="2C3F2343" w14:textId="77777777" w:rsidR="005E7643" w:rsidRPr="005E7643" w:rsidRDefault="005E7643" w:rsidP="005E7643">
                      <w:pPr>
                        <w:ind w:left="720"/>
                        <w:rPr>
                          <w:rFonts w:ascii="Times New Roman" w:hAnsi="Times New Roman" w:cs="Times New Roman"/>
                          <w:sz w:val="14"/>
                          <w:szCs w:val="14"/>
                          <w:lang w:val="en-IN"/>
                        </w:rPr>
                      </w:pPr>
                    </w:p>
                    <w:p w14:paraId="6A3D0B65" w14:textId="59F6BA65" w:rsidR="00026BE1" w:rsidRPr="00026BE1" w:rsidRDefault="00026BE1" w:rsidP="00026BE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 w:rsidRPr="00026BE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  <w:t>DONE (1 cycle)</w:t>
                      </w:r>
                      <w:r w:rsidR="005E764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  <w:t xml:space="preserve"> when </w:t>
                      </w:r>
                      <w:proofErr w:type="spellStart"/>
                      <w:r w:rsidR="005E764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  <w:t>bit_cnt</w:t>
                      </w:r>
                      <w:proofErr w:type="spellEnd"/>
                      <w:r w:rsidR="005E764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  <w:t xml:space="preserve"> ==0</w:t>
                      </w:r>
                    </w:p>
                    <w:p w14:paraId="42EB1262" w14:textId="77777777" w:rsidR="00026BE1" w:rsidRPr="00026BE1" w:rsidRDefault="00026BE1" w:rsidP="00026BE1">
                      <w:pPr>
                        <w:numPr>
                          <w:ilvl w:val="0"/>
                          <w:numId w:val="26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proofErr w:type="spellStart"/>
                      <w:r w:rsidRPr="00026BE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Deassert</w:t>
                      </w:r>
                      <w:proofErr w:type="spellEnd"/>
                      <w:r w:rsidRPr="00026BE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 CS</w:t>
                      </w:r>
                    </w:p>
                    <w:p w14:paraId="4F2D1AA2" w14:textId="77777777" w:rsidR="00026BE1" w:rsidRPr="00026BE1" w:rsidRDefault="00026BE1" w:rsidP="00026BE1">
                      <w:pPr>
                        <w:numPr>
                          <w:ilvl w:val="0"/>
                          <w:numId w:val="26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026BE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Disable SCLK</w:t>
                      </w:r>
                    </w:p>
                    <w:p w14:paraId="10639B50" w14:textId="77777777" w:rsidR="00026BE1" w:rsidRPr="00026BE1" w:rsidRDefault="00026BE1" w:rsidP="00026BE1">
                      <w:pPr>
                        <w:numPr>
                          <w:ilvl w:val="0"/>
                          <w:numId w:val="26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 w:rsidRPr="00026BE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Pulse done = 1</w:t>
                      </w:r>
                    </w:p>
                    <w:p w14:paraId="5849F319" w14:textId="77777777" w:rsidR="00026BE1" w:rsidRPr="00026BE1" w:rsidRDefault="00026BE1" w:rsidP="00026BE1">
                      <w:pPr>
                        <w:numPr>
                          <w:ilvl w:val="0"/>
                          <w:numId w:val="26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 w:rsidRPr="00026BE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>Clear busy</w:t>
                      </w:r>
                    </w:p>
                    <w:p w14:paraId="790E9E55" w14:textId="77777777" w:rsidR="00026BE1" w:rsidRPr="00993320" w:rsidRDefault="00026BE1" w:rsidP="00026BE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</w:p>
                    <w:p w14:paraId="27D302B7" w14:textId="77777777" w:rsidR="002F1D55" w:rsidRPr="00F00AD5" w:rsidRDefault="002F1D55" w:rsidP="002F1D5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</w:p>
                    <w:p w14:paraId="579BF6B1" w14:textId="0313F089" w:rsidR="004A52A0" w:rsidRPr="002F1D55" w:rsidRDefault="004A52A0" w:rsidP="009359A0">
                      <w:pPr>
                        <w:rPr>
                          <w:sz w:val="24"/>
                          <w:szCs w:val="24"/>
                          <w:lang w:val="en-I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25BD3">
        <w:br/>
      </w:r>
      <w:r w:rsidR="00C25BD3">
        <w:br/>
      </w:r>
      <w:r w:rsidR="00C25BD3">
        <w:br/>
      </w:r>
      <w:r w:rsidR="00C25BD3">
        <w:br/>
      </w:r>
      <w:r w:rsidR="00C25BD3">
        <w:br/>
      </w:r>
      <w:r w:rsidR="00C25BD3">
        <w:br/>
      </w:r>
      <w:r w:rsidR="00C25BD3">
        <w:br/>
      </w:r>
      <w:r w:rsidR="00C25BD3">
        <w:br/>
      </w:r>
      <w:r w:rsidR="00C25BD3">
        <w:br/>
      </w:r>
      <w:r w:rsidR="00C25BD3">
        <w:br/>
      </w:r>
      <w:r w:rsidR="00813B6E">
        <w:rPr>
          <w:noProof/>
        </w:rPr>
        <mc:AlternateContent>
          <mc:Choice Requires="wps">
            <w:drawing>
              <wp:anchor distT="0" distB="0" distL="114300" distR="114300" simplePos="0" relativeHeight="251658427" behindDoc="0" locked="0" layoutInCell="1" allowOverlap="1" wp14:anchorId="346FB210" wp14:editId="19787253">
                <wp:simplePos x="0" y="0"/>
                <wp:positionH relativeFrom="column">
                  <wp:posOffset>4513758</wp:posOffset>
                </wp:positionH>
                <wp:positionV relativeFrom="paragraph">
                  <wp:posOffset>10174302</wp:posOffset>
                </wp:positionV>
                <wp:extent cx="2637798" cy="202860"/>
                <wp:effectExtent l="0" t="0" r="10160" b="26035"/>
                <wp:wrapNone/>
                <wp:docPr id="26163052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798" cy="202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A0063D" w14:textId="282085CE" w:rsidR="00813B6E" w:rsidRPr="00813B6E" w:rsidRDefault="00813B6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13B6E">
                              <w:rPr>
                                <w:sz w:val="18"/>
                                <w:szCs w:val="18"/>
                              </w:rPr>
                              <w:t>www.linkedin.com/in/harshita-harshi-9377891bb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FB210" id="Text Box 5" o:spid="_x0000_s1039" type="#_x0000_t202" style="position:absolute;margin-left:355.4pt;margin-top:801.15pt;width:207.7pt;height:15.95pt;z-index:2516584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" fillcolor="white [3201]" strokeweight=".5pt">
                <v:textbox>
                  <w:txbxContent>
                    <w:p w14:paraId="34A0063D" w14:textId="282085CE" w:rsidR="00813B6E" w:rsidRPr="00813B6E" w:rsidRDefault="00813B6E">
                      <w:pPr>
                        <w:rPr>
                          <w:sz w:val="18"/>
                          <w:szCs w:val="18"/>
                        </w:rPr>
                      </w:pPr>
                      <w:r w:rsidRPr="00813B6E">
                        <w:rPr>
                          <w:sz w:val="18"/>
                          <w:szCs w:val="18"/>
                        </w:rPr>
                        <w:t>www.linkedin.com/in/harshita-harshi-9377891bb</w:t>
                      </w:r>
                    </w:p>
                  </w:txbxContent>
                </v:textbox>
              </v:shape>
            </w:pict>
          </mc:Fallback>
        </mc:AlternateContent>
      </w:r>
      <w:r w:rsidR="006416EE">
        <w:rPr>
          <w:noProof/>
        </w:rPr>
        <mc:AlternateContent>
          <mc:Choice Requires="wps">
            <w:drawing>
              <wp:anchor distT="0" distB="0" distL="114300" distR="114300" simplePos="0" relativeHeight="251658424" behindDoc="0" locked="0" layoutInCell="1" allowOverlap="1" wp14:anchorId="3F8FD7C7" wp14:editId="2646EC10">
                <wp:simplePos x="0" y="0"/>
                <wp:positionH relativeFrom="column">
                  <wp:posOffset>4616335</wp:posOffset>
                </wp:positionH>
                <wp:positionV relativeFrom="paragraph">
                  <wp:posOffset>3422074</wp:posOffset>
                </wp:positionV>
                <wp:extent cx="2559858" cy="5591406"/>
                <wp:effectExtent l="0" t="0" r="0" b="9525"/>
                <wp:wrapNone/>
                <wp:docPr id="50734334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858" cy="55914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236126" w14:textId="176F4E85" w:rsidR="006416EE" w:rsidRDefault="0004298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42988">
                              <w:rPr>
                                <w:sz w:val="20"/>
                                <w:szCs w:val="20"/>
                              </w:rPr>
                              <w:t>rst</w:t>
                            </w:r>
                            <w:proofErr w:type="spellEnd"/>
                            <w:r w:rsidR="006416EE">
                              <w:br/>
                            </w:r>
                            <w:r w:rsidR="006416EE">
                              <w:br/>
                            </w:r>
                            <w:r w:rsidR="006416EE">
                              <w:br/>
                            </w:r>
                            <w:r w:rsidR="006416EE">
                              <w:br/>
                              <w:t xml:space="preserve">    </w:t>
                            </w:r>
                            <w:r w:rsidR="00C04BC8">
                              <w:t xml:space="preserve">   </w:t>
                            </w:r>
                            <w:r w:rsidR="006416EE">
                              <w:rPr>
                                <w:sz w:val="20"/>
                                <w:szCs w:val="20"/>
                              </w:rPr>
                              <w:t xml:space="preserve">start </w:t>
                            </w:r>
                          </w:p>
                          <w:p w14:paraId="0092101C" w14:textId="77777777" w:rsidR="00C04BC8" w:rsidRDefault="00C04BC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8EE0830" w14:textId="77777777" w:rsidR="00C04BC8" w:rsidRDefault="00C04BC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143C2AC" w14:textId="77777777" w:rsidR="00C04BC8" w:rsidRDefault="00C04BC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7236A41" w14:textId="77777777" w:rsidR="00C04BC8" w:rsidRDefault="00C04BC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306C63A" w14:textId="77777777" w:rsidR="00C04BC8" w:rsidRDefault="00C04BC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E129EED" w14:textId="77777777" w:rsidR="00C04BC8" w:rsidRDefault="00C04BC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FE9EF86" w14:textId="77777777" w:rsidR="00C04BC8" w:rsidRDefault="00C04BC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F7C5221" w14:textId="77777777" w:rsidR="00C04BC8" w:rsidRDefault="00C04BC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DF83C3B" w14:textId="6C036648" w:rsidR="00C04BC8" w:rsidRDefault="0091267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</w:t>
                            </w:r>
                          </w:p>
                          <w:p w14:paraId="59FEBD46" w14:textId="1967EBDF" w:rsidR="00C04BC8" w:rsidRDefault="00C04BC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583740EA" w14:textId="77777777" w:rsidR="001D4078" w:rsidRDefault="001D407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4FB63A0" w14:textId="77777777" w:rsidR="001D4078" w:rsidRDefault="001D407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EA9A867" w14:textId="77777777" w:rsidR="001D4078" w:rsidRDefault="001D407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0B881F2" w14:textId="77777777" w:rsidR="001D4078" w:rsidRDefault="001D407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D5290D2" w14:textId="77777777" w:rsidR="001D4078" w:rsidRDefault="001D407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79A67C0" w14:textId="77777777" w:rsidR="001D4078" w:rsidRDefault="001D407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27EBE6D" w14:textId="77777777" w:rsidR="001D4078" w:rsidRDefault="001D407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809E6EF" w14:textId="77777777" w:rsidR="001D4078" w:rsidRDefault="001D407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5576300" w14:textId="366DC196" w:rsidR="001D4078" w:rsidRPr="006416EE" w:rsidRDefault="0091267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bit_cnt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== 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FD7C7" id="Text Box 10" o:spid="_x0000_s1040" type="#_x0000_t202" style="position:absolute;margin-left:363.5pt;margin-top:269.45pt;width:201.55pt;height:440.25pt;z-index:251658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" filled="f" stroked="f">
                <v:textbox>
                  <w:txbxContent>
                    <w:p w14:paraId="2F236126" w14:textId="176F4E85" w:rsidR="006416EE" w:rsidRDefault="00042988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042988">
                        <w:rPr>
                          <w:sz w:val="20"/>
                          <w:szCs w:val="20"/>
                        </w:rPr>
                        <w:t>rst</w:t>
                      </w:r>
                      <w:proofErr w:type="spellEnd"/>
                      <w:r w:rsidR="006416EE">
                        <w:br/>
                      </w:r>
                      <w:r w:rsidR="006416EE">
                        <w:br/>
                      </w:r>
                      <w:r w:rsidR="006416EE">
                        <w:br/>
                      </w:r>
                      <w:r w:rsidR="006416EE">
                        <w:br/>
                        <w:t xml:space="preserve">    </w:t>
                      </w:r>
                      <w:r w:rsidR="00C04BC8">
                        <w:t xml:space="preserve">   </w:t>
                      </w:r>
                      <w:r w:rsidR="006416EE">
                        <w:rPr>
                          <w:sz w:val="20"/>
                          <w:szCs w:val="20"/>
                        </w:rPr>
                        <w:t xml:space="preserve">start </w:t>
                      </w:r>
                    </w:p>
                    <w:p w14:paraId="0092101C" w14:textId="77777777" w:rsidR="00C04BC8" w:rsidRDefault="00C04BC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8EE0830" w14:textId="77777777" w:rsidR="00C04BC8" w:rsidRDefault="00C04BC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4143C2AC" w14:textId="77777777" w:rsidR="00C04BC8" w:rsidRDefault="00C04BC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7236A41" w14:textId="77777777" w:rsidR="00C04BC8" w:rsidRDefault="00C04BC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306C63A" w14:textId="77777777" w:rsidR="00C04BC8" w:rsidRDefault="00C04BC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E129EED" w14:textId="77777777" w:rsidR="00C04BC8" w:rsidRDefault="00C04BC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4FE9EF86" w14:textId="77777777" w:rsidR="00C04BC8" w:rsidRDefault="00C04BC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F7C5221" w14:textId="77777777" w:rsidR="00C04BC8" w:rsidRDefault="00C04BC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DF83C3B" w14:textId="6C036648" w:rsidR="00C04BC8" w:rsidRDefault="0091267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                                       </w:t>
                      </w:r>
                    </w:p>
                    <w:p w14:paraId="59FEBD46" w14:textId="1967EBDF" w:rsidR="00C04BC8" w:rsidRDefault="00C04BC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583740EA" w14:textId="77777777" w:rsidR="001D4078" w:rsidRDefault="001D407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4FB63A0" w14:textId="77777777" w:rsidR="001D4078" w:rsidRDefault="001D407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EA9A867" w14:textId="77777777" w:rsidR="001D4078" w:rsidRDefault="001D407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0B881F2" w14:textId="77777777" w:rsidR="001D4078" w:rsidRDefault="001D407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D5290D2" w14:textId="77777777" w:rsidR="001D4078" w:rsidRDefault="001D407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79A67C0" w14:textId="77777777" w:rsidR="001D4078" w:rsidRDefault="001D407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27EBE6D" w14:textId="77777777" w:rsidR="001D4078" w:rsidRDefault="001D407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809E6EF" w14:textId="77777777" w:rsidR="001D4078" w:rsidRDefault="001D407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5576300" w14:textId="366DC196" w:rsidR="001D4078" w:rsidRPr="006416EE" w:rsidRDefault="00912676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bit_cnt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== 0 </w:t>
                      </w:r>
                    </w:p>
                  </w:txbxContent>
                </v:textbox>
              </v:shape>
            </w:pict>
          </mc:Fallback>
        </mc:AlternateContent>
      </w:r>
      <w:r w:rsidR="00EE4110">
        <w:rPr>
          <w:noProof/>
        </w:rPr>
        <mc:AlternateContent>
          <mc:Choice Requires="wps">
            <w:drawing>
              <wp:anchor distT="0" distB="0" distL="114300" distR="114300" simplePos="0" relativeHeight="251658423" behindDoc="0" locked="0" layoutInCell="1" allowOverlap="1" wp14:anchorId="14140C75" wp14:editId="205C5A40">
                <wp:simplePos x="0" y="0"/>
                <wp:positionH relativeFrom="column">
                  <wp:posOffset>5978928</wp:posOffset>
                </wp:positionH>
                <wp:positionV relativeFrom="paragraph">
                  <wp:posOffset>3792681</wp:posOffset>
                </wp:positionV>
                <wp:extent cx="45719" cy="4240183"/>
                <wp:effectExtent l="38100" t="38100" r="354965" b="27305"/>
                <wp:wrapNone/>
                <wp:docPr id="1887222846" name="Connector: Curve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4240183"/>
                        </a:xfrm>
                        <a:prstGeom prst="curvedConnector3">
                          <a:avLst>
                            <a:gd name="adj1" fmla="val -7181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AAA29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9" o:spid="_x0000_s1026" type="#_x0000_t38" style="position:absolute;margin-left:470.8pt;margin-top:298.65pt;width:3.6pt;height:333.85pt;flip:x y;z-index:251658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" adj="-155110" strokecolor="#27a9ff [3204]" strokeweight=".5pt">
                <v:stroke endarrow="block" joinstyle="miter"/>
              </v:shape>
            </w:pict>
          </mc:Fallback>
        </mc:AlternateContent>
      </w:r>
      <w:r w:rsidR="00EE4110">
        <w:rPr>
          <w:noProof/>
        </w:rPr>
        <mc:AlternateContent>
          <mc:Choice Requires="wps">
            <w:drawing>
              <wp:anchor distT="0" distB="0" distL="114300" distR="114300" simplePos="0" relativeHeight="251658419" behindDoc="0" locked="0" layoutInCell="1" allowOverlap="1" wp14:anchorId="559EDCA7" wp14:editId="76CCE985">
                <wp:simplePos x="0" y="0"/>
                <wp:positionH relativeFrom="column">
                  <wp:posOffset>5412740</wp:posOffset>
                </wp:positionH>
                <wp:positionV relativeFrom="paragraph">
                  <wp:posOffset>4003675</wp:posOffset>
                </wp:positionV>
                <wp:extent cx="0" cy="985866"/>
                <wp:effectExtent l="76200" t="0" r="95250" b="62230"/>
                <wp:wrapNone/>
                <wp:docPr id="56967556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58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2A79C" id="Straight Arrow Connector 5" o:spid="_x0000_s1026" type="#_x0000_t32" style="position:absolute;margin-left:426.2pt;margin-top:315.25pt;width:0;height:77.65pt;flip:x;z-index:2516584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" strokecolor="#27a9ff [3204]" strokeweight=".5pt">
                <v:stroke endarrow="block" joinstyle="miter"/>
              </v:shape>
            </w:pict>
          </mc:Fallback>
        </mc:AlternateContent>
      </w:r>
      <w:r w:rsidR="00EE4110">
        <w:rPr>
          <w:noProof/>
        </w:rPr>
        <mc:AlternateContent>
          <mc:Choice Requires="wps">
            <w:drawing>
              <wp:anchor distT="0" distB="0" distL="114300" distR="114300" simplePos="0" relativeHeight="251658422" behindDoc="1" locked="0" layoutInCell="1" allowOverlap="1" wp14:anchorId="69663F99" wp14:editId="4CF3BA62">
                <wp:simplePos x="0" y="0"/>
                <wp:positionH relativeFrom="column">
                  <wp:posOffset>4945380</wp:posOffset>
                </wp:positionH>
                <wp:positionV relativeFrom="paragraph">
                  <wp:posOffset>3615690</wp:posOffset>
                </wp:positionV>
                <wp:extent cx="47625" cy="168275"/>
                <wp:effectExtent l="209550" t="57150" r="28575" b="22225"/>
                <wp:wrapThrough wrapText="bothSides">
                  <wp:wrapPolygon edited="0">
                    <wp:start x="-25920" y="-7336"/>
                    <wp:lineTo x="-34560" y="0"/>
                    <wp:lineTo x="-95040" y="22008"/>
                    <wp:lineTo x="17280" y="22008"/>
                    <wp:lineTo x="25920" y="-7336"/>
                    <wp:lineTo x="-25920" y="-7336"/>
                  </wp:wrapPolygon>
                </wp:wrapThrough>
                <wp:docPr id="1881181188" name="Connector: Curv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" cy="168275"/>
                        </a:xfrm>
                        <a:prstGeom prst="curvedConnector3">
                          <a:avLst>
                            <a:gd name="adj1" fmla="val -68006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DED4B" id="Connector: Curved 8" o:spid="_x0000_s1026" type="#_x0000_t38" style="position:absolute;margin-left:389.4pt;margin-top:284.7pt;width:3.75pt;height:13.25pt;flip:y;z-index:-2516580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" adj="-146893" strokecolor="#27a9ff [3204]" strokeweight=".5pt">
                <v:stroke endarrow="block" joinstyle="miter"/>
                <w10:wrap type="through"/>
              </v:shape>
            </w:pict>
          </mc:Fallback>
        </mc:AlternateContent>
      </w:r>
      <w:r w:rsidR="00EE2D55">
        <w:rPr>
          <w:noProof/>
        </w:rPr>
        <mc:AlternateContent>
          <mc:Choice Requires="wps">
            <w:drawing>
              <wp:anchor distT="0" distB="0" distL="114300" distR="114300" simplePos="0" relativeHeight="251658418" behindDoc="0" locked="0" layoutInCell="1" allowOverlap="1" wp14:anchorId="57BD4ADF" wp14:editId="112E4CF8">
                <wp:simplePos x="0" y="0"/>
                <wp:positionH relativeFrom="column">
                  <wp:posOffset>4862146</wp:posOffset>
                </wp:positionH>
                <wp:positionV relativeFrom="paragraph">
                  <wp:posOffset>7797018</wp:posOffset>
                </wp:positionV>
                <wp:extent cx="1151792" cy="615364"/>
                <wp:effectExtent l="0" t="0" r="10795" b="13335"/>
                <wp:wrapNone/>
                <wp:docPr id="2658797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792" cy="61536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2A7BE" w14:textId="3A942CFB" w:rsidR="00EE2D55" w:rsidRDefault="00EE2D55" w:rsidP="00EE2D55">
                            <w:pPr>
                              <w:jc w:val="center"/>
                            </w:pPr>
                            <w:r>
                              <w:t>DONE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BD4ADF" id="Oval 4" o:spid="_x0000_s1041" style="position:absolute;margin-left:382.85pt;margin-top:613.95pt;width:90.7pt;height:48.45pt;z-index:2516584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" fillcolor="#27a9ff [3204]" strokecolor="#001a2b [484]" strokeweight="1pt">
                <v:stroke joinstyle="miter"/>
                <v:textbox>
                  <w:txbxContent>
                    <w:p w14:paraId="0782A7BE" w14:textId="3A942CFB" w:rsidR="00EE2D55" w:rsidRDefault="00EE2D55" w:rsidP="00EE2D55">
                      <w:pPr>
                        <w:jc w:val="center"/>
                      </w:pPr>
                      <w:r>
                        <w:t>DONE</w:t>
                      </w:r>
                    </w:p>
                  </w:txbxContent>
                </v:textbox>
              </v:oval>
            </w:pict>
          </mc:Fallback>
        </mc:AlternateContent>
      </w:r>
      <w:r w:rsidR="00EE2D55">
        <w:rPr>
          <w:noProof/>
        </w:rPr>
        <mc:AlternateContent>
          <mc:Choice Requires="wps">
            <w:drawing>
              <wp:anchor distT="0" distB="0" distL="114300" distR="114300" simplePos="0" relativeHeight="251658421" behindDoc="0" locked="0" layoutInCell="1" allowOverlap="1" wp14:anchorId="306DA4C2" wp14:editId="3149E029">
                <wp:simplePos x="0" y="0"/>
                <wp:positionH relativeFrom="column">
                  <wp:posOffset>5380355</wp:posOffset>
                </wp:positionH>
                <wp:positionV relativeFrom="paragraph">
                  <wp:posOffset>7031990</wp:posOffset>
                </wp:positionV>
                <wp:extent cx="0" cy="756138"/>
                <wp:effectExtent l="76200" t="0" r="57150" b="63500"/>
                <wp:wrapNone/>
                <wp:docPr id="15555214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61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4C802" id="Straight Arrow Connector 7" o:spid="_x0000_s1026" type="#_x0000_t32" style="position:absolute;margin-left:423.65pt;margin-top:553.7pt;width:0;height:59.55pt;z-index:25165842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" strokecolor="#27a9ff [3204]" strokeweight=".5pt">
                <v:stroke endarrow="block" joinstyle="miter"/>
              </v:shape>
            </w:pict>
          </mc:Fallback>
        </mc:AlternateContent>
      </w:r>
      <w:r w:rsidR="00EE2D55">
        <w:rPr>
          <w:noProof/>
        </w:rPr>
        <mc:AlternateContent>
          <mc:Choice Requires="wps">
            <w:drawing>
              <wp:anchor distT="0" distB="0" distL="114300" distR="114300" simplePos="0" relativeHeight="251658417" behindDoc="0" locked="0" layoutInCell="1" allowOverlap="1" wp14:anchorId="6C7029B2" wp14:editId="3FA6D071">
                <wp:simplePos x="0" y="0"/>
                <wp:positionH relativeFrom="column">
                  <wp:posOffset>4723570</wp:posOffset>
                </wp:positionH>
                <wp:positionV relativeFrom="paragraph">
                  <wp:posOffset>6434161</wp:posOffset>
                </wp:positionV>
                <wp:extent cx="1389185" cy="580292"/>
                <wp:effectExtent l="0" t="0" r="20955" b="10795"/>
                <wp:wrapNone/>
                <wp:docPr id="78993640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185" cy="5802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15FC4E" w14:textId="14A4434F" w:rsidR="00561442" w:rsidRPr="00561442" w:rsidRDefault="00561442" w:rsidP="00561442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561442">
                              <w:rPr>
                                <w:sz w:val="22"/>
                              </w:rPr>
                              <w:t>TRANSFER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7029B2" id="Oval 3" o:spid="_x0000_s1042" style="position:absolute;margin-left:371.95pt;margin-top:506.65pt;width:109.4pt;height:45.7pt;z-index:2516584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" fillcolor="#27a9ff [3204]" strokecolor="#001a2b [484]" strokeweight="1pt">
                <v:stroke joinstyle="miter"/>
                <v:textbox>
                  <w:txbxContent>
                    <w:p w14:paraId="7715FC4E" w14:textId="14A4434F" w:rsidR="00561442" w:rsidRPr="00561442" w:rsidRDefault="00561442" w:rsidP="00561442">
                      <w:pPr>
                        <w:jc w:val="center"/>
                        <w:rPr>
                          <w:sz w:val="22"/>
                        </w:rPr>
                      </w:pPr>
                      <w:r w:rsidRPr="00561442">
                        <w:rPr>
                          <w:sz w:val="22"/>
                        </w:rPr>
                        <w:t>TRANSFER</w:t>
                      </w:r>
                    </w:p>
                  </w:txbxContent>
                </v:textbox>
              </v:oval>
            </w:pict>
          </mc:Fallback>
        </mc:AlternateContent>
      </w:r>
      <w:r w:rsidR="00EE2D55">
        <w:rPr>
          <w:noProof/>
        </w:rPr>
        <mc:AlternateContent>
          <mc:Choice Requires="wps">
            <w:drawing>
              <wp:anchor distT="0" distB="0" distL="114300" distR="114300" simplePos="0" relativeHeight="251658420" behindDoc="0" locked="0" layoutInCell="1" allowOverlap="1" wp14:anchorId="1231EAF3" wp14:editId="35394BC9">
                <wp:simplePos x="0" y="0"/>
                <wp:positionH relativeFrom="column">
                  <wp:posOffset>5415622</wp:posOffset>
                </wp:positionH>
                <wp:positionV relativeFrom="paragraph">
                  <wp:posOffset>5597818</wp:posOffset>
                </wp:positionV>
                <wp:extent cx="0" cy="826477"/>
                <wp:effectExtent l="76200" t="0" r="57150" b="50165"/>
                <wp:wrapNone/>
                <wp:docPr id="211036779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64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79AB58" id="Straight Arrow Connector 6" o:spid="_x0000_s1026" type="#_x0000_t32" style="position:absolute;margin-left:426.45pt;margin-top:440.75pt;width:0;height:65.1pt;z-index:2516584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" strokecolor="#27a9ff [3204]" strokeweight=".5pt">
                <v:stroke endarrow="block" joinstyle="miter"/>
              </v:shape>
            </w:pict>
          </mc:Fallback>
        </mc:AlternateContent>
      </w:r>
      <w:r w:rsidR="00EE2D55">
        <w:rPr>
          <w:noProof/>
        </w:rPr>
        <mc:AlternateContent>
          <mc:Choice Requires="wps">
            <w:drawing>
              <wp:anchor distT="0" distB="0" distL="114300" distR="114300" simplePos="0" relativeHeight="251658416" behindDoc="0" locked="0" layoutInCell="1" allowOverlap="1" wp14:anchorId="5A2DD18D" wp14:editId="4BD6A216">
                <wp:simplePos x="0" y="0"/>
                <wp:positionH relativeFrom="column">
                  <wp:posOffset>4897071</wp:posOffset>
                </wp:positionH>
                <wp:positionV relativeFrom="paragraph">
                  <wp:posOffset>5018503</wp:posOffset>
                </wp:positionV>
                <wp:extent cx="1046285" cy="580292"/>
                <wp:effectExtent l="0" t="0" r="20955" b="10795"/>
                <wp:wrapNone/>
                <wp:docPr id="151743590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285" cy="5802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B6774" w14:textId="0C0603D4" w:rsidR="00606928" w:rsidRDefault="00606928" w:rsidP="00606928">
                            <w:pPr>
                              <w:jc w:val="center"/>
                            </w:pPr>
                            <w:r>
                              <w:t>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2DD18D" id="Oval 2" o:spid="_x0000_s1043" style="position:absolute;margin-left:385.6pt;margin-top:395.15pt;width:82.4pt;height:45.7pt;z-index:25165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" fillcolor="#27a9ff [3204]" strokecolor="#001a2b [484]" strokeweight="1pt">
                <v:stroke joinstyle="miter"/>
                <v:textbox>
                  <w:txbxContent>
                    <w:p w14:paraId="36CB6774" w14:textId="0C0603D4" w:rsidR="00606928" w:rsidRDefault="00606928" w:rsidP="00606928">
                      <w:pPr>
                        <w:jc w:val="center"/>
                      </w:pPr>
                      <w:r>
                        <w:t>LOAD</w:t>
                      </w:r>
                    </w:p>
                  </w:txbxContent>
                </v:textbox>
              </v:oval>
            </w:pict>
          </mc:Fallback>
        </mc:AlternateContent>
      </w:r>
      <w:r w:rsidR="00EE2D55">
        <w:rPr>
          <w:noProof/>
        </w:rPr>
        <mc:AlternateContent>
          <mc:Choice Requires="wps">
            <w:drawing>
              <wp:anchor distT="0" distB="0" distL="114300" distR="114300" simplePos="0" relativeHeight="251658415" behindDoc="0" locked="0" layoutInCell="1" allowOverlap="1" wp14:anchorId="0FB2846F" wp14:editId="3B52DED6">
                <wp:simplePos x="0" y="0"/>
                <wp:positionH relativeFrom="column">
                  <wp:posOffset>4931068</wp:posOffset>
                </wp:positionH>
                <wp:positionV relativeFrom="paragraph">
                  <wp:posOffset>3505590</wp:posOffset>
                </wp:positionV>
                <wp:extent cx="1037492" cy="527539"/>
                <wp:effectExtent l="0" t="0" r="10795" b="25400"/>
                <wp:wrapNone/>
                <wp:docPr id="196477894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7492" cy="52753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F1C8F" w14:textId="70471763" w:rsidR="00606928" w:rsidRDefault="00606928" w:rsidP="00606928">
                            <w:pPr>
                              <w:jc w:val="center"/>
                            </w:pPr>
                            <w:r>
                              <w:t>IDLE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B2846F" id="Oval 1" o:spid="_x0000_s1044" style="position:absolute;margin-left:388.25pt;margin-top:276.05pt;width:81.7pt;height:41.55pt;z-index:2516584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" fillcolor="#27a9ff [3204]" strokecolor="#001a2b [484]" strokeweight="1pt">
                <v:stroke joinstyle="miter"/>
                <v:textbox>
                  <w:txbxContent>
                    <w:p w14:paraId="104F1C8F" w14:textId="70471763" w:rsidR="00606928" w:rsidRDefault="00606928" w:rsidP="00606928">
                      <w:pPr>
                        <w:jc w:val="center"/>
                      </w:pPr>
                      <w:r>
                        <w:t>IDLE</w:t>
                      </w:r>
                    </w:p>
                  </w:txbxContent>
                </v:textbox>
              </v:oval>
            </w:pict>
          </mc:Fallback>
        </mc:AlternateContent>
      </w:r>
      <w:r w:rsidR="00C10C8E">
        <w:rPr>
          <w:noProof/>
        </w:rPr>
        <w:drawing>
          <wp:anchor distT="0" distB="0" distL="114300" distR="114300" simplePos="0" relativeHeight="251658241" behindDoc="0" locked="0" layoutInCell="1" allowOverlap="1" wp14:anchorId="4261522D" wp14:editId="709F92B2">
            <wp:simplePos x="0" y="0"/>
            <wp:positionH relativeFrom="column">
              <wp:posOffset>-57559</wp:posOffset>
            </wp:positionH>
            <wp:positionV relativeFrom="paragraph">
              <wp:posOffset>10254801</wp:posOffset>
            </wp:positionV>
            <wp:extent cx="6174342" cy="153596"/>
            <wp:effectExtent l="0" t="0" r="0" b="0"/>
            <wp:wrapNone/>
            <wp:docPr id="1" name="Graphic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342" cy="153596"/>
                    </a:xfrm>
                    <a:prstGeom prst="rect">
                      <a:avLst/>
                    </a:prstGeom>
                    <a:effectLst>
                      <a:outerShdw blurRad="101600" dist="38100" dir="13500000" algn="b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C10C8E" w:rsidRPr="00C10C8E" w:rsidSect="000A093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7" w:h="16839" w:code="9"/>
      <w:pgMar w:top="432" w:right="0" w:bottom="720" w:left="0" w:header="0" w:footer="0" w:gutter="0"/>
      <w:pgBorders w:display="notFirstPage" w:offsetFrom="page">
        <w:right w:val="threeDEmboss" w:sz="48" w:space="24" w:color="005893" w:themeColor="accent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30D7F" w14:textId="77777777" w:rsidR="00EE6356" w:rsidRDefault="00EE6356" w:rsidP="000E7E1B">
      <w:pPr>
        <w:framePr w:hSpace="0" w:wrap="auto" w:vAnchor="margin" w:xAlign="left" w:yAlign="inline"/>
      </w:pPr>
      <w:r>
        <w:separator/>
      </w:r>
    </w:p>
  </w:endnote>
  <w:endnote w:type="continuationSeparator" w:id="0">
    <w:p w14:paraId="1563B50C" w14:textId="77777777" w:rsidR="00EE6356" w:rsidRDefault="00EE6356" w:rsidP="000E7E1B">
      <w:pPr>
        <w:framePr w:hSpace="0" w:wrap="auto" w:vAnchor="margin" w:xAlign="left" w:yAlign="inlin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charset w:val="00"/>
    <w:family w:val="roman"/>
    <w:pitch w:val="variable"/>
    <w:sig w:usb0="00000003" w:usb1="00000000" w:usb2="00000000" w:usb3="00000000" w:csb0="00000001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99874" w14:textId="77777777" w:rsidR="000E7E1B" w:rsidRDefault="000E7E1B" w:rsidP="000E7E1B">
    <w:pPr>
      <w:pStyle w:val="Footer"/>
      <w:framePr w:hSpace="0" w:wrap="auto" w:vAnchor="margin" w:xAlign="left" w:yAlign="inli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D51BB" w14:textId="38A2F8E5" w:rsidR="000E7E1B" w:rsidRDefault="000E7E1B" w:rsidP="000E7E1B">
    <w:pPr>
      <w:pStyle w:val="Footer"/>
      <w:framePr w:hSpace="0" w:wrap="auto" w:vAnchor="margin" w:xAlign="left" w:yAlign="inlin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4D2A3" w14:textId="77777777" w:rsidR="000E7E1B" w:rsidRDefault="000E7E1B" w:rsidP="000E7E1B">
    <w:pPr>
      <w:pStyle w:val="Footer"/>
      <w:framePr w:hSpace="0" w:wrap="auto" w:vAnchor="margin" w:xAlign="left" w:yAlign="inli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230C6" w14:textId="77777777" w:rsidR="00EE6356" w:rsidRDefault="00EE6356" w:rsidP="000E7E1B">
      <w:pPr>
        <w:framePr w:hSpace="0" w:wrap="auto" w:vAnchor="margin" w:xAlign="left" w:yAlign="inline"/>
      </w:pPr>
      <w:r>
        <w:separator/>
      </w:r>
    </w:p>
  </w:footnote>
  <w:footnote w:type="continuationSeparator" w:id="0">
    <w:p w14:paraId="1147975A" w14:textId="77777777" w:rsidR="00EE6356" w:rsidRDefault="00EE6356" w:rsidP="000E7E1B">
      <w:pPr>
        <w:framePr w:hSpace="0" w:wrap="auto" w:vAnchor="margin" w:xAlign="left" w:yAlign="inlin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F61DB" w14:textId="082F4835" w:rsidR="000E7E1B" w:rsidRDefault="009D0A90" w:rsidP="000E7E1B">
    <w:pPr>
      <w:pStyle w:val="Header"/>
      <w:framePr w:hSpace="0" w:wrap="auto" w:vAnchor="margin" w:xAlign="left" w:yAlign="inline"/>
    </w:pPr>
    <w:r>
      <w:rPr>
        <w:noProof/>
      </w:rPr>
      <w:pict w14:anchorId="5E8750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573594" o:spid="_x0000_s1026" type="#_x0000_t136" style="position:absolute;margin-left:0;margin-top:0;width:727.4pt;height:111.9pt;rotation:315;z-index:-251658239;mso-position-horizontal:center;mso-position-horizontal-relative:margin;mso-position-vertical:center;mso-position-vertical-relative:margin" o:allowincell="f" fillcolor="silver" stroked="f">
          <v:fill opacity=".5"/>
          <v:textpath style="font-family:&quot;Microsoft Sans Serif&quot;;font-size:1pt" string="Harshita_harsh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0B6B3" w14:textId="37BBA903" w:rsidR="000E7E1B" w:rsidRDefault="009D0A90" w:rsidP="000E7E1B">
    <w:pPr>
      <w:pStyle w:val="Header"/>
      <w:framePr w:hSpace="0" w:wrap="auto" w:vAnchor="margin" w:xAlign="left" w:yAlign="inline"/>
    </w:pPr>
    <w:r>
      <w:rPr>
        <w:noProof/>
      </w:rPr>
      <w:pict w14:anchorId="345EE6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573595" o:spid="_x0000_s1027" type="#_x0000_t136" style="position:absolute;margin-left:0;margin-top:0;width:727.4pt;height:111.9pt;rotation:315;z-index:-251658238;mso-position-horizontal:center;mso-position-horizontal-relative:margin;mso-position-vertical:center;mso-position-vertical-relative:margin" o:allowincell="f" fillcolor="silver" stroked="f">
          <v:fill opacity=".5"/>
          <v:textpath style="font-family:&quot;Microsoft Sans Serif&quot;;font-size:1pt" string="Harshita_harsh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2C5CE" w14:textId="0A69E691" w:rsidR="000E7E1B" w:rsidRDefault="009D0A90" w:rsidP="000E7E1B">
    <w:pPr>
      <w:pStyle w:val="Header"/>
      <w:framePr w:hSpace="0" w:wrap="auto" w:vAnchor="margin" w:xAlign="left" w:yAlign="inline"/>
    </w:pPr>
    <w:r>
      <w:rPr>
        <w:noProof/>
      </w:rPr>
      <w:pict w14:anchorId="1851850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573593" o:spid="_x0000_s1025" type="#_x0000_t136" style="position:absolute;margin-left:0;margin-top:0;width:727.4pt;height:111.9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Microsoft Sans Serif&quot;;font-size:1pt" string="Harshita_harsh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F12D8"/>
    <w:multiLevelType w:val="multilevel"/>
    <w:tmpl w:val="E6889C80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F64603"/>
    <w:multiLevelType w:val="multilevel"/>
    <w:tmpl w:val="2BF8441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A878E2"/>
    <w:multiLevelType w:val="multilevel"/>
    <w:tmpl w:val="6B2A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53815"/>
    <w:multiLevelType w:val="hybridMultilevel"/>
    <w:tmpl w:val="7F78C77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766ED5"/>
    <w:multiLevelType w:val="multilevel"/>
    <w:tmpl w:val="438A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81D29"/>
    <w:multiLevelType w:val="hybridMultilevel"/>
    <w:tmpl w:val="B1A0B2FC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340735DF"/>
    <w:multiLevelType w:val="multilevel"/>
    <w:tmpl w:val="BCC2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10C23"/>
    <w:multiLevelType w:val="multilevel"/>
    <w:tmpl w:val="97B4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3711E"/>
    <w:multiLevelType w:val="hybridMultilevel"/>
    <w:tmpl w:val="CA967B4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D32641B"/>
    <w:multiLevelType w:val="multilevel"/>
    <w:tmpl w:val="5A86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D7356"/>
    <w:multiLevelType w:val="hybridMultilevel"/>
    <w:tmpl w:val="E780D88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311143F"/>
    <w:multiLevelType w:val="hybridMultilevel"/>
    <w:tmpl w:val="91CCC64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481531A"/>
    <w:multiLevelType w:val="multilevel"/>
    <w:tmpl w:val="B9C6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D2FFC"/>
    <w:multiLevelType w:val="multilevel"/>
    <w:tmpl w:val="30F6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A711C"/>
    <w:multiLevelType w:val="multilevel"/>
    <w:tmpl w:val="15AC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B75B9"/>
    <w:multiLevelType w:val="multilevel"/>
    <w:tmpl w:val="3C7EFC8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514DEF"/>
    <w:multiLevelType w:val="hybridMultilevel"/>
    <w:tmpl w:val="A2F4F5B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0411D4E"/>
    <w:multiLevelType w:val="hybridMultilevel"/>
    <w:tmpl w:val="E45E825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52D03A74"/>
    <w:multiLevelType w:val="multilevel"/>
    <w:tmpl w:val="54CC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340B2"/>
    <w:multiLevelType w:val="multilevel"/>
    <w:tmpl w:val="6ACE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56085"/>
    <w:multiLevelType w:val="multilevel"/>
    <w:tmpl w:val="453C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30C61"/>
    <w:multiLevelType w:val="hybridMultilevel"/>
    <w:tmpl w:val="4F946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62054D"/>
    <w:multiLevelType w:val="multilevel"/>
    <w:tmpl w:val="347E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B0BDB"/>
    <w:multiLevelType w:val="multilevel"/>
    <w:tmpl w:val="1E00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1521E"/>
    <w:multiLevelType w:val="multilevel"/>
    <w:tmpl w:val="3AC8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327378"/>
    <w:multiLevelType w:val="multilevel"/>
    <w:tmpl w:val="4D0E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749986">
    <w:abstractNumId w:val="0"/>
  </w:num>
  <w:num w:numId="2" w16cid:durableId="616643518">
    <w:abstractNumId w:val="1"/>
  </w:num>
  <w:num w:numId="3" w16cid:durableId="1036387825">
    <w:abstractNumId w:val="9"/>
  </w:num>
  <w:num w:numId="4" w16cid:durableId="755176210">
    <w:abstractNumId w:val="15"/>
  </w:num>
  <w:num w:numId="5" w16cid:durableId="786781492">
    <w:abstractNumId w:val="21"/>
  </w:num>
  <w:num w:numId="6" w16cid:durableId="1022896829">
    <w:abstractNumId w:val="10"/>
  </w:num>
  <w:num w:numId="7" w16cid:durableId="246303647">
    <w:abstractNumId w:val="16"/>
  </w:num>
  <w:num w:numId="8" w16cid:durableId="811294663">
    <w:abstractNumId w:val="3"/>
  </w:num>
  <w:num w:numId="9" w16cid:durableId="210271119">
    <w:abstractNumId w:val="4"/>
  </w:num>
  <w:num w:numId="10" w16cid:durableId="1817406823">
    <w:abstractNumId w:val="20"/>
  </w:num>
  <w:num w:numId="11" w16cid:durableId="1388993682">
    <w:abstractNumId w:val="6"/>
  </w:num>
  <w:num w:numId="12" w16cid:durableId="827095918">
    <w:abstractNumId w:val="14"/>
  </w:num>
  <w:num w:numId="13" w16cid:durableId="1143623204">
    <w:abstractNumId w:val="2"/>
  </w:num>
  <w:num w:numId="14" w16cid:durableId="1399860609">
    <w:abstractNumId w:val="22"/>
  </w:num>
  <w:num w:numId="15" w16cid:durableId="1500388649">
    <w:abstractNumId w:val="8"/>
  </w:num>
  <w:num w:numId="16" w16cid:durableId="1448498733">
    <w:abstractNumId w:val="5"/>
  </w:num>
  <w:num w:numId="17" w16cid:durableId="931083519">
    <w:abstractNumId w:val="23"/>
  </w:num>
  <w:num w:numId="18" w16cid:durableId="1775712421">
    <w:abstractNumId w:val="18"/>
  </w:num>
  <w:num w:numId="19" w16cid:durableId="1826434770">
    <w:abstractNumId w:val="17"/>
  </w:num>
  <w:num w:numId="20" w16cid:durableId="890535149">
    <w:abstractNumId w:val="25"/>
  </w:num>
  <w:num w:numId="21" w16cid:durableId="1432512615">
    <w:abstractNumId w:val="19"/>
  </w:num>
  <w:num w:numId="22" w16cid:durableId="1563829528">
    <w:abstractNumId w:val="11"/>
  </w:num>
  <w:num w:numId="23" w16cid:durableId="1096907352">
    <w:abstractNumId w:val="13"/>
  </w:num>
  <w:num w:numId="24" w16cid:durableId="256788767">
    <w:abstractNumId w:val="7"/>
  </w:num>
  <w:num w:numId="25" w16cid:durableId="1757705824">
    <w:abstractNumId w:val="12"/>
  </w:num>
  <w:num w:numId="26" w16cid:durableId="122849766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8E"/>
    <w:rsid w:val="0000472E"/>
    <w:rsid w:val="00004749"/>
    <w:rsid w:val="000070AF"/>
    <w:rsid w:val="000139DE"/>
    <w:rsid w:val="00014669"/>
    <w:rsid w:val="0001530A"/>
    <w:rsid w:val="00026BE1"/>
    <w:rsid w:val="00026DB1"/>
    <w:rsid w:val="00027A4F"/>
    <w:rsid w:val="00034EFD"/>
    <w:rsid w:val="00036AD9"/>
    <w:rsid w:val="00040945"/>
    <w:rsid w:val="00042988"/>
    <w:rsid w:val="00055467"/>
    <w:rsid w:val="00057DED"/>
    <w:rsid w:val="00077CE5"/>
    <w:rsid w:val="000848C0"/>
    <w:rsid w:val="00084CB3"/>
    <w:rsid w:val="00097C6A"/>
    <w:rsid w:val="000A0934"/>
    <w:rsid w:val="000A1002"/>
    <w:rsid w:val="000A1FD0"/>
    <w:rsid w:val="000B507B"/>
    <w:rsid w:val="000B7871"/>
    <w:rsid w:val="000C3F7B"/>
    <w:rsid w:val="000D06A8"/>
    <w:rsid w:val="000E66AE"/>
    <w:rsid w:val="000E7E1B"/>
    <w:rsid w:val="000F0AA8"/>
    <w:rsid w:val="00101FE2"/>
    <w:rsid w:val="001125F5"/>
    <w:rsid w:val="00121187"/>
    <w:rsid w:val="001260B0"/>
    <w:rsid w:val="00133A1E"/>
    <w:rsid w:val="001434DE"/>
    <w:rsid w:val="00145DE2"/>
    <w:rsid w:val="00146E7D"/>
    <w:rsid w:val="001535F3"/>
    <w:rsid w:val="00155B96"/>
    <w:rsid w:val="001564AA"/>
    <w:rsid w:val="00160580"/>
    <w:rsid w:val="00166A3B"/>
    <w:rsid w:val="00172642"/>
    <w:rsid w:val="00177434"/>
    <w:rsid w:val="00185229"/>
    <w:rsid w:val="00186897"/>
    <w:rsid w:val="00194622"/>
    <w:rsid w:val="001A636D"/>
    <w:rsid w:val="001C2F68"/>
    <w:rsid w:val="001C4954"/>
    <w:rsid w:val="001C5B0A"/>
    <w:rsid w:val="001D4078"/>
    <w:rsid w:val="001E06A8"/>
    <w:rsid w:val="001E10B7"/>
    <w:rsid w:val="001E5E1F"/>
    <w:rsid w:val="001E793D"/>
    <w:rsid w:val="001F2012"/>
    <w:rsid w:val="001F4F42"/>
    <w:rsid w:val="002053AC"/>
    <w:rsid w:val="00210894"/>
    <w:rsid w:val="002113B6"/>
    <w:rsid w:val="002116A3"/>
    <w:rsid w:val="00217CF6"/>
    <w:rsid w:val="00224827"/>
    <w:rsid w:val="00231C9E"/>
    <w:rsid w:val="00243BD9"/>
    <w:rsid w:val="00250A76"/>
    <w:rsid w:val="00253349"/>
    <w:rsid w:val="002575CE"/>
    <w:rsid w:val="002679F5"/>
    <w:rsid w:val="00277401"/>
    <w:rsid w:val="00285D6D"/>
    <w:rsid w:val="002874D8"/>
    <w:rsid w:val="00291927"/>
    <w:rsid w:val="002A0F46"/>
    <w:rsid w:val="002A14FD"/>
    <w:rsid w:val="002A2753"/>
    <w:rsid w:val="002B565A"/>
    <w:rsid w:val="002C064F"/>
    <w:rsid w:val="002C4DF6"/>
    <w:rsid w:val="002D0216"/>
    <w:rsid w:val="002D7A5D"/>
    <w:rsid w:val="002E513E"/>
    <w:rsid w:val="002E56BB"/>
    <w:rsid w:val="002E5BC7"/>
    <w:rsid w:val="002E635C"/>
    <w:rsid w:val="002F0B1A"/>
    <w:rsid w:val="002F0D1A"/>
    <w:rsid w:val="002F1CD8"/>
    <w:rsid w:val="002F1D55"/>
    <w:rsid w:val="00307A84"/>
    <w:rsid w:val="00315308"/>
    <w:rsid w:val="00321116"/>
    <w:rsid w:val="0032363F"/>
    <w:rsid w:val="003304DA"/>
    <w:rsid w:val="00333671"/>
    <w:rsid w:val="00333C42"/>
    <w:rsid w:val="003445B0"/>
    <w:rsid w:val="00345411"/>
    <w:rsid w:val="003476AA"/>
    <w:rsid w:val="00362009"/>
    <w:rsid w:val="00362F55"/>
    <w:rsid w:val="00370186"/>
    <w:rsid w:val="00382592"/>
    <w:rsid w:val="00391CE6"/>
    <w:rsid w:val="00393BFB"/>
    <w:rsid w:val="00397709"/>
    <w:rsid w:val="003A3A7E"/>
    <w:rsid w:val="003A5014"/>
    <w:rsid w:val="003A5D82"/>
    <w:rsid w:val="003B112B"/>
    <w:rsid w:val="003B1299"/>
    <w:rsid w:val="003C7C80"/>
    <w:rsid w:val="003F3191"/>
    <w:rsid w:val="004000AD"/>
    <w:rsid w:val="00401DA8"/>
    <w:rsid w:val="004129F6"/>
    <w:rsid w:val="004204DC"/>
    <w:rsid w:val="00423824"/>
    <w:rsid w:val="00424685"/>
    <w:rsid w:val="00426104"/>
    <w:rsid w:val="0042636C"/>
    <w:rsid w:val="00427DD7"/>
    <w:rsid w:val="00433DA7"/>
    <w:rsid w:val="00435983"/>
    <w:rsid w:val="00451649"/>
    <w:rsid w:val="00463797"/>
    <w:rsid w:val="00464072"/>
    <w:rsid w:val="00477AE0"/>
    <w:rsid w:val="0048102F"/>
    <w:rsid w:val="0049285D"/>
    <w:rsid w:val="004A52A0"/>
    <w:rsid w:val="004B4468"/>
    <w:rsid w:val="004B77A0"/>
    <w:rsid w:val="004C3574"/>
    <w:rsid w:val="004E1B6A"/>
    <w:rsid w:val="004E2E6C"/>
    <w:rsid w:val="004E3C02"/>
    <w:rsid w:val="004F171A"/>
    <w:rsid w:val="004F4A0A"/>
    <w:rsid w:val="00500AF0"/>
    <w:rsid w:val="005166C5"/>
    <w:rsid w:val="00517E25"/>
    <w:rsid w:val="00534DD3"/>
    <w:rsid w:val="00536B87"/>
    <w:rsid w:val="005507D1"/>
    <w:rsid w:val="005545BE"/>
    <w:rsid w:val="00561442"/>
    <w:rsid w:val="00561ECD"/>
    <w:rsid w:val="00575EAE"/>
    <w:rsid w:val="00583411"/>
    <w:rsid w:val="00592DC0"/>
    <w:rsid w:val="005A4C82"/>
    <w:rsid w:val="005A7F33"/>
    <w:rsid w:val="005A7F8D"/>
    <w:rsid w:val="005B03CF"/>
    <w:rsid w:val="005B157A"/>
    <w:rsid w:val="005B723A"/>
    <w:rsid w:val="005D2BEB"/>
    <w:rsid w:val="005E036A"/>
    <w:rsid w:val="005E1003"/>
    <w:rsid w:val="005E383E"/>
    <w:rsid w:val="005E4F04"/>
    <w:rsid w:val="005E7643"/>
    <w:rsid w:val="005F326C"/>
    <w:rsid w:val="00606928"/>
    <w:rsid w:val="00624DF1"/>
    <w:rsid w:val="00631570"/>
    <w:rsid w:val="0063431F"/>
    <w:rsid w:val="00640614"/>
    <w:rsid w:val="006416EE"/>
    <w:rsid w:val="00656900"/>
    <w:rsid w:val="006569F9"/>
    <w:rsid w:val="006669FF"/>
    <w:rsid w:val="00672E96"/>
    <w:rsid w:val="006744B5"/>
    <w:rsid w:val="00684318"/>
    <w:rsid w:val="006855AC"/>
    <w:rsid w:val="0069098C"/>
    <w:rsid w:val="0069576C"/>
    <w:rsid w:val="0069652D"/>
    <w:rsid w:val="006A746E"/>
    <w:rsid w:val="006B2063"/>
    <w:rsid w:val="006B3BA0"/>
    <w:rsid w:val="006B4AB2"/>
    <w:rsid w:val="006C1D69"/>
    <w:rsid w:val="006C4F28"/>
    <w:rsid w:val="006E6993"/>
    <w:rsid w:val="00706424"/>
    <w:rsid w:val="00710124"/>
    <w:rsid w:val="00730829"/>
    <w:rsid w:val="00740B81"/>
    <w:rsid w:val="00743D1A"/>
    <w:rsid w:val="0074776E"/>
    <w:rsid w:val="00755E58"/>
    <w:rsid w:val="007604B3"/>
    <w:rsid w:val="00773DAF"/>
    <w:rsid w:val="00783D89"/>
    <w:rsid w:val="00792A40"/>
    <w:rsid w:val="007A297C"/>
    <w:rsid w:val="007D23A3"/>
    <w:rsid w:val="007E07AB"/>
    <w:rsid w:val="007E249F"/>
    <w:rsid w:val="007E2C7C"/>
    <w:rsid w:val="007E31B1"/>
    <w:rsid w:val="007F35C8"/>
    <w:rsid w:val="007F44C2"/>
    <w:rsid w:val="007F6598"/>
    <w:rsid w:val="007F697B"/>
    <w:rsid w:val="007F7ED7"/>
    <w:rsid w:val="00802033"/>
    <w:rsid w:val="00807663"/>
    <w:rsid w:val="00813B6E"/>
    <w:rsid w:val="008204E2"/>
    <w:rsid w:val="008333ED"/>
    <w:rsid w:val="00847683"/>
    <w:rsid w:val="008547BC"/>
    <w:rsid w:val="008671CB"/>
    <w:rsid w:val="00871ADC"/>
    <w:rsid w:val="00872F8D"/>
    <w:rsid w:val="008774F1"/>
    <w:rsid w:val="0088560A"/>
    <w:rsid w:val="00886B17"/>
    <w:rsid w:val="00895153"/>
    <w:rsid w:val="008A6B3B"/>
    <w:rsid w:val="008B136D"/>
    <w:rsid w:val="008C7B7F"/>
    <w:rsid w:val="008D738B"/>
    <w:rsid w:val="008E0B48"/>
    <w:rsid w:val="008E488A"/>
    <w:rsid w:val="008F1723"/>
    <w:rsid w:val="00911953"/>
    <w:rsid w:val="00911D18"/>
    <w:rsid w:val="00912676"/>
    <w:rsid w:val="00913A62"/>
    <w:rsid w:val="0092171B"/>
    <w:rsid w:val="00927F6F"/>
    <w:rsid w:val="009359A0"/>
    <w:rsid w:val="0093690F"/>
    <w:rsid w:val="009473BB"/>
    <w:rsid w:val="00947C34"/>
    <w:rsid w:val="00963B73"/>
    <w:rsid w:val="00976CF8"/>
    <w:rsid w:val="00987324"/>
    <w:rsid w:val="00990C30"/>
    <w:rsid w:val="00992D2A"/>
    <w:rsid w:val="00993320"/>
    <w:rsid w:val="00996CDE"/>
    <w:rsid w:val="00997829"/>
    <w:rsid w:val="009B7712"/>
    <w:rsid w:val="009C5811"/>
    <w:rsid w:val="009D0504"/>
    <w:rsid w:val="009D0F58"/>
    <w:rsid w:val="009E7E37"/>
    <w:rsid w:val="009F1293"/>
    <w:rsid w:val="009F475A"/>
    <w:rsid w:val="00A060C9"/>
    <w:rsid w:val="00A25F60"/>
    <w:rsid w:val="00A27311"/>
    <w:rsid w:val="00A3358E"/>
    <w:rsid w:val="00A45211"/>
    <w:rsid w:val="00A45F68"/>
    <w:rsid w:val="00A54230"/>
    <w:rsid w:val="00A54276"/>
    <w:rsid w:val="00A72A3F"/>
    <w:rsid w:val="00A80E0C"/>
    <w:rsid w:val="00A902AC"/>
    <w:rsid w:val="00A90741"/>
    <w:rsid w:val="00A94919"/>
    <w:rsid w:val="00A94A35"/>
    <w:rsid w:val="00A94C12"/>
    <w:rsid w:val="00AB3207"/>
    <w:rsid w:val="00AD40CE"/>
    <w:rsid w:val="00AD6171"/>
    <w:rsid w:val="00AE25AC"/>
    <w:rsid w:val="00AE3657"/>
    <w:rsid w:val="00AE6B0D"/>
    <w:rsid w:val="00AF43FD"/>
    <w:rsid w:val="00AF69C8"/>
    <w:rsid w:val="00AF7C64"/>
    <w:rsid w:val="00B0369B"/>
    <w:rsid w:val="00B10D42"/>
    <w:rsid w:val="00B15367"/>
    <w:rsid w:val="00B230E0"/>
    <w:rsid w:val="00B2695D"/>
    <w:rsid w:val="00B26E63"/>
    <w:rsid w:val="00B42591"/>
    <w:rsid w:val="00B4693E"/>
    <w:rsid w:val="00B46BF9"/>
    <w:rsid w:val="00B551F7"/>
    <w:rsid w:val="00B56D14"/>
    <w:rsid w:val="00B6394B"/>
    <w:rsid w:val="00B64B70"/>
    <w:rsid w:val="00B71F91"/>
    <w:rsid w:val="00B733A6"/>
    <w:rsid w:val="00BA314F"/>
    <w:rsid w:val="00BF0861"/>
    <w:rsid w:val="00BF4D3C"/>
    <w:rsid w:val="00C04BC8"/>
    <w:rsid w:val="00C04C53"/>
    <w:rsid w:val="00C10C8E"/>
    <w:rsid w:val="00C17166"/>
    <w:rsid w:val="00C17266"/>
    <w:rsid w:val="00C21385"/>
    <w:rsid w:val="00C25BD3"/>
    <w:rsid w:val="00C3268A"/>
    <w:rsid w:val="00C34EBE"/>
    <w:rsid w:val="00C47189"/>
    <w:rsid w:val="00C51A85"/>
    <w:rsid w:val="00C53C46"/>
    <w:rsid w:val="00C57A07"/>
    <w:rsid w:val="00C65258"/>
    <w:rsid w:val="00C83F0D"/>
    <w:rsid w:val="00CA68EB"/>
    <w:rsid w:val="00CC1F46"/>
    <w:rsid w:val="00CC4ABB"/>
    <w:rsid w:val="00CD4A73"/>
    <w:rsid w:val="00CE2DF9"/>
    <w:rsid w:val="00CF6637"/>
    <w:rsid w:val="00CF7075"/>
    <w:rsid w:val="00D02C38"/>
    <w:rsid w:val="00D12B54"/>
    <w:rsid w:val="00D20031"/>
    <w:rsid w:val="00D22011"/>
    <w:rsid w:val="00D258B3"/>
    <w:rsid w:val="00D34398"/>
    <w:rsid w:val="00D42D06"/>
    <w:rsid w:val="00D47A25"/>
    <w:rsid w:val="00D5024E"/>
    <w:rsid w:val="00D50606"/>
    <w:rsid w:val="00D50C10"/>
    <w:rsid w:val="00D53223"/>
    <w:rsid w:val="00D6001A"/>
    <w:rsid w:val="00D62E0D"/>
    <w:rsid w:val="00D76202"/>
    <w:rsid w:val="00D85071"/>
    <w:rsid w:val="00D85074"/>
    <w:rsid w:val="00D87C3D"/>
    <w:rsid w:val="00D94E11"/>
    <w:rsid w:val="00DA2D91"/>
    <w:rsid w:val="00DB4A71"/>
    <w:rsid w:val="00DC41D9"/>
    <w:rsid w:val="00DD67F0"/>
    <w:rsid w:val="00DE4FA4"/>
    <w:rsid w:val="00E06A1C"/>
    <w:rsid w:val="00E2718C"/>
    <w:rsid w:val="00E3084A"/>
    <w:rsid w:val="00E435C1"/>
    <w:rsid w:val="00E44A26"/>
    <w:rsid w:val="00E453E3"/>
    <w:rsid w:val="00E52B8D"/>
    <w:rsid w:val="00E56946"/>
    <w:rsid w:val="00E5723E"/>
    <w:rsid w:val="00E6562B"/>
    <w:rsid w:val="00E710BA"/>
    <w:rsid w:val="00E710EE"/>
    <w:rsid w:val="00E7129A"/>
    <w:rsid w:val="00E72463"/>
    <w:rsid w:val="00E7280F"/>
    <w:rsid w:val="00E81F0A"/>
    <w:rsid w:val="00E83AD9"/>
    <w:rsid w:val="00E94785"/>
    <w:rsid w:val="00EA37D7"/>
    <w:rsid w:val="00EA64A3"/>
    <w:rsid w:val="00EC3D0C"/>
    <w:rsid w:val="00EE2D55"/>
    <w:rsid w:val="00EE4110"/>
    <w:rsid w:val="00EE546D"/>
    <w:rsid w:val="00EE6356"/>
    <w:rsid w:val="00EF1777"/>
    <w:rsid w:val="00F00AD5"/>
    <w:rsid w:val="00F24237"/>
    <w:rsid w:val="00F31E62"/>
    <w:rsid w:val="00F32D2C"/>
    <w:rsid w:val="00F4300B"/>
    <w:rsid w:val="00F554C1"/>
    <w:rsid w:val="00FA4568"/>
    <w:rsid w:val="00FA4A3E"/>
    <w:rsid w:val="00FA750B"/>
    <w:rsid w:val="00FA7A7B"/>
    <w:rsid w:val="00FB334F"/>
    <w:rsid w:val="00FB3584"/>
    <w:rsid w:val="00FB3FF9"/>
    <w:rsid w:val="00FC12A6"/>
    <w:rsid w:val="00FC501E"/>
    <w:rsid w:val="00FC61D0"/>
    <w:rsid w:val="00FD1BEA"/>
    <w:rsid w:val="00FD3009"/>
    <w:rsid w:val="00FD4D46"/>
    <w:rsid w:val="00FE09E4"/>
    <w:rsid w:val="00FE5AB9"/>
    <w:rsid w:val="00FE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2F00DF"/>
  <w15:docId w15:val="{12D2E189-DA35-4A6D-B872-80B3EEB1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BEB"/>
    <w:pPr>
      <w:framePr w:hSpace="180" w:wrap="around" w:vAnchor="text" w:hAnchor="text" w:x="1051" w:y="925"/>
      <w:spacing w:after="0"/>
    </w:pPr>
    <w:rPr>
      <w:sz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BEB"/>
    <w:pPr>
      <w:keepNext/>
      <w:keepLines/>
      <w:framePr w:wrap="around"/>
      <w:outlineLvl w:val="0"/>
    </w:pPr>
    <w:rPr>
      <w:rFonts w:asciiTheme="majorHAnsi" w:eastAsiaTheme="majorEastAsia" w:hAnsiTheme="majorHAnsi" w:cstheme="majorBidi"/>
      <w:b/>
      <w:color w:val="292561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FE09E4"/>
    <w:pPr>
      <w:keepNext/>
      <w:keepLines/>
      <w:framePr w:wrap="around"/>
      <w:spacing w:before="40"/>
      <w:outlineLvl w:val="1"/>
    </w:pPr>
    <w:rPr>
      <w:rFonts w:asciiTheme="majorHAnsi" w:eastAsiaTheme="majorEastAsia" w:hAnsiTheme="majorHAnsi" w:cstheme="majorBidi"/>
      <w:color w:val="2664B0" w:themeColor="accent3"/>
      <w:szCs w:val="26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5D2BEB"/>
    <w:pPr>
      <w:framePr w:wrap="around" w:y="334"/>
      <w:outlineLvl w:val="2"/>
    </w:pPr>
    <w:rPr>
      <w:b/>
      <w:color w:val="292561" w:themeColor="text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50606"/>
    <w:rPr>
      <w:sz w:val="26"/>
    </w:rPr>
  </w:style>
  <w:style w:type="paragraph" w:styleId="Footer">
    <w:name w:val="footer"/>
    <w:basedOn w:val="Normal"/>
    <w:link w:val="FooterChar"/>
    <w:uiPriority w:val="99"/>
    <w:semiHidden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50606"/>
    <w:rPr>
      <w:sz w:val="26"/>
    </w:rPr>
  </w:style>
  <w:style w:type="character" w:styleId="PlaceholderText">
    <w:name w:val="Placeholder Text"/>
    <w:basedOn w:val="DefaultParagraphFont"/>
    <w:uiPriority w:val="99"/>
    <w:semiHidden/>
    <w:rsid w:val="00B733A6"/>
    <w:rPr>
      <w:color w:val="808080"/>
    </w:rPr>
  </w:style>
  <w:style w:type="table" w:styleId="TableGrid">
    <w:name w:val="Table Grid"/>
    <w:basedOn w:val="TableNormal"/>
    <w:uiPriority w:val="39"/>
    <w:rsid w:val="00D4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lutation">
    <w:name w:val="Salutation"/>
    <w:basedOn w:val="NormalIndent"/>
    <w:next w:val="Normal"/>
    <w:link w:val="SalutationChar"/>
    <w:uiPriority w:val="4"/>
    <w:qFormat/>
    <w:rsid w:val="00253349"/>
    <w:pPr>
      <w:framePr w:wrap="around"/>
      <w:spacing w:after="200" w:line="276" w:lineRule="auto"/>
      <w:ind w:left="0"/>
    </w:pPr>
    <w:rPr>
      <w:rFonts w:cstheme="minorHAnsi"/>
      <w:b/>
      <w:color w:val="1E1B48" w:themeColor="text2" w:themeShade="BF"/>
      <w:sz w:val="20"/>
      <w:szCs w:val="20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4"/>
    <w:rsid w:val="00D50606"/>
    <w:rPr>
      <w:rFonts w:cstheme="minorHAnsi"/>
      <w:b/>
      <w:color w:val="1E1B48" w:themeColor="text2" w:themeShade="BF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253349"/>
    <w:pPr>
      <w:framePr w:wrap="around"/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1C9E"/>
    <w:pPr>
      <w:framePr w:wrap="around"/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C9E"/>
    <w:rPr>
      <w:rFonts w:ascii="Tahoma" w:hAnsi="Tahoma" w:cs="Tahoma"/>
      <w:sz w:val="16"/>
      <w:szCs w:val="16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rsid w:val="00FE09E4"/>
    <w:rPr>
      <w:rFonts w:asciiTheme="majorHAnsi" w:eastAsiaTheme="majorEastAsia" w:hAnsiTheme="majorHAnsi" w:cstheme="majorBidi"/>
      <w:color w:val="2664B0" w:themeColor="accent3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D2BEB"/>
    <w:rPr>
      <w:rFonts w:asciiTheme="majorHAnsi" w:eastAsiaTheme="majorEastAsia" w:hAnsiTheme="majorHAnsi" w:cstheme="majorBidi"/>
      <w:b/>
      <w:color w:val="292561" w:themeColor="text2"/>
      <w:sz w:val="28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D2BEB"/>
    <w:rPr>
      <w:rFonts w:asciiTheme="majorHAnsi" w:eastAsiaTheme="majorEastAsia" w:hAnsiTheme="majorHAnsi" w:cstheme="majorBidi"/>
      <w:b/>
      <w:color w:val="292561" w:themeColor="text2"/>
      <w:sz w:val="32"/>
      <w:szCs w:val="32"/>
      <w:lang w:val="en-US"/>
    </w:rPr>
  </w:style>
  <w:style w:type="paragraph" w:styleId="NoSpacing">
    <w:name w:val="No Spacing"/>
    <w:basedOn w:val="Normal"/>
    <w:uiPriority w:val="1"/>
    <w:qFormat/>
    <w:rsid w:val="000A0934"/>
    <w:pPr>
      <w:framePr w:wrap="around" w:y="334"/>
    </w:pPr>
    <w:rPr>
      <w:sz w:val="24"/>
    </w:rPr>
  </w:style>
  <w:style w:type="paragraph" w:customStyle="1" w:styleId="Content">
    <w:name w:val="Content"/>
    <w:basedOn w:val="Normal"/>
    <w:link w:val="ContentChar"/>
    <w:semiHidden/>
    <w:qFormat/>
    <w:rsid w:val="000E7E1B"/>
    <w:pPr>
      <w:framePr w:wrap="around" w:y="334"/>
      <w:spacing w:after="160"/>
    </w:pPr>
    <w:rPr>
      <w:sz w:val="24"/>
      <w:szCs w:val="24"/>
    </w:rPr>
  </w:style>
  <w:style w:type="character" w:customStyle="1" w:styleId="ContentChar">
    <w:name w:val="Content Char"/>
    <w:basedOn w:val="DefaultParagraphFont"/>
    <w:link w:val="Content"/>
    <w:semiHidden/>
    <w:rsid w:val="00D50606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F3191"/>
    <w:pPr>
      <w:framePr w:wrap="around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semiHidden/>
    <w:qFormat/>
    <w:rsid w:val="003F3191"/>
    <w:pPr>
      <w:framePr w:wrap="around"/>
      <w:ind w:left="720"/>
      <w:contextualSpacing/>
    </w:pPr>
  </w:style>
  <w:style w:type="table" w:styleId="ListTable3-Accent1">
    <w:name w:val="List Table 3 Accent 1"/>
    <w:basedOn w:val="TableNormal"/>
    <w:uiPriority w:val="48"/>
    <w:rsid w:val="00517E25"/>
    <w:pPr>
      <w:spacing w:after="0" w:line="240" w:lineRule="auto"/>
    </w:pPr>
    <w:tblPr>
      <w:tblStyleRowBandSize w:val="1"/>
      <w:tblStyleColBandSize w:val="1"/>
      <w:tblBorders>
        <w:top w:val="single" w:sz="4" w:space="0" w:color="27A9FF" w:themeColor="accent1"/>
        <w:left w:val="single" w:sz="4" w:space="0" w:color="27A9FF" w:themeColor="accent1"/>
        <w:bottom w:val="single" w:sz="4" w:space="0" w:color="27A9FF" w:themeColor="accent1"/>
        <w:right w:val="single" w:sz="4" w:space="0" w:color="27A9F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A9FF" w:themeFill="accent1"/>
      </w:tcPr>
    </w:tblStylePr>
    <w:tblStylePr w:type="lastRow">
      <w:rPr>
        <w:b/>
        <w:bCs/>
      </w:rPr>
      <w:tblPr/>
      <w:tcPr>
        <w:tcBorders>
          <w:top w:val="double" w:sz="4" w:space="0" w:color="27A9F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7A9FF" w:themeColor="accent1"/>
          <w:right w:val="single" w:sz="4" w:space="0" w:color="27A9FF" w:themeColor="accent1"/>
        </w:tcBorders>
      </w:tcPr>
    </w:tblStylePr>
    <w:tblStylePr w:type="band1Horz">
      <w:tblPr/>
      <w:tcPr>
        <w:tcBorders>
          <w:top w:val="single" w:sz="4" w:space="0" w:color="27A9FF" w:themeColor="accent1"/>
          <w:bottom w:val="single" w:sz="4" w:space="0" w:color="27A9F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7A9FF" w:themeColor="accent1"/>
          <w:left w:val="nil"/>
        </w:tcBorders>
      </w:tcPr>
    </w:tblStylePr>
    <w:tblStylePr w:type="swCell">
      <w:tblPr/>
      <w:tcPr>
        <w:tcBorders>
          <w:top w:val="double" w:sz="4" w:space="0" w:color="27A9FF" w:themeColor="accent1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17E25"/>
    <w:pPr>
      <w:spacing w:after="0" w:line="240" w:lineRule="auto"/>
    </w:pPr>
    <w:tblPr>
      <w:tblStyleRowBandSize w:val="1"/>
      <w:tblStyleColBandSize w:val="1"/>
      <w:tblBorders>
        <w:top w:val="single" w:sz="4" w:space="0" w:color="5998D2" w:themeColor="accent4"/>
        <w:left w:val="single" w:sz="4" w:space="0" w:color="5998D2" w:themeColor="accent4"/>
        <w:bottom w:val="single" w:sz="4" w:space="0" w:color="5998D2" w:themeColor="accent4"/>
        <w:right w:val="single" w:sz="4" w:space="0" w:color="5998D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998D2" w:themeFill="accent4"/>
      </w:tcPr>
    </w:tblStylePr>
    <w:tblStylePr w:type="lastRow">
      <w:rPr>
        <w:b/>
        <w:bCs/>
      </w:rPr>
      <w:tblPr/>
      <w:tcPr>
        <w:tcBorders>
          <w:top w:val="double" w:sz="4" w:space="0" w:color="5998D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998D2" w:themeColor="accent4"/>
          <w:right w:val="single" w:sz="4" w:space="0" w:color="5998D2" w:themeColor="accent4"/>
        </w:tcBorders>
      </w:tcPr>
    </w:tblStylePr>
    <w:tblStylePr w:type="band1Horz">
      <w:tblPr/>
      <w:tcPr>
        <w:tcBorders>
          <w:top w:val="single" w:sz="4" w:space="0" w:color="5998D2" w:themeColor="accent4"/>
          <w:bottom w:val="single" w:sz="4" w:space="0" w:color="5998D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998D2" w:themeColor="accent4"/>
          <w:left w:val="nil"/>
        </w:tcBorders>
      </w:tcPr>
    </w:tblStylePr>
    <w:tblStylePr w:type="swCell">
      <w:tblPr/>
      <w:tcPr>
        <w:tcBorders>
          <w:top w:val="double" w:sz="4" w:space="0" w:color="5998D2" w:themeColor="accent4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17E25"/>
    <w:pPr>
      <w:spacing w:after="0" w:line="240" w:lineRule="auto"/>
    </w:pPr>
    <w:tblPr>
      <w:tblStyleRowBandSize w:val="1"/>
      <w:tblStyleColBandSize w:val="1"/>
      <w:tblBorders>
        <w:top w:val="single" w:sz="4" w:space="0" w:color="2664B0" w:themeColor="accent3"/>
        <w:left w:val="single" w:sz="4" w:space="0" w:color="2664B0" w:themeColor="accent3"/>
        <w:bottom w:val="single" w:sz="4" w:space="0" w:color="2664B0" w:themeColor="accent3"/>
        <w:right w:val="single" w:sz="4" w:space="0" w:color="2664B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664B0" w:themeFill="accent3"/>
      </w:tcPr>
    </w:tblStylePr>
    <w:tblStylePr w:type="lastRow">
      <w:rPr>
        <w:b/>
        <w:bCs/>
      </w:rPr>
      <w:tblPr/>
      <w:tcPr>
        <w:tcBorders>
          <w:top w:val="double" w:sz="4" w:space="0" w:color="2664B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664B0" w:themeColor="accent3"/>
          <w:right w:val="single" w:sz="4" w:space="0" w:color="2664B0" w:themeColor="accent3"/>
        </w:tcBorders>
      </w:tcPr>
    </w:tblStylePr>
    <w:tblStylePr w:type="band1Horz">
      <w:tblPr/>
      <w:tcPr>
        <w:tcBorders>
          <w:top w:val="single" w:sz="4" w:space="0" w:color="2664B0" w:themeColor="accent3"/>
          <w:bottom w:val="single" w:sz="4" w:space="0" w:color="2664B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664B0" w:themeColor="accent3"/>
          <w:left w:val="nil"/>
        </w:tcBorders>
      </w:tcPr>
    </w:tblStylePr>
    <w:tblStylePr w:type="swCell">
      <w:tblPr/>
      <w:tcPr>
        <w:tcBorders>
          <w:top w:val="double" w:sz="4" w:space="0" w:color="2664B0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47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92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1010373\AppData\Roaming\Microsoft\Templates\Business%20letter%20(blue%20border%20and%20color%20gradient)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27A9FF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191D2A-922E-4279-A2E5-45166CD8463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9F6202-90C0-4089-BB2E-7BC72A9C86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B6725A-0304-4F2D-B7EE-7007DFCA61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B93486A-40C8-47E7-9C7A-840A33138257}">
  <ds:schemaRefs>
    <ds:schemaRef ds:uri="http://schemas.microsoft.com/office/2006/documentManagement/types"/>
    <ds:schemaRef ds:uri="230e9df3-be65-4c73-a93b-d1236ebd677e"/>
    <ds:schemaRef ds:uri="16c05727-aa75-4e4a-9b5f-8a80a1165891"/>
    <ds:schemaRef ds:uri="http://schemas.microsoft.com/office/2006/metadata/properties"/>
    <ds:schemaRef ds:uri="http://purl.org/dc/terms/"/>
    <ds:schemaRef ds:uri="http://schemas.microsoft.com/office/infopath/2007/PartnerControls"/>
    <ds:schemaRef ds:uri="http://www.w3.org/XML/1998/namespace"/>
    <ds:schemaRef ds:uri="71af3243-3dd4-4a8d-8c0d-dd76da1f02a5"/>
    <ds:schemaRef ds:uri="http://schemas.openxmlformats.org/package/2006/metadata/core-properties"/>
    <ds:schemaRef ds:uri="http://schemas.microsoft.com/sharepoint/v3"/>
    <ds:schemaRef ds:uri="http://purl.org/dc/dcmitype/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7c0ced69-c5f3-48a9-bc9a-255e883bf692}" enabled="1" method="Privileged" siteId="{ec1ca250-c234-4d56-a76b-7dfb9eee0c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Business letter (blue border and color gradient)</Template>
  <TotalTime>1</TotalTime>
  <Pages>3</Pages>
  <Words>46</Words>
  <Characters>287</Characters>
  <Application>Microsoft Office Word</Application>
  <DocSecurity>0</DocSecurity>
  <Lines>287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Harshita Ha (OTHERS)</dc:creator>
  <cp:lastModifiedBy>Harshita Ha (OTHERS)</cp:lastModifiedBy>
  <cp:revision>2</cp:revision>
  <dcterms:created xsi:type="dcterms:W3CDTF">2026-02-24T11:19:00Z</dcterms:created>
  <dcterms:modified xsi:type="dcterms:W3CDTF">2026-02-24T11:19:00Z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