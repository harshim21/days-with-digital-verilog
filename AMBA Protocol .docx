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63E67" w14:textId="77777777" w:rsidR="00F333DF" w:rsidRPr="00F333DF" w:rsidRDefault="00F333DF" w:rsidP="00F333DF">
      <w:pPr>
        <w:framePr w:wrap="around" w:hAnchor="page" w:x="14" w:y="16636"/>
      </w:pPr>
    </w:p>
    <w:p w14:paraId="2CD4B5A2" w14:textId="77777777" w:rsidR="00F333DF" w:rsidRDefault="00F333DF" w:rsidP="00F333DF">
      <w:pPr>
        <w:framePr w:wrap="around" w:hAnchor="page" w:x="14" w:y="16636"/>
      </w:pPr>
    </w:p>
    <w:p w14:paraId="7748D4E0" w14:textId="77777777" w:rsidR="00F333DF" w:rsidRDefault="00F333DF" w:rsidP="00F333DF">
      <w:pPr>
        <w:framePr w:wrap="around" w:hAnchor="page" w:x="14" w:y="16636"/>
      </w:pPr>
    </w:p>
    <w:p w14:paraId="401B8B16" w14:textId="77777777" w:rsidR="00F333DF" w:rsidRDefault="00F333DF" w:rsidP="00F333DF">
      <w:pPr>
        <w:framePr w:wrap="around" w:hAnchor="page" w:x="14" w:y="16636"/>
      </w:pPr>
    </w:p>
    <w:p w14:paraId="7BB3B29D" w14:textId="77777777" w:rsidR="00F333DF" w:rsidRDefault="00F333DF" w:rsidP="00F333DF">
      <w:pPr>
        <w:framePr w:wrap="around" w:hAnchor="page" w:x="14" w:y="16636"/>
      </w:pPr>
    </w:p>
    <w:p w14:paraId="37D83941" w14:textId="77777777" w:rsidR="00F333DF" w:rsidRDefault="00F333DF" w:rsidP="00F333DF">
      <w:pPr>
        <w:framePr w:wrap="around" w:hAnchor="page" w:x="14" w:y="16636"/>
      </w:pPr>
    </w:p>
    <w:p w14:paraId="7D195524" w14:textId="77777777" w:rsidR="00F333DF" w:rsidRDefault="00F333DF" w:rsidP="00F333DF">
      <w:pPr>
        <w:framePr w:wrap="around" w:hAnchor="page" w:x="14" w:y="16636"/>
      </w:pPr>
    </w:p>
    <w:p w14:paraId="4FE440CF" w14:textId="77777777" w:rsidR="00F333DF" w:rsidRDefault="00F333DF" w:rsidP="00F333DF">
      <w:pPr>
        <w:framePr w:wrap="around" w:hAnchor="page" w:x="14" w:y="16636"/>
      </w:pPr>
    </w:p>
    <w:p w14:paraId="0297336C" w14:textId="77777777" w:rsidR="00F333DF" w:rsidRDefault="00F333DF" w:rsidP="00F333DF">
      <w:pPr>
        <w:framePr w:wrap="around" w:hAnchor="page" w:x="14" w:y="16636"/>
      </w:pPr>
    </w:p>
    <w:p w14:paraId="7D9C7120" w14:textId="77777777" w:rsidR="00F333DF" w:rsidRDefault="00F333DF" w:rsidP="00F333DF">
      <w:pPr>
        <w:framePr w:wrap="around" w:hAnchor="page" w:x="14" w:y="16636"/>
      </w:pPr>
    </w:p>
    <w:p w14:paraId="75ACCFFC" w14:textId="77777777" w:rsidR="00F333DF" w:rsidRDefault="00F333DF" w:rsidP="00F333DF">
      <w:pPr>
        <w:framePr w:wrap="around" w:hAnchor="page" w:x="14" w:y="16636"/>
      </w:pPr>
    </w:p>
    <w:p w14:paraId="01B3F4F4" w14:textId="77777777" w:rsidR="00F333DF" w:rsidRDefault="00F333DF" w:rsidP="00F333DF">
      <w:pPr>
        <w:framePr w:wrap="around" w:hAnchor="page" w:x="14" w:y="16636"/>
      </w:pPr>
    </w:p>
    <w:p w14:paraId="6FC8F899" w14:textId="77777777" w:rsidR="00F333DF" w:rsidRDefault="00F333DF" w:rsidP="00F333DF">
      <w:pPr>
        <w:framePr w:wrap="around" w:hAnchor="page" w:x="14" w:y="16636"/>
      </w:pPr>
    </w:p>
    <w:p w14:paraId="0BF5FC20" w14:textId="77777777" w:rsidR="00F333DF" w:rsidRDefault="00F333DF" w:rsidP="00F333DF">
      <w:pPr>
        <w:framePr w:wrap="around" w:hAnchor="page" w:x="14" w:y="16636"/>
      </w:pPr>
    </w:p>
    <w:p w14:paraId="76D60973" w14:textId="77777777" w:rsidR="00F333DF" w:rsidRDefault="00F333DF" w:rsidP="00F333DF">
      <w:pPr>
        <w:framePr w:wrap="around" w:hAnchor="page" w:x="14" w:y="16636"/>
      </w:pPr>
    </w:p>
    <w:p w14:paraId="0C3578F7" w14:textId="77777777" w:rsidR="00F333DF" w:rsidRDefault="00F333DF" w:rsidP="00F333DF">
      <w:pPr>
        <w:framePr w:wrap="around" w:hAnchor="page" w:x="14" w:y="16636"/>
      </w:pPr>
    </w:p>
    <w:p w14:paraId="7A6E5CB1" w14:textId="77777777" w:rsidR="00F333DF" w:rsidRDefault="00F333DF" w:rsidP="00F333DF">
      <w:pPr>
        <w:framePr w:wrap="around" w:hAnchor="page" w:x="14" w:y="16636"/>
      </w:pPr>
    </w:p>
    <w:p w14:paraId="76E6DEA5" w14:textId="77777777" w:rsidR="00F333DF" w:rsidRDefault="00F333DF" w:rsidP="00F333DF">
      <w:pPr>
        <w:framePr w:wrap="around" w:hAnchor="page" w:x="14" w:y="16636"/>
      </w:pPr>
    </w:p>
    <w:p w14:paraId="11F852F6" w14:textId="77777777" w:rsidR="00F333DF" w:rsidRDefault="00F333DF" w:rsidP="00F333DF">
      <w:pPr>
        <w:framePr w:wrap="around" w:hAnchor="page" w:x="14" w:y="16636"/>
      </w:pPr>
    </w:p>
    <w:p w14:paraId="7E9353F2" w14:textId="77777777" w:rsidR="00F333DF" w:rsidRDefault="00F333DF" w:rsidP="00F333DF">
      <w:pPr>
        <w:framePr w:wrap="around" w:hAnchor="page" w:x="14" w:y="16636"/>
      </w:pPr>
    </w:p>
    <w:p w14:paraId="75086E09" w14:textId="77777777" w:rsidR="00F333DF" w:rsidRDefault="00F333DF" w:rsidP="00F333DF">
      <w:pPr>
        <w:framePr w:wrap="around" w:hAnchor="page" w:x="14" w:y="16636"/>
      </w:pPr>
    </w:p>
    <w:p w14:paraId="5F724AAD" w14:textId="77777777" w:rsidR="00F333DF" w:rsidRDefault="00F333DF" w:rsidP="00F333DF">
      <w:pPr>
        <w:framePr w:wrap="around" w:hAnchor="page" w:x="14" w:y="16636"/>
      </w:pPr>
    </w:p>
    <w:p w14:paraId="3EA7AEFB" w14:textId="77777777" w:rsidR="00F333DF" w:rsidRDefault="00F333DF" w:rsidP="00F333DF">
      <w:pPr>
        <w:framePr w:wrap="around" w:hAnchor="page" w:x="14" w:y="16636"/>
      </w:pPr>
    </w:p>
    <w:p w14:paraId="41F0AEBF" w14:textId="77777777" w:rsidR="00F333DF" w:rsidRDefault="00F333DF" w:rsidP="00F333DF">
      <w:pPr>
        <w:framePr w:wrap="around" w:hAnchor="page" w:x="14" w:y="16636"/>
      </w:pPr>
    </w:p>
    <w:p w14:paraId="496CADE0" w14:textId="77777777" w:rsidR="00F333DF" w:rsidRDefault="00F333DF" w:rsidP="00F333DF">
      <w:pPr>
        <w:framePr w:wrap="around" w:hAnchor="page" w:x="14" w:y="16636"/>
      </w:pPr>
    </w:p>
    <w:p w14:paraId="69575811" w14:textId="77777777" w:rsidR="00F333DF" w:rsidRDefault="00F333DF" w:rsidP="00F333DF">
      <w:pPr>
        <w:framePr w:wrap="around" w:hAnchor="page" w:x="14" w:y="16636"/>
      </w:pPr>
    </w:p>
    <w:p w14:paraId="56DA8161" w14:textId="77777777" w:rsidR="00F333DF" w:rsidRDefault="00F333DF" w:rsidP="00F333DF">
      <w:pPr>
        <w:framePr w:wrap="around" w:hAnchor="page" w:x="14" w:y="16636"/>
      </w:pPr>
    </w:p>
    <w:p w14:paraId="17A25416" w14:textId="77777777" w:rsidR="00F333DF" w:rsidRDefault="00F333DF" w:rsidP="00F333DF">
      <w:pPr>
        <w:framePr w:wrap="around" w:hAnchor="page" w:x="14" w:y="16636"/>
      </w:pPr>
    </w:p>
    <w:p w14:paraId="49808E68" w14:textId="77777777" w:rsidR="00F333DF" w:rsidRDefault="00F333DF" w:rsidP="00F333DF">
      <w:pPr>
        <w:framePr w:wrap="around" w:hAnchor="page" w:x="14" w:y="16636"/>
      </w:pPr>
    </w:p>
    <w:p w14:paraId="63E41162" w14:textId="77777777" w:rsidR="00F333DF" w:rsidRDefault="00F333DF" w:rsidP="00F333DF">
      <w:pPr>
        <w:framePr w:wrap="around" w:hAnchor="page" w:x="14" w:y="16636"/>
      </w:pPr>
    </w:p>
    <w:p w14:paraId="3F7BC221" w14:textId="77777777" w:rsidR="00F333DF" w:rsidRDefault="00F333DF" w:rsidP="00F333DF">
      <w:pPr>
        <w:framePr w:wrap="around" w:hAnchor="page" w:x="14" w:y="16636"/>
      </w:pPr>
    </w:p>
    <w:p w14:paraId="09D34A8D" w14:textId="77777777" w:rsidR="00F333DF" w:rsidRDefault="00F333DF" w:rsidP="00F333DF">
      <w:pPr>
        <w:framePr w:wrap="around" w:hAnchor="page" w:x="14" w:y="16636"/>
      </w:pPr>
    </w:p>
    <w:p w14:paraId="09DFBF8B" w14:textId="77777777" w:rsidR="00F333DF" w:rsidRDefault="00F333DF" w:rsidP="00F333DF">
      <w:pPr>
        <w:framePr w:wrap="around" w:hAnchor="page" w:x="14" w:y="16636"/>
      </w:pPr>
    </w:p>
    <w:p w14:paraId="67C3F370" w14:textId="77777777" w:rsidR="00F333DF" w:rsidRDefault="00F333DF" w:rsidP="00F333DF">
      <w:pPr>
        <w:framePr w:wrap="around" w:hAnchor="page" w:x="14" w:y="16636"/>
      </w:pPr>
    </w:p>
    <w:p w14:paraId="635EF583" w14:textId="77777777" w:rsidR="00F333DF" w:rsidRDefault="00F333DF" w:rsidP="00F333DF">
      <w:pPr>
        <w:framePr w:wrap="around" w:hAnchor="page" w:x="14" w:y="16636"/>
      </w:pPr>
    </w:p>
    <w:p w14:paraId="4CFD9D06" w14:textId="77777777" w:rsidR="00F333DF" w:rsidRDefault="00F333DF" w:rsidP="00F333DF">
      <w:pPr>
        <w:framePr w:wrap="around" w:hAnchor="page" w:x="14" w:y="16636"/>
      </w:pPr>
    </w:p>
    <w:p w14:paraId="387DC160" w14:textId="77777777" w:rsidR="00F333DF" w:rsidRDefault="00F333DF" w:rsidP="00F333DF">
      <w:pPr>
        <w:framePr w:wrap="around" w:hAnchor="page" w:x="14" w:y="16636"/>
      </w:pPr>
    </w:p>
    <w:p w14:paraId="4B7063AE" w14:textId="77777777" w:rsidR="00F333DF" w:rsidRDefault="00F333DF" w:rsidP="00F333DF">
      <w:pPr>
        <w:framePr w:wrap="around" w:hAnchor="page" w:x="14" w:y="16636"/>
      </w:pPr>
    </w:p>
    <w:p w14:paraId="31ACE1F4" w14:textId="77777777" w:rsidR="00F333DF" w:rsidRDefault="00F333DF" w:rsidP="00F333DF">
      <w:pPr>
        <w:framePr w:wrap="around" w:hAnchor="page" w:x="14" w:y="16636"/>
      </w:pPr>
    </w:p>
    <w:p w14:paraId="50651C04" w14:textId="77777777" w:rsidR="00F333DF" w:rsidRDefault="00F333DF" w:rsidP="00F333DF">
      <w:pPr>
        <w:framePr w:wrap="around" w:hAnchor="page" w:x="14" w:y="16636"/>
      </w:pPr>
    </w:p>
    <w:p w14:paraId="51F09F24" w14:textId="77777777" w:rsidR="00F333DF" w:rsidRDefault="00F333DF" w:rsidP="00F333DF">
      <w:pPr>
        <w:framePr w:wrap="around" w:hAnchor="page" w:x="14" w:y="16636"/>
      </w:pPr>
    </w:p>
    <w:p w14:paraId="1716122E" w14:textId="77777777" w:rsidR="00F333DF" w:rsidRDefault="00F333DF" w:rsidP="00F333DF">
      <w:pPr>
        <w:framePr w:wrap="around" w:hAnchor="page" w:x="14" w:y="16636"/>
      </w:pPr>
    </w:p>
    <w:p w14:paraId="44C429FB" w14:textId="77777777" w:rsidR="00F333DF" w:rsidRDefault="00F333DF" w:rsidP="00F333DF">
      <w:pPr>
        <w:framePr w:wrap="around" w:hAnchor="page" w:x="14" w:y="16636"/>
      </w:pPr>
    </w:p>
    <w:p w14:paraId="348B4FA9" w14:textId="77777777" w:rsidR="00F333DF" w:rsidRDefault="00F333DF" w:rsidP="00F333DF">
      <w:pPr>
        <w:framePr w:wrap="around" w:hAnchor="page" w:x="14" w:y="16636"/>
      </w:pPr>
    </w:p>
    <w:p w14:paraId="5F7BD930" w14:textId="77777777" w:rsidR="00F333DF" w:rsidRDefault="00F333DF" w:rsidP="00F333DF">
      <w:pPr>
        <w:framePr w:wrap="around" w:hAnchor="page" w:x="14" w:y="16636"/>
      </w:pPr>
    </w:p>
    <w:p w14:paraId="2D47FBA0" w14:textId="77777777" w:rsidR="00F333DF" w:rsidRDefault="00F333DF" w:rsidP="00F333DF">
      <w:pPr>
        <w:framePr w:wrap="around" w:hAnchor="page" w:x="14" w:y="16636"/>
      </w:pPr>
    </w:p>
    <w:p w14:paraId="3D8D0643" w14:textId="77777777" w:rsidR="00F333DF" w:rsidRDefault="00F333DF" w:rsidP="00F333DF">
      <w:pPr>
        <w:framePr w:wrap="around" w:hAnchor="page" w:x="14" w:y="16636"/>
      </w:pPr>
    </w:p>
    <w:p w14:paraId="663609B6" w14:textId="77777777" w:rsidR="00F333DF" w:rsidRDefault="00F333DF" w:rsidP="00F333DF">
      <w:pPr>
        <w:framePr w:wrap="around" w:hAnchor="page" w:x="14" w:y="16636"/>
      </w:pPr>
    </w:p>
    <w:p w14:paraId="421F6EFF" w14:textId="77777777" w:rsidR="00F333DF" w:rsidRDefault="00F333DF" w:rsidP="00F333DF">
      <w:pPr>
        <w:framePr w:wrap="around" w:hAnchor="page" w:x="14" w:y="16636"/>
      </w:pPr>
    </w:p>
    <w:p w14:paraId="12A9E28E" w14:textId="78A3D012" w:rsidR="00121187" w:rsidRDefault="002415BC" w:rsidP="000E7E1B">
      <w:pPr>
        <w:framePr w:hSpace="0" w:wrap="auto" w:vAnchor="margin" w:xAlign="left" w:yAlign="inline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7" behindDoc="0" locked="0" layoutInCell="1" allowOverlap="1" wp14:anchorId="50107542" wp14:editId="27144799">
                <wp:simplePos x="0" y="0"/>
                <wp:positionH relativeFrom="column">
                  <wp:posOffset>1094704</wp:posOffset>
                </wp:positionH>
                <wp:positionV relativeFrom="paragraph">
                  <wp:posOffset>7118153</wp:posOffset>
                </wp:positionV>
                <wp:extent cx="6304209" cy="1184275"/>
                <wp:effectExtent l="0" t="0" r="20955" b="15875"/>
                <wp:wrapNone/>
                <wp:docPr id="19667805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4209" cy="1184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D7DF22" w14:textId="37A65C51" w:rsidR="00AC2782" w:rsidRDefault="00370EC4" w:rsidP="00370EC4">
                            <w:pPr>
                              <w:jc w:val="center"/>
                              <w:rPr>
                                <w:color w:val="293B90" w:themeColor="accent2"/>
                                <w:lang w:val="en-IN"/>
                              </w:rPr>
                            </w:pPr>
                            <w:r w:rsidRPr="00370EC4">
                              <w:rPr>
                                <w:color w:val="293B90" w:themeColor="accent2"/>
                                <w:lang w:val="en-IN"/>
                              </w:rPr>
                              <w:t>AMBA 2</w:t>
                            </w:r>
                          </w:p>
                          <w:p w14:paraId="4F51B23D" w14:textId="4D8A4D4D" w:rsidR="00370EC4" w:rsidRPr="00FF40BE" w:rsidRDefault="005E5C77" w:rsidP="00370EC4">
                            <w:pPr>
                              <w:rPr>
                                <w:rFonts w:ascii="Times New Roman" w:hAnsi="Times New Roman" w:cs="Times New Roman"/>
                                <w:color w:val="181818" w:themeColor="background2" w:themeShade="1A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FF40BE">
                              <w:rPr>
                                <w:rFonts w:ascii="Times New Roman" w:hAnsi="Times New Roman" w:cs="Times New Roman"/>
                                <w:color w:val="293B90" w:themeColor="accent2"/>
                                <w:sz w:val="22"/>
                              </w:rPr>
                              <w:t>AMBA High-performance Bus (AHB):</w:t>
                            </w:r>
                            <w:r w:rsidRPr="00FF40BE">
                              <w:rPr>
                                <w:rFonts w:ascii="Times New Roman" w:hAnsi="Times New Roman" w:cs="Times New Roman"/>
                                <w:color w:val="293B90" w:themeColor="accent2"/>
                              </w:rPr>
                              <w:t xml:space="preserve"> </w:t>
                            </w:r>
                            <w:r w:rsidR="00CD60F4" w:rsidRPr="00FF40BE">
                              <w:rPr>
                                <w:rFonts w:ascii="Times New Roman" w:hAnsi="Times New Roman" w:cs="Times New Roman"/>
                                <w:color w:val="181818" w:themeColor="background2" w:themeShade="1A"/>
                                <w:sz w:val="20"/>
                                <w:szCs w:val="20"/>
                              </w:rPr>
                              <w:t xml:space="preserve">A high-bandwidth, pipelined bus protocol. It supports single-cycle bus master handover, burst transfers, and split transactions, providing higher efficiency. Unlike APB, it is suitable for </w:t>
                            </w:r>
                            <w:r w:rsidR="00CD60F4" w:rsidRPr="00FF40B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81818" w:themeColor="background2" w:themeShade="1A"/>
                                <w:sz w:val="20"/>
                                <w:szCs w:val="20"/>
                              </w:rPr>
                              <w:t>performance-critical system paths</w:t>
                            </w:r>
                            <w:r w:rsidR="00CD60F4" w:rsidRPr="00FF40BE">
                              <w:rPr>
                                <w:rFonts w:ascii="Times New Roman" w:hAnsi="Times New Roman" w:cs="Times New Roman"/>
                                <w:color w:val="181818" w:themeColor="background2" w:themeShade="1A"/>
                                <w:sz w:val="20"/>
                                <w:szCs w:val="20"/>
                              </w:rPr>
                              <w:t>. AHB enabled better scalability in SoCs, but as multi-core systems and advanced IPs demanded even greater throughput and flexibility, AHB was eventually surpassed by AXI.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107542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86.2pt;margin-top:560.5pt;width:496.4pt;height:93.25pt;z-index:2516705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" fillcolor="white [3201]" strokeweight=".5pt">
                <v:textbox>
                  <w:txbxContent>
                    <w:p w14:paraId="49D7DF22" w14:textId="37A65C51" w:rsidR="00AC2782" w:rsidRDefault="00370EC4" w:rsidP="00370EC4">
                      <w:pPr>
                        <w:jc w:val="center"/>
                        <w:rPr>
                          <w:color w:val="293B90" w:themeColor="accent2"/>
                          <w:lang w:val="en-IN"/>
                        </w:rPr>
                      </w:pPr>
                      <w:r w:rsidRPr="00370EC4">
                        <w:rPr>
                          <w:color w:val="293B90" w:themeColor="accent2"/>
                          <w:lang w:val="en-IN"/>
                        </w:rPr>
                        <w:t>AMBA 2</w:t>
                      </w:r>
                    </w:p>
                    <w:p w14:paraId="4F51B23D" w14:textId="4D8A4D4D" w:rsidR="00370EC4" w:rsidRPr="00FF40BE" w:rsidRDefault="005E5C77" w:rsidP="00370EC4">
                      <w:pPr>
                        <w:rPr>
                          <w:rFonts w:ascii="Times New Roman" w:hAnsi="Times New Roman" w:cs="Times New Roman"/>
                          <w:color w:val="181818" w:themeColor="background2" w:themeShade="1A"/>
                          <w:sz w:val="20"/>
                          <w:szCs w:val="20"/>
                          <w:lang w:val="en-IN"/>
                        </w:rPr>
                      </w:pPr>
                      <w:r w:rsidRPr="00FF40BE">
                        <w:rPr>
                          <w:rFonts w:ascii="Times New Roman" w:hAnsi="Times New Roman" w:cs="Times New Roman"/>
                          <w:color w:val="293B90" w:themeColor="accent2"/>
                          <w:sz w:val="22"/>
                        </w:rPr>
                        <w:t>AMBA High-performance Bus (AHB):</w:t>
                      </w:r>
                      <w:r w:rsidRPr="00FF40BE">
                        <w:rPr>
                          <w:rFonts w:ascii="Times New Roman" w:hAnsi="Times New Roman" w:cs="Times New Roman"/>
                          <w:color w:val="293B90" w:themeColor="accent2"/>
                        </w:rPr>
                        <w:t xml:space="preserve"> </w:t>
                      </w:r>
                      <w:r w:rsidR="00CD60F4" w:rsidRPr="00FF40BE">
                        <w:rPr>
                          <w:rFonts w:ascii="Times New Roman" w:hAnsi="Times New Roman" w:cs="Times New Roman"/>
                          <w:color w:val="181818" w:themeColor="background2" w:themeShade="1A"/>
                          <w:sz w:val="20"/>
                          <w:szCs w:val="20"/>
                        </w:rPr>
                        <w:t xml:space="preserve">A high-bandwidth, pipelined bus protocol. It supports single-cycle bus master handover, burst transfers, and split transactions, providing higher efficiency. Unlike APB, it is suitable for </w:t>
                      </w:r>
                      <w:r w:rsidR="00CD60F4" w:rsidRPr="00FF40BE">
                        <w:rPr>
                          <w:rFonts w:ascii="Times New Roman" w:hAnsi="Times New Roman" w:cs="Times New Roman"/>
                          <w:b/>
                          <w:bCs/>
                          <w:color w:val="181818" w:themeColor="background2" w:themeShade="1A"/>
                          <w:sz w:val="20"/>
                          <w:szCs w:val="20"/>
                        </w:rPr>
                        <w:t>performance-critical system paths</w:t>
                      </w:r>
                      <w:r w:rsidR="00CD60F4" w:rsidRPr="00FF40BE">
                        <w:rPr>
                          <w:rFonts w:ascii="Times New Roman" w:hAnsi="Times New Roman" w:cs="Times New Roman"/>
                          <w:color w:val="181818" w:themeColor="background2" w:themeShade="1A"/>
                          <w:sz w:val="20"/>
                          <w:szCs w:val="20"/>
                        </w:rPr>
                        <w:t>. AHB enabled better scalability in SoCs, but as multi-core systems and advanced IPs demanded even greater throughput and flexibility, AHB was eventually surpassed by AXI.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7" behindDoc="0" locked="0" layoutInCell="1" allowOverlap="1" wp14:anchorId="7B3FE36E" wp14:editId="2BB682CC">
                <wp:simplePos x="0" y="0"/>
                <wp:positionH relativeFrom="column">
                  <wp:posOffset>1071093</wp:posOffset>
                </wp:positionH>
                <wp:positionV relativeFrom="paragraph">
                  <wp:posOffset>7098835</wp:posOffset>
                </wp:positionV>
                <wp:extent cx="6359436" cy="1236345"/>
                <wp:effectExtent l="304800" t="0" r="3810" b="1905"/>
                <wp:wrapNone/>
                <wp:docPr id="1083808850" name="Speech Bubble: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9436" cy="1236345"/>
                        </a:xfrm>
                        <a:prstGeom prst="wedgeRectCallout">
                          <a:avLst>
                            <a:gd name="adj1" fmla="val -54709"/>
                            <a:gd name="adj2" fmla="val -23499"/>
                          </a:avLst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7000"/>
                              </a:schemeClr>
                            </a:gs>
                            <a:gs pos="48000">
                              <a:schemeClr val="accent1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A3DB7C" w14:textId="240D349A" w:rsidR="0007329B" w:rsidRPr="00764437" w:rsidRDefault="0007329B" w:rsidP="0007329B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3FE36E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eech Bubble: Rectangle 5" o:spid="_x0000_s1027" type="#_x0000_t61" style="position:absolute;margin-left:84.35pt;margin-top:558.95pt;width:500.75pt;height:97.35pt;z-index:2516654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" adj="-1017,5724" fillcolor="#0075c4 [2148]" stroked="f">
                <v:fill color2="#7dcbff [1940]" rotate="t" angle="180" colors="0 #0077c5;31457f #2dacff;1 #7dcbff" focus="100%" type="gradient"/>
                <v:textbox>
                  <w:txbxContent>
                    <w:p w14:paraId="19A3DB7C" w14:textId="240D349A" w:rsidR="0007329B" w:rsidRPr="00764437" w:rsidRDefault="0007329B" w:rsidP="0007329B">
                      <w:pPr>
                        <w:jc w:val="center"/>
                        <w:rPr>
                          <w:sz w:val="20"/>
                          <w:szCs w:val="20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15A8B">
        <w:rPr>
          <w:noProof/>
        </w:rPr>
        <mc:AlternateContent>
          <mc:Choice Requires="wps">
            <w:drawing>
              <wp:anchor distT="0" distB="0" distL="114300" distR="114300" simplePos="0" relativeHeight="251663359" behindDoc="0" locked="0" layoutInCell="1" allowOverlap="1" wp14:anchorId="23FFD96F" wp14:editId="107493D5">
                <wp:simplePos x="0" y="0"/>
                <wp:positionH relativeFrom="margin">
                  <wp:align>left</wp:align>
                </wp:positionH>
                <wp:positionV relativeFrom="paragraph">
                  <wp:posOffset>1199927</wp:posOffset>
                </wp:positionV>
                <wp:extent cx="1029970" cy="8660765"/>
                <wp:effectExtent l="38100" t="19050" r="17780" b="26035"/>
                <wp:wrapNone/>
                <wp:docPr id="1562201425" name="Arrow: Up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50" y="1474363"/>
                          <a:ext cx="1029970" cy="8660765"/>
                        </a:xfrm>
                        <a:prstGeom prst="upArrow">
                          <a:avLst>
                            <a:gd name="adj1" fmla="val 50000"/>
                            <a:gd name="adj2" fmla="val 2124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E536EB" w14:textId="67F288A6" w:rsidR="00122BDB" w:rsidRPr="00DC6A36" w:rsidRDefault="00122BDB" w:rsidP="00122BDB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FFD96F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2" o:spid="_x0000_s1028" type="#_x0000_t68" style="position:absolute;margin-left:0;margin-top:94.5pt;width:81.1pt;height:681.95pt;z-index:251663359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" adj="546" fillcolor="#27a9ff [3204]" strokecolor="#001a2b [484]" strokeweight="1pt">
                <v:textbox>
                  <w:txbxContent>
                    <w:p w14:paraId="55E536EB" w14:textId="67F288A6" w:rsidR="00122BDB" w:rsidRPr="00DC6A36" w:rsidRDefault="00122BDB" w:rsidP="00122BDB">
                      <w:pPr>
                        <w:jc w:val="center"/>
                        <w:rPr>
                          <w:sz w:val="20"/>
                          <w:szCs w:val="20"/>
                          <w:lang w:val="en-I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15A8B"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51FD2ED5" wp14:editId="79BAD7BB">
                <wp:simplePos x="0" y="0"/>
                <wp:positionH relativeFrom="column">
                  <wp:posOffset>1064260</wp:posOffset>
                </wp:positionH>
                <wp:positionV relativeFrom="paragraph">
                  <wp:posOffset>1457325</wp:posOffset>
                </wp:positionV>
                <wp:extent cx="6378575" cy="1763395"/>
                <wp:effectExtent l="285750" t="0" r="3175" b="8255"/>
                <wp:wrapNone/>
                <wp:docPr id="962668714" name="Speech Bubble: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8575" cy="1763395"/>
                        </a:xfrm>
                        <a:prstGeom prst="wedgeRectCallout">
                          <a:avLst>
                            <a:gd name="adj1" fmla="val -54435"/>
                            <a:gd name="adj2" fmla="val -11148"/>
                          </a:avLst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7000"/>
                              </a:schemeClr>
                            </a:gs>
                            <a:gs pos="48000">
                              <a:schemeClr val="accent1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8735B0" w14:textId="2577D086" w:rsidR="00682955" w:rsidRPr="009A5B02" w:rsidRDefault="009A5B02" w:rsidP="00AE290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9A5B02">
                              <w:rPr>
                                <w:sz w:val="20"/>
                                <w:szCs w:val="20"/>
                                <w:lang w:val="en-I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D2ED5" id="Speech Bubble: Rectangle 8" o:spid="_x0000_s1029" type="#_x0000_t61" style="position:absolute;margin-left:83.8pt;margin-top:114.75pt;width:502.25pt;height:138.85pt;z-index:2516684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" adj="-958,8392" fillcolor="#0075c4 [2148]" stroked="f">
                <v:fill color2="#7dcbff [1940]" rotate="t" angle="180" colors="0 #0077c5;31457f #2dacff;1 #7dcbff" focus="100%" type="gradient"/>
                <v:textbox>
                  <w:txbxContent>
                    <w:p w14:paraId="4E8735B0" w14:textId="2577D086" w:rsidR="00682955" w:rsidRPr="009A5B02" w:rsidRDefault="009A5B02" w:rsidP="00AE2900">
                      <w:pPr>
                        <w:jc w:val="center"/>
                        <w:rPr>
                          <w:sz w:val="20"/>
                          <w:szCs w:val="20"/>
                          <w:lang w:val="en-IN"/>
                        </w:rPr>
                      </w:pPr>
                      <w:r w:rsidRPr="009A5B02">
                        <w:rPr>
                          <w:sz w:val="20"/>
                          <w:szCs w:val="20"/>
                          <w:lang w:val="en-I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02A83">
        <w:rPr>
          <w:noProof/>
        </w:rPr>
        <mc:AlternateContent>
          <mc:Choice Requires="wps">
            <w:drawing>
              <wp:anchor distT="0" distB="0" distL="114300" distR="114300" simplePos="0" relativeHeight="251669503" behindDoc="0" locked="0" layoutInCell="1" allowOverlap="1" wp14:anchorId="02589C3F" wp14:editId="50A923E7">
                <wp:simplePos x="0" y="0"/>
                <wp:positionH relativeFrom="column">
                  <wp:posOffset>1107583</wp:posOffset>
                </wp:positionH>
                <wp:positionV relativeFrom="paragraph">
                  <wp:posOffset>8406041</wp:posOffset>
                </wp:positionV>
                <wp:extent cx="6310648" cy="1506220"/>
                <wp:effectExtent l="0" t="0" r="13970" b="17780"/>
                <wp:wrapNone/>
                <wp:docPr id="166785069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0648" cy="150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65C7AB" w14:textId="4EE28E09" w:rsidR="00DF2D68" w:rsidRDefault="00DF2D68" w:rsidP="00DF2D68">
                            <w:pPr>
                              <w:jc w:val="center"/>
                              <w:rPr>
                                <w:color w:val="293B90" w:themeColor="accent2"/>
                              </w:rPr>
                            </w:pPr>
                            <w:r w:rsidRPr="00DF2D68">
                              <w:rPr>
                                <w:color w:val="293B90" w:themeColor="accent2"/>
                              </w:rPr>
                              <w:t>AMBA 1</w:t>
                            </w:r>
                          </w:p>
                          <w:p w14:paraId="48E29318" w14:textId="011FEEBE" w:rsidR="00DA6913" w:rsidRDefault="004E75F3" w:rsidP="004E75F3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F40BE">
                              <w:rPr>
                                <w:rFonts w:ascii="Times New Roman" w:hAnsi="Times New Roman" w:cs="Times New Roman"/>
                                <w:color w:val="293B90" w:themeColor="accent2"/>
                                <w:sz w:val="24"/>
                                <w:szCs w:val="24"/>
                              </w:rPr>
                              <w:t>Advanced Peripheral Bus (APB):</w:t>
                            </w:r>
                            <w:r w:rsidR="00512207" w:rsidRPr="00FF40B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666F6" w:rsidRPr="00FF40B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A simple, low-power bus optimized for connecting </w:t>
                            </w:r>
                            <w:r w:rsidR="00315A8B" w:rsidRPr="00FF40B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peripherals. It</w:t>
                            </w:r>
                            <w:r w:rsidR="003F4CEE" w:rsidRPr="00FF40B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uses a non-pipelined protocol with minimal control signals, making it easy to implement and </w:t>
                            </w:r>
                            <w:proofErr w:type="gramStart"/>
                            <w:r w:rsidR="003F4CEE" w:rsidRPr="00FF40B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energy-efficient</w:t>
                            </w:r>
                            <w:proofErr w:type="gramEnd"/>
                            <w:r w:rsidR="003F4CEE" w:rsidRPr="00FF40B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</w:t>
                            </w:r>
                            <w:r w:rsidR="003666F6" w:rsidRPr="00FF40B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it offers easy integration but was replaced in high-performance paths due to limited speed and bandwidth.</w:t>
                            </w:r>
                          </w:p>
                          <w:p w14:paraId="1BFA48B2" w14:textId="77777777" w:rsidR="00FF40BE" w:rsidRPr="00FF40BE" w:rsidRDefault="00FF40BE" w:rsidP="004E75F3">
                            <w:pP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</w:p>
                          <w:p w14:paraId="09FD3DE3" w14:textId="45C959C0" w:rsidR="004E75F3" w:rsidRPr="00FF40BE" w:rsidRDefault="004E75F3" w:rsidP="000C535D">
                            <w:pPr>
                              <w:rPr>
                                <w:rFonts w:ascii="Times New Roman" w:hAnsi="Times New Roman" w:cs="Times New Roman"/>
                                <w:color w:val="181818" w:themeColor="background2" w:themeShade="1A"/>
                                <w:sz w:val="20"/>
                                <w:szCs w:val="20"/>
                              </w:rPr>
                            </w:pPr>
                            <w:r w:rsidRPr="00FF40BE">
                              <w:rPr>
                                <w:rFonts w:ascii="Times New Roman" w:hAnsi="Times New Roman" w:cs="Times New Roman"/>
                                <w:color w:val="293B90" w:themeColor="accent2"/>
                                <w:sz w:val="24"/>
                                <w:szCs w:val="24"/>
                              </w:rPr>
                              <w:t>Advanced System Bus (ASB):</w:t>
                            </w:r>
                            <w:r w:rsidRPr="00FF40BE">
                              <w:rPr>
                                <w:rFonts w:ascii="Times New Roman" w:hAnsi="Times New Roman" w:cs="Times New Roman"/>
                                <w:color w:val="293B90" w:themeColor="accent2"/>
                              </w:rPr>
                              <w:t xml:space="preserve"> </w:t>
                            </w:r>
                            <w:r w:rsidR="000C535D" w:rsidRPr="00FF40BE">
                              <w:rPr>
                                <w:rFonts w:ascii="Times New Roman" w:hAnsi="Times New Roman" w:cs="Times New Roman"/>
                                <w:color w:val="181818" w:themeColor="background2" w:themeShade="1A"/>
                                <w:sz w:val="20"/>
                                <w:szCs w:val="20"/>
                              </w:rPr>
                              <w:t>A high-performance, pipelined bus that improved speed and efficiency over simpler buses, but it was eventually replaced as systems demanded greater bandwidth, scalability, and advanced transaction handling.</w:t>
                            </w:r>
                          </w:p>
                          <w:p w14:paraId="1C010672" w14:textId="533BEAFB" w:rsidR="00C51F11" w:rsidRPr="00FF40BE" w:rsidRDefault="00C51F11" w:rsidP="00C51F11">
                            <w:pPr>
                              <w:rPr>
                                <w:rFonts w:ascii="Times New Roman" w:hAnsi="Times New Roman" w:cs="Times New Roman"/>
                                <w:color w:val="181818" w:themeColor="background2" w:themeShade="1A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89C3F" id="Text Box 9" o:spid="_x0000_s1030" type="#_x0000_t202" style="position:absolute;margin-left:87.2pt;margin-top:661.9pt;width:496.9pt;height:118.6pt;z-index:2516695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" fillcolor="white [3201]" strokeweight=".5pt">
                <v:textbox>
                  <w:txbxContent>
                    <w:p w14:paraId="7865C7AB" w14:textId="4EE28E09" w:rsidR="00DF2D68" w:rsidRDefault="00DF2D68" w:rsidP="00DF2D68">
                      <w:pPr>
                        <w:jc w:val="center"/>
                        <w:rPr>
                          <w:color w:val="293B90" w:themeColor="accent2"/>
                        </w:rPr>
                      </w:pPr>
                      <w:r w:rsidRPr="00DF2D68">
                        <w:rPr>
                          <w:color w:val="293B90" w:themeColor="accent2"/>
                        </w:rPr>
                        <w:t>AMBA 1</w:t>
                      </w:r>
                    </w:p>
                    <w:p w14:paraId="48E29318" w14:textId="011FEEBE" w:rsidR="00DA6913" w:rsidRDefault="004E75F3" w:rsidP="004E75F3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F40BE">
                        <w:rPr>
                          <w:rFonts w:ascii="Times New Roman" w:hAnsi="Times New Roman" w:cs="Times New Roman"/>
                          <w:color w:val="293B90" w:themeColor="accent2"/>
                          <w:sz w:val="24"/>
                          <w:szCs w:val="24"/>
                        </w:rPr>
                        <w:t>Advanced Peripheral Bus (APB):</w:t>
                      </w:r>
                      <w:r w:rsidR="00512207" w:rsidRPr="00FF40B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="003666F6" w:rsidRPr="00FF40B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A simple, low-power bus optimized for connecting </w:t>
                      </w:r>
                      <w:r w:rsidR="00315A8B" w:rsidRPr="00FF40B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peripherals. It</w:t>
                      </w:r>
                      <w:r w:rsidR="003F4CEE" w:rsidRPr="00FF40B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uses a non-pipelined protocol with minimal control signals, making it easy to implement and </w:t>
                      </w:r>
                      <w:proofErr w:type="gramStart"/>
                      <w:r w:rsidR="003F4CEE" w:rsidRPr="00FF40B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energy-efficient</w:t>
                      </w:r>
                      <w:proofErr w:type="gramEnd"/>
                      <w:r w:rsidR="003F4CEE" w:rsidRPr="00FF40B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</w:t>
                      </w:r>
                      <w:r w:rsidR="003666F6" w:rsidRPr="00FF40B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it offers easy integration but was replaced in high-performance paths due to limited speed and bandwidth.</w:t>
                      </w:r>
                    </w:p>
                    <w:p w14:paraId="1BFA48B2" w14:textId="77777777" w:rsidR="00FF40BE" w:rsidRPr="00FF40BE" w:rsidRDefault="00FF40BE" w:rsidP="004E75F3">
                      <w:pPr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</w:p>
                    <w:p w14:paraId="09FD3DE3" w14:textId="45C959C0" w:rsidR="004E75F3" w:rsidRPr="00FF40BE" w:rsidRDefault="004E75F3" w:rsidP="000C535D">
                      <w:pPr>
                        <w:rPr>
                          <w:rFonts w:ascii="Times New Roman" w:hAnsi="Times New Roman" w:cs="Times New Roman"/>
                          <w:color w:val="181818" w:themeColor="background2" w:themeShade="1A"/>
                          <w:sz w:val="20"/>
                          <w:szCs w:val="20"/>
                        </w:rPr>
                      </w:pPr>
                      <w:r w:rsidRPr="00FF40BE">
                        <w:rPr>
                          <w:rFonts w:ascii="Times New Roman" w:hAnsi="Times New Roman" w:cs="Times New Roman"/>
                          <w:color w:val="293B90" w:themeColor="accent2"/>
                          <w:sz w:val="24"/>
                          <w:szCs w:val="24"/>
                        </w:rPr>
                        <w:t>Advanced System Bus (ASB):</w:t>
                      </w:r>
                      <w:r w:rsidRPr="00FF40BE">
                        <w:rPr>
                          <w:rFonts w:ascii="Times New Roman" w:hAnsi="Times New Roman" w:cs="Times New Roman"/>
                          <w:color w:val="293B90" w:themeColor="accent2"/>
                        </w:rPr>
                        <w:t xml:space="preserve"> </w:t>
                      </w:r>
                      <w:r w:rsidR="000C535D" w:rsidRPr="00FF40BE">
                        <w:rPr>
                          <w:rFonts w:ascii="Times New Roman" w:hAnsi="Times New Roman" w:cs="Times New Roman"/>
                          <w:color w:val="181818" w:themeColor="background2" w:themeShade="1A"/>
                          <w:sz w:val="20"/>
                          <w:szCs w:val="20"/>
                        </w:rPr>
                        <w:t>A high-performance, pipelined bus that improved speed and efficiency over simpler buses, but it was eventually replaced as systems demanded greater bandwidth, scalability, and advanced transaction handling.</w:t>
                      </w:r>
                    </w:p>
                    <w:p w14:paraId="1C010672" w14:textId="533BEAFB" w:rsidR="00C51F11" w:rsidRPr="00FF40BE" w:rsidRDefault="00C51F11" w:rsidP="00C51F11">
                      <w:pPr>
                        <w:rPr>
                          <w:rFonts w:ascii="Times New Roman" w:hAnsi="Times New Roman" w:cs="Times New Roman"/>
                          <w:color w:val="181818" w:themeColor="background2" w:themeShade="1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2A83">
        <w:rPr>
          <w:noProof/>
        </w:rPr>
        <mc:AlternateContent>
          <mc:Choice Requires="wps">
            <w:drawing>
              <wp:anchor distT="0" distB="0" distL="114300" distR="114300" simplePos="0" relativeHeight="251664383" behindDoc="0" locked="0" layoutInCell="1" allowOverlap="1" wp14:anchorId="6351E021" wp14:editId="30B911B9">
                <wp:simplePos x="0" y="0"/>
                <wp:positionH relativeFrom="column">
                  <wp:posOffset>1071361</wp:posOffset>
                </wp:positionH>
                <wp:positionV relativeFrom="paragraph">
                  <wp:posOffset>8386722</wp:posOffset>
                </wp:positionV>
                <wp:extent cx="6371599" cy="1557655"/>
                <wp:effectExtent l="285750" t="0" r="0" b="4445"/>
                <wp:wrapNone/>
                <wp:docPr id="1827182773" name="Speech Bubble: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1599" cy="1557655"/>
                        </a:xfrm>
                        <a:prstGeom prst="wedgeRectCallout">
                          <a:avLst>
                            <a:gd name="adj1" fmla="val -54475"/>
                            <a:gd name="adj2" fmla="val -14694"/>
                          </a:avLst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7000"/>
                              </a:schemeClr>
                            </a:gs>
                            <a:gs pos="48000">
                              <a:schemeClr val="accent1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946EE7" w14:textId="0E4941F2" w:rsidR="00EA6D95" w:rsidRPr="00DC6A36" w:rsidRDefault="00EA6D95" w:rsidP="00122BDB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1E021" id="Speech Bubble: Rectangle 4" o:spid="_x0000_s1031" type="#_x0000_t61" style="position:absolute;margin-left:84.35pt;margin-top:660.35pt;width:501.7pt;height:122.65pt;z-index:2516643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" adj="-967,7626" fillcolor="#0075c4 [2148]" stroked="f">
                <v:fill color2="#7dcbff [1940]" rotate="t" angle="180" colors="0 #0077c5;31457f #2dacff;1 #7dcbff" focus="100%" type="gradient"/>
                <v:textbox>
                  <w:txbxContent>
                    <w:p w14:paraId="17946EE7" w14:textId="0E4941F2" w:rsidR="00EA6D95" w:rsidRPr="00DC6A36" w:rsidRDefault="00EA6D95" w:rsidP="00122BDB">
                      <w:pPr>
                        <w:jc w:val="center"/>
                        <w:rPr>
                          <w:sz w:val="20"/>
                          <w:szCs w:val="20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4586A">
        <w:rPr>
          <w:noProof/>
        </w:rPr>
        <mc:AlternateContent>
          <mc:Choice Requires="wps">
            <w:drawing>
              <wp:anchor distT="0" distB="0" distL="114300" distR="114300" simplePos="0" relativeHeight="251673599" behindDoc="0" locked="0" layoutInCell="1" allowOverlap="1" wp14:anchorId="5AF5F203" wp14:editId="686D692D">
                <wp:simplePos x="0" y="0"/>
                <wp:positionH relativeFrom="column">
                  <wp:posOffset>1094704</wp:posOffset>
                </wp:positionH>
                <wp:positionV relativeFrom="paragraph">
                  <wp:posOffset>1490086</wp:posOffset>
                </wp:positionV>
                <wp:extent cx="6317606" cy="1686560"/>
                <wp:effectExtent l="0" t="0" r="26670" b="27940"/>
                <wp:wrapNone/>
                <wp:docPr id="1499592358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7606" cy="1686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CDCECD" w14:textId="1F4D6159" w:rsidR="00CA027D" w:rsidRDefault="005370BE" w:rsidP="005370BE">
                            <w:pPr>
                              <w:jc w:val="center"/>
                              <w:rPr>
                                <w:color w:val="293B90" w:themeColor="accent2"/>
                                <w:lang w:val="en-IN"/>
                              </w:rPr>
                            </w:pPr>
                            <w:r w:rsidRPr="005370BE">
                              <w:rPr>
                                <w:color w:val="293B90" w:themeColor="accent2"/>
                                <w:lang w:val="en-IN"/>
                              </w:rPr>
                              <w:t xml:space="preserve">AMBA </w:t>
                            </w:r>
                            <w:r>
                              <w:rPr>
                                <w:color w:val="293B90" w:themeColor="accent2"/>
                                <w:lang w:val="en-IN"/>
                              </w:rPr>
                              <w:t>5</w:t>
                            </w:r>
                          </w:p>
                          <w:p w14:paraId="7629D0EB" w14:textId="77777777" w:rsidR="00FA5D98" w:rsidRDefault="00327819" w:rsidP="007F41BA">
                            <w:pPr>
                              <w:rPr>
                                <w:rFonts w:ascii="Times New Roman" w:hAnsi="Times New Roman" w:cs="Times New Roman"/>
                                <w:color w:val="181818" w:themeColor="background2" w:themeShade="1A"/>
                                <w:sz w:val="20"/>
                                <w:szCs w:val="20"/>
                              </w:rPr>
                            </w:pPr>
                            <w:r w:rsidRPr="00FF40BE">
                              <w:rPr>
                                <w:rFonts w:ascii="Times New Roman" w:hAnsi="Times New Roman" w:cs="Times New Roman"/>
                                <w:color w:val="293B90" w:themeColor="accent2"/>
                                <w:sz w:val="24"/>
                                <w:szCs w:val="24"/>
                              </w:rPr>
                              <w:t>Adaptive Traffic Profiles (ATP):</w:t>
                            </w:r>
                            <w:r w:rsidR="002730DD" w:rsidRPr="00FF40BE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2730DD" w:rsidRPr="00FF40BE">
                              <w:rPr>
                                <w:rFonts w:ascii="Times New Roman" w:hAnsi="Times New Roman" w:cs="Times New Roman"/>
                                <w:color w:val="181818" w:themeColor="background2" w:themeShade="1A"/>
                                <w:sz w:val="20"/>
                                <w:szCs w:val="20"/>
                              </w:rPr>
                              <w:t xml:space="preserve">A standard for modeling and generating realistic traffic patterns to </w:t>
                            </w:r>
                            <w:r w:rsidR="002730DD" w:rsidRPr="00FF40B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81818" w:themeColor="background2" w:themeShade="1A"/>
                                <w:sz w:val="20"/>
                                <w:szCs w:val="20"/>
                              </w:rPr>
                              <w:t>analyze and verify interconnect performance</w:t>
                            </w:r>
                            <w:r w:rsidR="002730DD" w:rsidRPr="00FF40BE">
                              <w:rPr>
                                <w:rFonts w:ascii="Times New Roman" w:hAnsi="Times New Roman" w:cs="Times New Roman"/>
                                <w:color w:val="181818" w:themeColor="background2" w:themeShade="1A"/>
                                <w:sz w:val="20"/>
                                <w:szCs w:val="20"/>
                              </w:rPr>
                              <w:t xml:space="preserve"> (like AXI/CHI). It helps designers test bandwidth, latency, and QoS requirements early in SoC design.</w:t>
                            </w:r>
                          </w:p>
                          <w:p w14:paraId="1F660EE8" w14:textId="7DD52CEF" w:rsidR="00A64B28" w:rsidRPr="00FA5D98" w:rsidRDefault="007F41BA" w:rsidP="007F41BA">
                            <w:pPr>
                              <w:rPr>
                                <w:rFonts w:ascii="Times New Roman" w:hAnsi="Times New Roman" w:cs="Times New Roman"/>
                                <w:color w:val="181818" w:themeColor="background2" w:themeShade="1A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FF40BE">
                              <w:rPr>
                                <w:rFonts w:ascii="Times New Roman" w:hAnsi="Times New Roman" w:cs="Times New Roman"/>
                                <w:color w:val="293B90" w:themeColor="accent2"/>
                                <w:sz w:val="24"/>
                                <w:szCs w:val="24"/>
                              </w:rPr>
                              <w:t>Coherent Hub Interface (CHI</w:t>
                            </w:r>
                            <w:r w:rsidRPr="00FF40BE">
                              <w:rPr>
                                <w:rFonts w:ascii="Times New Roman" w:hAnsi="Times New Roman" w:cs="Times New Roman"/>
                                <w:color w:val="181818" w:themeColor="background2" w:themeShade="1A"/>
                                <w:sz w:val="20"/>
                                <w:szCs w:val="20"/>
                              </w:rPr>
                              <w:t>):</w:t>
                            </w:r>
                            <w:r w:rsidR="00E52A7F" w:rsidRPr="00FF40BE">
                              <w:rPr>
                                <w:rFonts w:ascii="Times New Roman" w:hAnsi="Times New Roman" w:cs="Times New Roman"/>
                                <w:color w:val="181818" w:themeColor="background2" w:themeShade="1A"/>
                                <w:sz w:val="20"/>
                                <w:szCs w:val="20"/>
                              </w:rPr>
                              <w:t xml:space="preserve"> A </w:t>
                            </w:r>
                            <w:r w:rsidR="00E52A7F" w:rsidRPr="00FF40B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81818" w:themeColor="background2" w:themeShade="1A"/>
                                <w:sz w:val="20"/>
                                <w:szCs w:val="20"/>
                              </w:rPr>
                              <w:t>packet-based, cache-coherent interconnect protocol</w:t>
                            </w:r>
                            <w:r w:rsidR="00E52A7F" w:rsidRPr="00FF40BE">
                              <w:rPr>
                                <w:rFonts w:ascii="Times New Roman" w:hAnsi="Times New Roman" w:cs="Times New Roman"/>
                                <w:color w:val="181818" w:themeColor="background2" w:themeShade="1A"/>
                                <w:sz w:val="20"/>
                                <w:szCs w:val="20"/>
                              </w:rPr>
                              <w:t xml:space="preserve"> for many-core SoCs, offering high scalability, efficiency, and replacing AXI+ACE in modern high-performance designs.</w:t>
                            </w:r>
                            <w:r w:rsidRPr="00FF40BE">
                              <w:rPr>
                                <w:rFonts w:ascii="Times New Roman" w:hAnsi="Times New Roman" w:cs="Times New Roman"/>
                                <w:color w:val="293B90" w:themeColor="accent2"/>
                              </w:rPr>
                              <w:br/>
                            </w:r>
                            <w:r w:rsidRPr="00FF40BE">
                              <w:rPr>
                                <w:rFonts w:ascii="Times New Roman" w:hAnsi="Times New Roman" w:cs="Times New Roman"/>
                                <w:color w:val="293B90" w:themeColor="accent2"/>
                                <w:sz w:val="24"/>
                                <w:szCs w:val="24"/>
                              </w:rPr>
                              <w:t>AHB-Lite:</w:t>
                            </w:r>
                            <w:r w:rsidR="00FF40BE" w:rsidRPr="00FF40BE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FF40BE" w:rsidRPr="00FF40BE">
                              <w:rPr>
                                <w:rFonts w:ascii="Times New Roman" w:hAnsi="Times New Roman" w:cs="Times New Roman"/>
                                <w:color w:val="181818" w:themeColor="background2" w:themeShade="1A"/>
                                <w:sz w:val="18"/>
                                <w:szCs w:val="18"/>
                              </w:rPr>
                              <w:t xml:space="preserve">A simplified version of AHB that supports only a </w:t>
                            </w:r>
                            <w:r w:rsidR="00FF40BE" w:rsidRPr="00FF40B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81818" w:themeColor="background2" w:themeShade="1A"/>
                                <w:sz w:val="18"/>
                                <w:szCs w:val="18"/>
                              </w:rPr>
                              <w:t>single master</w:t>
                            </w:r>
                            <w:r w:rsidR="00FF40BE" w:rsidRPr="00FF40BE">
                              <w:rPr>
                                <w:rFonts w:ascii="Times New Roman" w:hAnsi="Times New Roman" w:cs="Times New Roman"/>
                                <w:color w:val="181818" w:themeColor="background2" w:themeShade="1A"/>
                                <w:sz w:val="18"/>
                                <w:szCs w:val="18"/>
                              </w:rPr>
                              <w:t xml:space="preserve">, while retaining burst transfers, pipelining, and high bandwidth. It reduces complexity and cost, making it ideal for </w:t>
                            </w:r>
                            <w:r w:rsidR="00FF40BE" w:rsidRPr="00FF40B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81818" w:themeColor="background2" w:themeShade="1A"/>
                                <w:sz w:val="18"/>
                                <w:szCs w:val="18"/>
                              </w:rPr>
                              <w:t>microcontrollers and embedded systems</w:t>
                            </w:r>
                            <w:r w:rsidR="00FF40BE" w:rsidRPr="00FF40BE">
                              <w:rPr>
                                <w:rFonts w:ascii="Times New Roman" w:hAnsi="Times New Roman" w:cs="Times New Roman"/>
                                <w:color w:val="181818" w:themeColor="background2" w:themeShade="1A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17AF9CBC" w14:textId="75B3647B" w:rsidR="00043848" w:rsidRPr="00FF40BE" w:rsidRDefault="007F41BA" w:rsidP="007F41BA">
                            <w:pPr>
                              <w:rPr>
                                <w:rFonts w:ascii="Times New Roman" w:hAnsi="Times New Roman" w:cs="Times New Roman"/>
                                <w:color w:val="293B90" w:themeColor="accent2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FF40BE">
                              <w:rPr>
                                <w:rFonts w:ascii="Times New Roman" w:hAnsi="Times New Roman" w:cs="Times New Roman"/>
                                <w:color w:val="181818" w:themeColor="background2" w:themeShade="1A"/>
                                <w:sz w:val="18"/>
                                <w:szCs w:val="18"/>
                              </w:rPr>
                              <w:br/>
                            </w:r>
                          </w:p>
                          <w:p w14:paraId="3AB7EC67" w14:textId="77777777" w:rsidR="005370BE" w:rsidRPr="00FF40BE" w:rsidRDefault="005370BE" w:rsidP="005370B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5F203" id="Text Box 13" o:spid="_x0000_s1032" type="#_x0000_t202" style="position:absolute;margin-left:86.2pt;margin-top:117.35pt;width:497.45pt;height:132.8pt;z-index:2516735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" fillcolor="white [3201]" strokeweight=".5pt">
                <v:textbox>
                  <w:txbxContent>
                    <w:p w14:paraId="42CDCECD" w14:textId="1F4D6159" w:rsidR="00CA027D" w:rsidRDefault="005370BE" w:rsidP="005370BE">
                      <w:pPr>
                        <w:jc w:val="center"/>
                        <w:rPr>
                          <w:color w:val="293B90" w:themeColor="accent2"/>
                          <w:lang w:val="en-IN"/>
                        </w:rPr>
                      </w:pPr>
                      <w:r w:rsidRPr="005370BE">
                        <w:rPr>
                          <w:color w:val="293B90" w:themeColor="accent2"/>
                          <w:lang w:val="en-IN"/>
                        </w:rPr>
                        <w:t xml:space="preserve">AMBA </w:t>
                      </w:r>
                      <w:r>
                        <w:rPr>
                          <w:color w:val="293B90" w:themeColor="accent2"/>
                          <w:lang w:val="en-IN"/>
                        </w:rPr>
                        <w:t>5</w:t>
                      </w:r>
                    </w:p>
                    <w:p w14:paraId="7629D0EB" w14:textId="77777777" w:rsidR="00FA5D98" w:rsidRDefault="00327819" w:rsidP="007F41BA">
                      <w:pPr>
                        <w:rPr>
                          <w:rFonts w:ascii="Times New Roman" w:hAnsi="Times New Roman" w:cs="Times New Roman"/>
                          <w:color w:val="181818" w:themeColor="background2" w:themeShade="1A"/>
                          <w:sz w:val="20"/>
                          <w:szCs w:val="20"/>
                        </w:rPr>
                      </w:pPr>
                      <w:r w:rsidRPr="00FF40BE">
                        <w:rPr>
                          <w:rFonts w:ascii="Times New Roman" w:hAnsi="Times New Roman" w:cs="Times New Roman"/>
                          <w:color w:val="293B90" w:themeColor="accent2"/>
                          <w:sz w:val="24"/>
                          <w:szCs w:val="24"/>
                        </w:rPr>
                        <w:t>Adaptive Traffic Profiles (ATP):</w:t>
                      </w:r>
                      <w:r w:rsidR="002730DD" w:rsidRPr="00FF40BE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2730DD" w:rsidRPr="00FF40BE">
                        <w:rPr>
                          <w:rFonts w:ascii="Times New Roman" w:hAnsi="Times New Roman" w:cs="Times New Roman"/>
                          <w:color w:val="181818" w:themeColor="background2" w:themeShade="1A"/>
                          <w:sz w:val="20"/>
                          <w:szCs w:val="20"/>
                        </w:rPr>
                        <w:t xml:space="preserve">A standard for modeling and generating realistic traffic patterns to </w:t>
                      </w:r>
                      <w:r w:rsidR="002730DD" w:rsidRPr="00FF40BE">
                        <w:rPr>
                          <w:rFonts w:ascii="Times New Roman" w:hAnsi="Times New Roman" w:cs="Times New Roman"/>
                          <w:b/>
                          <w:bCs/>
                          <w:color w:val="181818" w:themeColor="background2" w:themeShade="1A"/>
                          <w:sz w:val="20"/>
                          <w:szCs w:val="20"/>
                        </w:rPr>
                        <w:t>analyze and verify interconnect performance</w:t>
                      </w:r>
                      <w:r w:rsidR="002730DD" w:rsidRPr="00FF40BE">
                        <w:rPr>
                          <w:rFonts w:ascii="Times New Roman" w:hAnsi="Times New Roman" w:cs="Times New Roman"/>
                          <w:color w:val="181818" w:themeColor="background2" w:themeShade="1A"/>
                          <w:sz w:val="20"/>
                          <w:szCs w:val="20"/>
                        </w:rPr>
                        <w:t xml:space="preserve"> (like AXI/CHI). It helps designers test bandwidth, latency, and QoS requirements early in SoC design.</w:t>
                      </w:r>
                    </w:p>
                    <w:p w14:paraId="1F660EE8" w14:textId="7DD52CEF" w:rsidR="00A64B28" w:rsidRPr="00FA5D98" w:rsidRDefault="007F41BA" w:rsidP="007F41BA">
                      <w:pPr>
                        <w:rPr>
                          <w:rFonts w:ascii="Times New Roman" w:hAnsi="Times New Roman" w:cs="Times New Roman"/>
                          <w:color w:val="181818" w:themeColor="background2" w:themeShade="1A"/>
                          <w:sz w:val="20"/>
                          <w:szCs w:val="20"/>
                          <w:lang w:val="en-IN"/>
                        </w:rPr>
                      </w:pPr>
                      <w:r w:rsidRPr="00FF40BE">
                        <w:rPr>
                          <w:rFonts w:ascii="Times New Roman" w:hAnsi="Times New Roman" w:cs="Times New Roman"/>
                          <w:color w:val="293B90" w:themeColor="accent2"/>
                          <w:sz w:val="24"/>
                          <w:szCs w:val="24"/>
                        </w:rPr>
                        <w:t>Coherent Hub Interface (CHI</w:t>
                      </w:r>
                      <w:r w:rsidRPr="00FF40BE">
                        <w:rPr>
                          <w:rFonts w:ascii="Times New Roman" w:hAnsi="Times New Roman" w:cs="Times New Roman"/>
                          <w:color w:val="181818" w:themeColor="background2" w:themeShade="1A"/>
                          <w:sz w:val="20"/>
                          <w:szCs w:val="20"/>
                        </w:rPr>
                        <w:t>):</w:t>
                      </w:r>
                      <w:r w:rsidR="00E52A7F" w:rsidRPr="00FF40BE">
                        <w:rPr>
                          <w:rFonts w:ascii="Times New Roman" w:hAnsi="Times New Roman" w:cs="Times New Roman"/>
                          <w:color w:val="181818" w:themeColor="background2" w:themeShade="1A"/>
                          <w:sz w:val="20"/>
                          <w:szCs w:val="20"/>
                        </w:rPr>
                        <w:t xml:space="preserve"> A </w:t>
                      </w:r>
                      <w:r w:rsidR="00E52A7F" w:rsidRPr="00FF40BE">
                        <w:rPr>
                          <w:rFonts w:ascii="Times New Roman" w:hAnsi="Times New Roman" w:cs="Times New Roman"/>
                          <w:b/>
                          <w:bCs/>
                          <w:color w:val="181818" w:themeColor="background2" w:themeShade="1A"/>
                          <w:sz w:val="20"/>
                          <w:szCs w:val="20"/>
                        </w:rPr>
                        <w:t>packet-based, cache-coherent interconnect protocol</w:t>
                      </w:r>
                      <w:r w:rsidR="00E52A7F" w:rsidRPr="00FF40BE">
                        <w:rPr>
                          <w:rFonts w:ascii="Times New Roman" w:hAnsi="Times New Roman" w:cs="Times New Roman"/>
                          <w:color w:val="181818" w:themeColor="background2" w:themeShade="1A"/>
                          <w:sz w:val="20"/>
                          <w:szCs w:val="20"/>
                        </w:rPr>
                        <w:t xml:space="preserve"> for many-core SoCs, offering high scalability, efficiency, and replacing AXI+ACE in modern high-performance designs.</w:t>
                      </w:r>
                      <w:r w:rsidRPr="00FF40BE">
                        <w:rPr>
                          <w:rFonts w:ascii="Times New Roman" w:hAnsi="Times New Roman" w:cs="Times New Roman"/>
                          <w:color w:val="293B90" w:themeColor="accent2"/>
                        </w:rPr>
                        <w:br/>
                      </w:r>
                      <w:r w:rsidRPr="00FF40BE">
                        <w:rPr>
                          <w:rFonts w:ascii="Times New Roman" w:hAnsi="Times New Roman" w:cs="Times New Roman"/>
                          <w:color w:val="293B90" w:themeColor="accent2"/>
                          <w:sz w:val="24"/>
                          <w:szCs w:val="24"/>
                        </w:rPr>
                        <w:t>AHB-Lite:</w:t>
                      </w:r>
                      <w:r w:rsidR="00FF40BE" w:rsidRPr="00FF40BE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FF40BE" w:rsidRPr="00FF40BE">
                        <w:rPr>
                          <w:rFonts w:ascii="Times New Roman" w:hAnsi="Times New Roman" w:cs="Times New Roman"/>
                          <w:color w:val="181818" w:themeColor="background2" w:themeShade="1A"/>
                          <w:sz w:val="18"/>
                          <w:szCs w:val="18"/>
                        </w:rPr>
                        <w:t xml:space="preserve">A simplified version of AHB that supports only a </w:t>
                      </w:r>
                      <w:r w:rsidR="00FF40BE" w:rsidRPr="00FF40BE">
                        <w:rPr>
                          <w:rFonts w:ascii="Times New Roman" w:hAnsi="Times New Roman" w:cs="Times New Roman"/>
                          <w:b/>
                          <w:bCs/>
                          <w:color w:val="181818" w:themeColor="background2" w:themeShade="1A"/>
                          <w:sz w:val="18"/>
                          <w:szCs w:val="18"/>
                        </w:rPr>
                        <w:t>single master</w:t>
                      </w:r>
                      <w:r w:rsidR="00FF40BE" w:rsidRPr="00FF40BE">
                        <w:rPr>
                          <w:rFonts w:ascii="Times New Roman" w:hAnsi="Times New Roman" w:cs="Times New Roman"/>
                          <w:color w:val="181818" w:themeColor="background2" w:themeShade="1A"/>
                          <w:sz w:val="18"/>
                          <w:szCs w:val="18"/>
                        </w:rPr>
                        <w:t xml:space="preserve">, while retaining burst transfers, pipelining, and high bandwidth. It reduces complexity and cost, making it ideal for </w:t>
                      </w:r>
                      <w:r w:rsidR="00FF40BE" w:rsidRPr="00FF40BE">
                        <w:rPr>
                          <w:rFonts w:ascii="Times New Roman" w:hAnsi="Times New Roman" w:cs="Times New Roman"/>
                          <w:b/>
                          <w:bCs/>
                          <w:color w:val="181818" w:themeColor="background2" w:themeShade="1A"/>
                          <w:sz w:val="18"/>
                          <w:szCs w:val="18"/>
                        </w:rPr>
                        <w:t>microcontrollers and embedded systems</w:t>
                      </w:r>
                      <w:r w:rsidR="00FF40BE" w:rsidRPr="00FF40BE">
                        <w:rPr>
                          <w:rFonts w:ascii="Times New Roman" w:hAnsi="Times New Roman" w:cs="Times New Roman"/>
                          <w:color w:val="181818" w:themeColor="background2" w:themeShade="1A"/>
                          <w:sz w:val="18"/>
                          <w:szCs w:val="18"/>
                        </w:rPr>
                        <w:t>.</w:t>
                      </w:r>
                    </w:p>
                    <w:p w14:paraId="17AF9CBC" w14:textId="75B3647B" w:rsidR="00043848" w:rsidRPr="00FF40BE" w:rsidRDefault="007F41BA" w:rsidP="007F41BA">
                      <w:pPr>
                        <w:rPr>
                          <w:rFonts w:ascii="Times New Roman" w:hAnsi="Times New Roman" w:cs="Times New Roman"/>
                          <w:color w:val="293B90" w:themeColor="accent2"/>
                          <w:sz w:val="18"/>
                          <w:szCs w:val="18"/>
                          <w:lang w:val="en-IN"/>
                        </w:rPr>
                      </w:pPr>
                      <w:r w:rsidRPr="00FF40BE">
                        <w:rPr>
                          <w:rFonts w:ascii="Times New Roman" w:hAnsi="Times New Roman" w:cs="Times New Roman"/>
                          <w:color w:val="181818" w:themeColor="background2" w:themeShade="1A"/>
                          <w:sz w:val="18"/>
                          <w:szCs w:val="18"/>
                        </w:rPr>
                        <w:br/>
                      </w:r>
                    </w:p>
                    <w:p w14:paraId="3AB7EC67" w14:textId="77777777" w:rsidR="005370BE" w:rsidRPr="00FF40BE" w:rsidRDefault="005370BE" w:rsidP="005370BE">
                      <w:pPr>
                        <w:jc w:val="center"/>
                        <w:rPr>
                          <w:rFonts w:ascii="Times New Roman" w:hAnsi="Times New Roman" w:cs="Times New Roman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27819">
        <w:rPr>
          <w:noProof/>
        </w:rPr>
        <mc:AlternateContent>
          <mc:Choice Requires="wps">
            <w:drawing>
              <wp:anchor distT="0" distB="0" distL="114300" distR="114300" simplePos="0" relativeHeight="251674623" behindDoc="0" locked="0" layoutInCell="1" allowOverlap="1" wp14:anchorId="6AD4851F" wp14:editId="2E6904D0">
                <wp:simplePos x="0" y="0"/>
                <wp:positionH relativeFrom="column">
                  <wp:posOffset>1107583</wp:posOffset>
                </wp:positionH>
                <wp:positionV relativeFrom="paragraph">
                  <wp:posOffset>3286688</wp:posOffset>
                </wp:positionV>
                <wp:extent cx="6284595" cy="1603420"/>
                <wp:effectExtent l="0" t="0" r="20955" b="15875"/>
                <wp:wrapNone/>
                <wp:docPr id="2115389437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4595" cy="1603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7BAABF" w14:textId="1B519FB0" w:rsidR="00CA027D" w:rsidRDefault="00A04A66" w:rsidP="00A04A66">
                            <w:pPr>
                              <w:jc w:val="center"/>
                              <w:rPr>
                                <w:color w:val="293B90" w:themeColor="accent2"/>
                              </w:rPr>
                            </w:pPr>
                            <w:r w:rsidRPr="00A04A66">
                              <w:rPr>
                                <w:color w:val="293B90" w:themeColor="accent2"/>
                              </w:rPr>
                              <w:t>AMBA 4</w:t>
                            </w:r>
                          </w:p>
                          <w:p w14:paraId="7DD02C95" w14:textId="4D5D80C9" w:rsidR="00284F95" w:rsidRDefault="008440AD" w:rsidP="00043848">
                            <w:pPr>
                              <w:rPr>
                                <w:rFonts w:ascii="Times New Roman" w:hAnsi="Times New Roman" w:cs="Times New Roman"/>
                                <w:color w:val="181818" w:themeColor="background2" w:themeShade="1A"/>
                                <w:sz w:val="20"/>
                                <w:szCs w:val="20"/>
                              </w:rPr>
                            </w:pPr>
                            <w:r w:rsidRPr="00FF40BE">
                              <w:rPr>
                                <w:rFonts w:ascii="Times New Roman" w:hAnsi="Times New Roman" w:cs="Times New Roman"/>
                                <w:color w:val="293B90" w:themeColor="accent2"/>
                                <w:sz w:val="24"/>
                                <w:szCs w:val="24"/>
                              </w:rPr>
                              <w:t>AXI Coherency Extensions (ACE):</w:t>
                            </w:r>
                            <w:r w:rsidRPr="00FF40BE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FF40BE">
                              <w:rPr>
                                <w:rFonts w:ascii="Times New Roman" w:hAnsi="Times New Roman" w:cs="Times New Roman"/>
                                <w:color w:val="181818" w:themeColor="background2" w:themeShade="1A"/>
                                <w:sz w:val="20"/>
                                <w:szCs w:val="20"/>
                              </w:rPr>
                              <w:t xml:space="preserve">ACE adds </w:t>
                            </w:r>
                            <w:r w:rsidRPr="00FF40B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81818" w:themeColor="background2" w:themeShade="1A"/>
                                <w:sz w:val="20"/>
                                <w:szCs w:val="20"/>
                              </w:rPr>
                              <w:t>cache coherency support</w:t>
                            </w:r>
                            <w:r w:rsidRPr="00FF40BE">
                              <w:rPr>
                                <w:rFonts w:ascii="Times New Roman" w:hAnsi="Times New Roman" w:cs="Times New Roman"/>
                                <w:color w:val="181818" w:themeColor="background2" w:themeShade="1A"/>
                                <w:sz w:val="20"/>
                                <w:szCs w:val="20"/>
                              </w:rPr>
                              <w:t xml:space="preserve"> across multiple processors and accelerators in a system. It enables CPUs and other coherent masters to </w:t>
                            </w:r>
                            <w:r w:rsidRPr="00FF40B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81818" w:themeColor="background2" w:themeShade="1A"/>
                                <w:sz w:val="20"/>
                                <w:szCs w:val="20"/>
                              </w:rPr>
                              <w:t>share memory consistently</w:t>
                            </w:r>
                            <w:r w:rsidRPr="00FF40BE">
                              <w:rPr>
                                <w:rFonts w:ascii="Times New Roman" w:hAnsi="Times New Roman" w:cs="Times New Roman"/>
                                <w:color w:val="181818" w:themeColor="background2" w:themeShade="1A"/>
                                <w:sz w:val="20"/>
                                <w:szCs w:val="20"/>
                              </w:rPr>
                              <w:t xml:space="preserve"> without software-driven cache maintenance. ACE introduces new signals and transactions (such as snoop requests and responses) to manage </w:t>
                            </w:r>
                            <w:r w:rsidRPr="00FF40B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81818" w:themeColor="background2" w:themeShade="1A"/>
                                <w:sz w:val="20"/>
                                <w:szCs w:val="20"/>
                              </w:rPr>
                              <w:t>cache-to-cache communication, invalidations, and updates</w:t>
                            </w:r>
                            <w:r w:rsidRPr="00FF40BE">
                              <w:rPr>
                                <w:rFonts w:ascii="Times New Roman" w:hAnsi="Times New Roman" w:cs="Times New Roman"/>
                                <w:color w:val="181818" w:themeColor="background2" w:themeShade="1A"/>
                                <w:sz w:val="20"/>
                                <w:szCs w:val="20"/>
                              </w:rPr>
                              <w:t>, ensuring all agents see the latest data.</w:t>
                            </w:r>
                          </w:p>
                          <w:p w14:paraId="595E1620" w14:textId="77777777" w:rsidR="00FF40BE" w:rsidRPr="00FF40BE" w:rsidRDefault="00FF40BE" w:rsidP="00043848">
                            <w:pPr>
                              <w:rPr>
                                <w:rFonts w:ascii="Times New Roman" w:hAnsi="Times New Roman" w:cs="Times New Roman"/>
                                <w:color w:val="181818" w:themeColor="background2" w:themeShade="1A"/>
                                <w:sz w:val="20"/>
                                <w:szCs w:val="20"/>
                              </w:rPr>
                            </w:pPr>
                          </w:p>
                          <w:p w14:paraId="2DC0F526" w14:textId="3C09809D" w:rsidR="00284F95" w:rsidRPr="00FF40BE" w:rsidRDefault="00832BDB" w:rsidP="00043848">
                            <w:pPr>
                              <w:rPr>
                                <w:rFonts w:ascii="Times New Roman" w:hAnsi="Times New Roman" w:cs="Times New Roman"/>
                                <w:color w:val="181818" w:themeColor="background2" w:themeShade="1A"/>
                                <w:sz w:val="20"/>
                                <w:szCs w:val="20"/>
                              </w:rPr>
                            </w:pPr>
                            <w:r w:rsidRPr="00FF40BE">
                              <w:rPr>
                                <w:rFonts w:ascii="Times New Roman" w:hAnsi="Times New Roman" w:cs="Times New Roman"/>
                                <w:color w:val="293B90" w:themeColor="accent2"/>
                                <w:sz w:val="24"/>
                                <w:szCs w:val="20"/>
                              </w:rPr>
                              <w:t xml:space="preserve">AXI4: </w:t>
                            </w:r>
                            <w:r w:rsidR="00327819" w:rsidRPr="00FF40BE">
                              <w:rPr>
                                <w:rFonts w:ascii="Times New Roman" w:hAnsi="Times New Roman" w:cs="Times New Roman"/>
                                <w:color w:val="181818" w:themeColor="background2" w:themeShade="1A"/>
                                <w:sz w:val="20"/>
                                <w:szCs w:val="20"/>
                              </w:rPr>
                              <w:t>It</w:t>
                            </w:r>
                            <w:r w:rsidR="00327819" w:rsidRPr="00FF40BE">
                              <w:rPr>
                                <w:rFonts w:ascii="Times New Roman" w:hAnsi="Times New Roman" w:cs="Times New Roman"/>
                                <w:color w:val="181818" w:themeColor="background2" w:themeShade="1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327819" w:rsidRPr="00FF40BE">
                              <w:rPr>
                                <w:rFonts w:ascii="Times New Roman" w:hAnsi="Times New Roman" w:cs="Times New Roman"/>
                                <w:color w:val="181818" w:themeColor="background2" w:themeShade="1A"/>
                                <w:sz w:val="20"/>
                                <w:szCs w:val="20"/>
                              </w:rPr>
                              <w:t>supports high-performance, burst-based transactions, separate read/write channels, multiple outstanding transactions, and out-of-order completion, making it ideal for CPU–memory and high-speed interconnects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4851F" id="Text Box 14" o:spid="_x0000_s1033" type="#_x0000_t202" style="position:absolute;margin-left:87.2pt;margin-top:258.8pt;width:494.85pt;height:126.25pt;z-index:2516746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" fillcolor="white [3201]" strokeweight=".5pt">
                <v:textbox>
                  <w:txbxContent>
                    <w:p w14:paraId="127BAABF" w14:textId="1B519FB0" w:rsidR="00CA027D" w:rsidRDefault="00A04A66" w:rsidP="00A04A66">
                      <w:pPr>
                        <w:jc w:val="center"/>
                        <w:rPr>
                          <w:color w:val="293B90" w:themeColor="accent2"/>
                        </w:rPr>
                      </w:pPr>
                      <w:r w:rsidRPr="00A04A66">
                        <w:rPr>
                          <w:color w:val="293B90" w:themeColor="accent2"/>
                        </w:rPr>
                        <w:t>AMBA 4</w:t>
                      </w:r>
                    </w:p>
                    <w:p w14:paraId="7DD02C95" w14:textId="4D5D80C9" w:rsidR="00284F95" w:rsidRDefault="008440AD" w:rsidP="00043848">
                      <w:pPr>
                        <w:rPr>
                          <w:rFonts w:ascii="Times New Roman" w:hAnsi="Times New Roman" w:cs="Times New Roman"/>
                          <w:color w:val="181818" w:themeColor="background2" w:themeShade="1A"/>
                          <w:sz w:val="20"/>
                          <w:szCs w:val="20"/>
                        </w:rPr>
                      </w:pPr>
                      <w:r w:rsidRPr="00FF40BE">
                        <w:rPr>
                          <w:rFonts w:ascii="Times New Roman" w:hAnsi="Times New Roman" w:cs="Times New Roman"/>
                          <w:color w:val="293B90" w:themeColor="accent2"/>
                          <w:sz w:val="24"/>
                          <w:szCs w:val="24"/>
                        </w:rPr>
                        <w:t>AXI Coherency Extensions (ACE):</w:t>
                      </w:r>
                      <w:r w:rsidRPr="00FF40BE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FF40BE">
                        <w:rPr>
                          <w:rFonts w:ascii="Times New Roman" w:hAnsi="Times New Roman" w:cs="Times New Roman"/>
                          <w:color w:val="181818" w:themeColor="background2" w:themeShade="1A"/>
                          <w:sz w:val="20"/>
                          <w:szCs w:val="20"/>
                        </w:rPr>
                        <w:t xml:space="preserve">ACE adds </w:t>
                      </w:r>
                      <w:r w:rsidRPr="00FF40BE">
                        <w:rPr>
                          <w:rFonts w:ascii="Times New Roman" w:hAnsi="Times New Roman" w:cs="Times New Roman"/>
                          <w:b/>
                          <w:bCs/>
                          <w:color w:val="181818" w:themeColor="background2" w:themeShade="1A"/>
                          <w:sz w:val="20"/>
                          <w:szCs w:val="20"/>
                        </w:rPr>
                        <w:t>cache coherency support</w:t>
                      </w:r>
                      <w:r w:rsidRPr="00FF40BE">
                        <w:rPr>
                          <w:rFonts w:ascii="Times New Roman" w:hAnsi="Times New Roman" w:cs="Times New Roman"/>
                          <w:color w:val="181818" w:themeColor="background2" w:themeShade="1A"/>
                          <w:sz w:val="20"/>
                          <w:szCs w:val="20"/>
                        </w:rPr>
                        <w:t xml:space="preserve"> across multiple processors and accelerators in a system. It enables CPUs and other coherent masters to </w:t>
                      </w:r>
                      <w:r w:rsidRPr="00FF40BE">
                        <w:rPr>
                          <w:rFonts w:ascii="Times New Roman" w:hAnsi="Times New Roman" w:cs="Times New Roman"/>
                          <w:b/>
                          <w:bCs/>
                          <w:color w:val="181818" w:themeColor="background2" w:themeShade="1A"/>
                          <w:sz w:val="20"/>
                          <w:szCs w:val="20"/>
                        </w:rPr>
                        <w:t>share memory consistently</w:t>
                      </w:r>
                      <w:r w:rsidRPr="00FF40BE">
                        <w:rPr>
                          <w:rFonts w:ascii="Times New Roman" w:hAnsi="Times New Roman" w:cs="Times New Roman"/>
                          <w:color w:val="181818" w:themeColor="background2" w:themeShade="1A"/>
                          <w:sz w:val="20"/>
                          <w:szCs w:val="20"/>
                        </w:rPr>
                        <w:t xml:space="preserve"> without software-driven cache maintenance. ACE introduces new signals and transactions (such as snoop requests and responses) to manage </w:t>
                      </w:r>
                      <w:r w:rsidRPr="00FF40BE">
                        <w:rPr>
                          <w:rFonts w:ascii="Times New Roman" w:hAnsi="Times New Roman" w:cs="Times New Roman"/>
                          <w:b/>
                          <w:bCs/>
                          <w:color w:val="181818" w:themeColor="background2" w:themeShade="1A"/>
                          <w:sz w:val="20"/>
                          <w:szCs w:val="20"/>
                        </w:rPr>
                        <w:t>cache-to-cache communication, invalidations, and updates</w:t>
                      </w:r>
                      <w:r w:rsidRPr="00FF40BE">
                        <w:rPr>
                          <w:rFonts w:ascii="Times New Roman" w:hAnsi="Times New Roman" w:cs="Times New Roman"/>
                          <w:color w:val="181818" w:themeColor="background2" w:themeShade="1A"/>
                          <w:sz w:val="20"/>
                          <w:szCs w:val="20"/>
                        </w:rPr>
                        <w:t>, ensuring all agents see the latest data.</w:t>
                      </w:r>
                    </w:p>
                    <w:p w14:paraId="595E1620" w14:textId="77777777" w:rsidR="00FF40BE" w:rsidRPr="00FF40BE" w:rsidRDefault="00FF40BE" w:rsidP="00043848">
                      <w:pPr>
                        <w:rPr>
                          <w:rFonts w:ascii="Times New Roman" w:hAnsi="Times New Roman" w:cs="Times New Roman"/>
                          <w:color w:val="181818" w:themeColor="background2" w:themeShade="1A"/>
                          <w:sz w:val="20"/>
                          <w:szCs w:val="20"/>
                        </w:rPr>
                      </w:pPr>
                    </w:p>
                    <w:p w14:paraId="2DC0F526" w14:textId="3C09809D" w:rsidR="00284F95" w:rsidRPr="00FF40BE" w:rsidRDefault="00832BDB" w:rsidP="00043848">
                      <w:pPr>
                        <w:rPr>
                          <w:rFonts w:ascii="Times New Roman" w:hAnsi="Times New Roman" w:cs="Times New Roman"/>
                          <w:color w:val="181818" w:themeColor="background2" w:themeShade="1A"/>
                          <w:sz w:val="20"/>
                          <w:szCs w:val="20"/>
                        </w:rPr>
                      </w:pPr>
                      <w:r w:rsidRPr="00FF40BE">
                        <w:rPr>
                          <w:rFonts w:ascii="Times New Roman" w:hAnsi="Times New Roman" w:cs="Times New Roman"/>
                          <w:color w:val="293B90" w:themeColor="accent2"/>
                          <w:sz w:val="24"/>
                          <w:szCs w:val="20"/>
                        </w:rPr>
                        <w:t xml:space="preserve">AXI4: </w:t>
                      </w:r>
                      <w:r w:rsidR="00327819" w:rsidRPr="00FF40BE">
                        <w:rPr>
                          <w:rFonts w:ascii="Times New Roman" w:hAnsi="Times New Roman" w:cs="Times New Roman"/>
                          <w:color w:val="181818" w:themeColor="background2" w:themeShade="1A"/>
                          <w:sz w:val="20"/>
                          <w:szCs w:val="20"/>
                        </w:rPr>
                        <w:t>It</w:t>
                      </w:r>
                      <w:r w:rsidR="00327819" w:rsidRPr="00FF40BE">
                        <w:rPr>
                          <w:rFonts w:ascii="Times New Roman" w:hAnsi="Times New Roman" w:cs="Times New Roman"/>
                          <w:color w:val="181818" w:themeColor="background2" w:themeShade="1A"/>
                          <w:sz w:val="18"/>
                          <w:szCs w:val="18"/>
                        </w:rPr>
                        <w:t xml:space="preserve"> </w:t>
                      </w:r>
                      <w:r w:rsidR="00327819" w:rsidRPr="00FF40BE">
                        <w:rPr>
                          <w:rFonts w:ascii="Times New Roman" w:hAnsi="Times New Roman" w:cs="Times New Roman"/>
                          <w:color w:val="181818" w:themeColor="background2" w:themeShade="1A"/>
                          <w:sz w:val="20"/>
                          <w:szCs w:val="20"/>
                        </w:rPr>
                        <w:t>supports high-performance, burst-based transactions, separate read/write channels, multiple outstanding transactions, and out-of-order completion, making it ideal for CPU–memory and high-speed interconnects</w:t>
                      </w:r>
                    </w:p>
                  </w:txbxContent>
                </v:textbox>
              </v:shape>
            </w:pict>
          </mc:Fallback>
        </mc:AlternateContent>
      </w:r>
      <w:r w:rsidR="00327819">
        <w:rPr>
          <w:noProof/>
        </w:rPr>
        <mc:AlternateContent>
          <mc:Choice Requires="wps">
            <w:drawing>
              <wp:anchor distT="0" distB="0" distL="114300" distR="114300" simplePos="0" relativeHeight="251667455" behindDoc="0" locked="0" layoutInCell="1" allowOverlap="1" wp14:anchorId="1C86B6D5" wp14:editId="700063BD">
                <wp:simplePos x="0" y="0"/>
                <wp:positionH relativeFrom="column">
                  <wp:posOffset>1064922</wp:posOffset>
                </wp:positionH>
                <wp:positionV relativeFrom="paragraph">
                  <wp:posOffset>3260931</wp:posOffset>
                </wp:positionV>
                <wp:extent cx="6365875" cy="1667814"/>
                <wp:effectExtent l="285750" t="0" r="0" b="8890"/>
                <wp:wrapNone/>
                <wp:docPr id="369013053" name="Speech Bubble: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5875" cy="1667814"/>
                        </a:xfrm>
                        <a:prstGeom prst="wedgeRectCallout">
                          <a:avLst>
                            <a:gd name="adj1" fmla="val -54246"/>
                            <a:gd name="adj2" fmla="val -6809"/>
                          </a:avLst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7000"/>
                              </a:schemeClr>
                            </a:gs>
                            <a:gs pos="48000">
                              <a:schemeClr val="accent1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AB174D" w14:textId="098C3524" w:rsidR="00AF47D0" w:rsidRPr="00A552B8" w:rsidRDefault="00AF47D0" w:rsidP="00213626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6B6D5" id="Speech Bubble: Rectangle 7" o:spid="_x0000_s1034" type="#_x0000_t61" style="position:absolute;margin-left:83.85pt;margin-top:256.75pt;width:501.25pt;height:131.3pt;z-index:2516674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" adj="-917,9329" fillcolor="#0075c4 [2148]" stroked="f">
                <v:fill color2="#7dcbff [1940]" rotate="t" angle="180" colors="0 #0077c5;31457f #2dacff;1 #7dcbff" focus="100%" type="gradient"/>
                <v:textbox>
                  <w:txbxContent>
                    <w:p w14:paraId="7DAB174D" w14:textId="098C3524" w:rsidR="00AF47D0" w:rsidRPr="00A552B8" w:rsidRDefault="00AF47D0" w:rsidP="00213626">
                      <w:pPr>
                        <w:jc w:val="center"/>
                        <w:rPr>
                          <w:sz w:val="20"/>
                          <w:szCs w:val="20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73C12">
        <w:rPr>
          <w:noProof/>
        </w:rPr>
        <mc:AlternateContent>
          <mc:Choice Requires="wps">
            <w:drawing>
              <wp:anchor distT="0" distB="0" distL="114300" distR="114300" simplePos="0" relativeHeight="251671551" behindDoc="0" locked="0" layoutInCell="1" allowOverlap="1" wp14:anchorId="75CD17FA" wp14:editId="27DE7829">
                <wp:simplePos x="0" y="0"/>
                <wp:positionH relativeFrom="column">
                  <wp:posOffset>1107583</wp:posOffset>
                </wp:positionH>
                <wp:positionV relativeFrom="paragraph">
                  <wp:posOffset>5018897</wp:posOffset>
                </wp:positionV>
                <wp:extent cx="6275043" cy="2008505"/>
                <wp:effectExtent l="0" t="0" r="12065" b="10795"/>
                <wp:wrapNone/>
                <wp:docPr id="134074074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5043" cy="20085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1743C5" w14:textId="7D051657" w:rsidR="005E5C77" w:rsidRDefault="001200F2" w:rsidP="001200F2">
                            <w:pPr>
                              <w:jc w:val="center"/>
                              <w:rPr>
                                <w:color w:val="293B90" w:themeColor="accent2"/>
                                <w:lang w:val="en-IN"/>
                              </w:rPr>
                            </w:pPr>
                            <w:r w:rsidRPr="001200F2">
                              <w:rPr>
                                <w:color w:val="293B90" w:themeColor="accent2"/>
                                <w:lang w:val="en-IN"/>
                              </w:rPr>
                              <w:t>AMBA 3</w:t>
                            </w:r>
                          </w:p>
                          <w:p w14:paraId="0761FF96" w14:textId="05935A64" w:rsidR="00635628" w:rsidRPr="00FF40BE" w:rsidRDefault="0010554F" w:rsidP="00635628">
                            <w:pPr>
                              <w:rPr>
                                <w:rFonts w:ascii="Times New Roman" w:hAnsi="Times New Roman" w:cs="Times New Roman"/>
                                <w:color w:val="293B90" w:themeColor="accent2"/>
                              </w:rPr>
                            </w:pPr>
                            <w:r w:rsidRPr="00FF40BE">
                              <w:rPr>
                                <w:rFonts w:ascii="Times New Roman" w:hAnsi="Times New Roman" w:cs="Times New Roman"/>
                                <w:color w:val="293B90" w:themeColor="accent2"/>
                                <w:sz w:val="24"/>
                                <w:szCs w:val="24"/>
                              </w:rPr>
                              <w:t xml:space="preserve">Advanced </w:t>
                            </w:r>
                            <w:proofErr w:type="spellStart"/>
                            <w:r w:rsidRPr="00FF40BE">
                              <w:rPr>
                                <w:rFonts w:ascii="Times New Roman" w:hAnsi="Times New Roman" w:cs="Times New Roman"/>
                                <w:color w:val="293B90" w:themeColor="accent2"/>
                                <w:sz w:val="24"/>
                                <w:szCs w:val="24"/>
                              </w:rPr>
                              <w:t>eXtensible</w:t>
                            </w:r>
                            <w:proofErr w:type="spellEnd"/>
                            <w:r w:rsidRPr="00FF40BE">
                              <w:rPr>
                                <w:rFonts w:ascii="Times New Roman" w:hAnsi="Times New Roman" w:cs="Times New Roman"/>
                                <w:color w:val="293B90" w:themeColor="accent2"/>
                                <w:sz w:val="24"/>
                                <w:szCs w:val="24"/>
                              </w:rPr>
                              <w:t xml:space="preserve"> Interface (AXI):</w:t>
                            </w:r>
                            <w:r w:rsidR="00164D72" w:rsidRPr="00FF40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64D72" w:rsidRPr="00FF40BE">
                              <w:rPr>
                                <w:rFonts w:ascii="Times New Roman" w:hAnsi="Times New Roman" w:cs="Times New Roman"/>
                                <w:color w:val="181818" w:themeColor="background2" w:themeShade="1A"/>
                                <w:sz w:val="20"/>
                                <w:szCs w:val="20"/>
                              </w:rPr>
                              <w:t xml:space="preserve">AXI is a high-performance, high-bandwidth interconnect protocol, introduces separate read and write channels, supports out-of-order transactions, burst transfers, and multiple outstanding addresses, which allow parallelism and reduce latency. AXI provides scalability and Quality of Service (QoS) features for prioritization. </w:t>
                            </w:r>
                          </w:p>
                          <w:p w14:paraId="5049B5EE" w14:textId="35BB75CC" w:rsidR="00C5515B" w:rsidRPr="00FF40BE" w:rsidRDefault="00635628" w:rsidP="00635628">
                            <w:pPr>
                              <w:rPr>
                                <w:rFonts w:ascii="Times New Roman" w:hAnsi="Times New Roman" w:cs="Times New Roman"/>
                                <w:color w:val="181818" w:themeColor="background2" w:themeShade="1A"/>
                                <w:sz w:val="20"/>
                                <w:szCs w:val="20"/>
                              </w:rPr>
                            </w:pPr>
                            <w:r w:rsidRPr="00FF40BE">
                              <w:rPr>
                                <w:rFonts w:ascii="Times New Roman" w:hAnsi="Times New Roman" w:cs="Times New Roman"/>
                                <w:color w:val="293B90" w:themeColor="accent2"/>
                                <w:sz w:val="24"/>
                                <w:szCs w:val="24"/>
                              </w:rPr>
                              <w:t>Advanced Trace Bus (ATB):</w:t>
                            </w:r>
                            <w:r w:rsidRPr="00FF40BE">
                              <w:rPr>
                                <w:rFonts w:ascii="Times New Roman" w:hAnsi="Times New Roman" w:cs="Times New Roman"/>
                                <w:color w:val="293B90" w:themeColor="accent2"/>
                              </w:rPr>
                              <w:t xml:space="preserve"> </w:t>
                            </w:r>
                            <w:r w:rsidR="00FF5287" w:rsidRPr="00FF40BE">
                              <w:rPr>
                                <w:rFonts w:ascii="Times New Roman" w:hAnsi="Times New Roman" w:cs="Times New Roman"/>
                                <w:color w:val="181818" w:themeColor="background2" w:themeShade="1A"/>
                                <w:sz w:val="20"/>
                                <w:szCs w:val="20"/>
                              </w:rPr>
                              <w:t xml:space="preserve">It </w:t>
                            </w:r>
                            <w:r w:rsidR="00E45839" w:rsidRPr="00FF40BE">
                              <w:rPr>
                                <w:rFonts w:ascii="Times New Roman" w:hAnsi="Times New Roman" w:cs="Times New Roman"/>
                                <w:color w:val="181818" w:themeColor="background2" w:themeShade="1A"/>
                                <w:sz w:val="20"/>
                                <w:szCs w:val="20"/>
                              </w:rPr>
                              <w:t>is a dedicated trace bus used to transport debug and trace data from multiple trace sources to trace sinks. It enables real-time monitoring and debugging without disturbing the normal system operation. ATB supports high-speed, low-latency data transfer</w:t>
                            </w:r>
                            <w:r w:rsidR="00FF5287" w:rsidRPr="00FF40BE">
                              <w:rPr>
                                <w:rFonts w:ascii="Times New Roman" w:hAnsi="Times New Roman" w:cs="Times New Roman"/>
                                <w:color w:val="181818" w:themeColor="background2" w:themeShade="1A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90EB05E" w14:textId="199D20A3" w:rsidR="00635628" w:rsidRPr="00FF40BE" w:rsidRDefault="00635628" w:rsidP="00635628">
                            <w:pPr>
                              <w:rPr>
                                <w:rFonts w:ascii="Times New Roman" w:hAnsi="Times New Roman" w:cs="Times New Roman"/>
                                <w:color w:val="181818" w:themeColor="background2" w:themeShade="1A"/>
                                <w:sz w:val="20"/>
                                <w:szCs w:val="20"/>
                              </w:rPr>
                            </w:pPr>
                            <w:r w:rsidRPr="00FF40BE">
                              <w:rPr>
                                <w:rFonts w:ascii="Times New Roman" w:hAnsi="Times New Roman" w:cs="Times New Roman"/>
                                <w:color w:val="293B90" w:themeColor="accent2"/>
                                <w:sz w:val="24"/>
                                <w:szCs w:val="20"/>
                              </w:rPr>
                              <w:t>AHB-Lite</w:t>
                            </w:r>
                            <w:r w:rsidRPr="00FF40BE">
                              <w:rPr>
                                <w:rFonts w:ascii="Times New Roman" w:hAnsi="Times New Roman" w:cs="Times New Roman"/>
                                <w:color w:val="293B90" w:themeColor="accent2"/>
                              </w:rPr>
                              <w:t>:</w:t>
                            </w:r>
                            <w:r w:rsidR="00C5515B" w:rsidRPr="00FF40BE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C5515B" w:rsidRPr="00FF40BE">
                              <w:rPr>
                                <w:rFonts w:ascii="Times New Roman" w:hAnsi="Times New Roman" w:cs="Times New Roman"/>
                                <w:color w:val="181818" w:themeColor="background2" w:themeShade="1A"/>
                                <w:sz w:val="20"/>
                                <w:szCs w:val="20"/>
                              </w:rPr>
                              <w:t>A simplified version of the AHB that supports only a single bus master. It retains the key features of AHB</w:t>
                            </w:r>
                            <w:r w:rsidR="008706D4">
                              <w:rPr>
                                <w:rFonts w:ascii="Times New Roman" w:hAnsi="Times New Roman" w:cs="Times New Roman"/>
                                <w:color w:val="181818" w:themeColor="background2" w:themeShade="1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5515B" w:rsidRPr="00FF40BE">
                              <w:rPr>
                                <w:rFonts w:ascii="Times New Roman" w:hAnsi="Times New Roman" w:cs="Times New Roman"/>
                                <w:color w:val="181818" w:themeColor="background2" w:themeShade="1A"/>
                                <w:sz w:val="20"/>
                                <w:szCs w:val="20"/>
                              </w:rPr>
                              <w:t>like burst transfers, pipelined operation, and high bandwidth</w:t>
                            </w:r>
                            <w:r w:rsidR="00FF5287" w:rsidRPr="00FF40BE">
                              <w:rPr>
                                <w:rFonts w:ascii="Times New Roman" w:hAnsi="Times New Roman" w:cs="Times New Roman"/>
                                <w:color w:val="181818" w:themeColor="background2" w:themeShade="1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5515B" w:rsidRPr="00FF40BE">
                              <w:rPr>
                                <w:rFonts w:ascii="Times New Roman" w:hAnsi="Times New Roman" w:cs="Times New Roman"/>
                                <w:color w:val="181818" w:themeColor="background2" w:themeShade="1A"/>
                                <w:sz w:val="20"/>
                                <w:szCs w:val="20"/>
                              </w:rPr>
                              <w:t>while reducing complexity and hardware cost by removing multi-master arbitration logic.</w:t>
                            </w:r>
                          </w:p>
                          <w:p w14:paraId="324A6102" w14:textId="439111AA" w:rsidR="00635628" w:rsidRPr="00FF40BE" w:rsidRDefault="00635628" w:rsidP="00635628">
                            <w:pPr>
                              <w:rPr>
                                <w:rFonts w:ascii="Times New Roman" w:hAnsi="Times New Roman" w:cs="Times New Roman"/>
                                <w:color w:val="293B90" w:themeColor="accent2"/>
                              </w:rPr>
                            </w:pPr>
                          </w:p>
                          <w:p w14:paraId="61462A23" w14:textId="6A784FC8" w:rsidR="00667B41" w:rsidRPr="00FF40BE" w:rsidRDefault="00667B41" w:rsidP="00297134">
                            <w:pPr>
                              <w:rPr>
                                <w:rFonts w:ascii="Times New Roman" w:hAnsi="Times New Roman" w:cs="Times New Roman"/>
                                <w:color w:val="293B90" w:themeColor="accent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D17FA" id="Text Box 11" o:spid="_x0000_s1035" type="#_x0000_t202" style="position:absolute;margin-left:87.2pt;margin-top:395.2pt;width:494.1pt;height:158.15pt;z-index:2516715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" fillcolor="white [3201]" strokeweight=".5pt">
                <v:textbox>
                  <w:txbxContent>
                    <w:p w14:paraId="401743C5" w14:textId="7D051657" w:rsidR="005E5C77" w:rsidRDefault="001200F2" w:rsidP="001200F2">
                      <w:pPr>
                        <w:jc w:val="center"/>
                        <w:rPr>
                          <w:color w:val="293B90" w:themeColor="accent2"/>
                          <w:lang w:val="en-IN"/>
                        </w:rPr>
                      </w:pPr>
                      <w:r w:rsidRPr="001200F2">
                        <w:rPr>
                          <w:color w:val="293B90" w:themeColor="accent2"/>
                          <w:lang w:val="en-IN"/>
                        </w:rPr>
                        <w:t>AMBA 3</w:t>
                      </w:r>
                    </w:p>
                    <w:p w14:paraId="0761FF96" w14:textId="05935A64" w:rsidR="00635628" w:rsidRPr="00FF40BE" w:rsidRDefault="0010554F" w:rsidP="00635628">
                      <w:pPr>
                        <w:rPr>
                          <w:rFonts w:ascii="Times New Roman" w:hAnsi="Times New Roman" w:cs="Times New Roman"/>
                          <w:color w:val="293B90" w:themeColor="accent2"/>
                        </w:rPr>
                      </w:pPr>
                      <w:r w:rsidRPr="00FF40BE">
                        <w:rPr>
                          <w:rFonts w:ascii="Times New Roman" w:hAnsi="Times New Roman" w:cs="Times New Roman"/>
                          <w:color w:val="293B90" w:themeColor="accent2"/>
                          <w:sz w:val="24"/>
                          <w:szCs w:val="24"/>
                        </w:rPr>
                        <w:t xml:space="preserve">Advanced </w:t>
                      </w:r>
                      <w:proofErr w:type="spellStart"/>
                      <w:r w:rsidRPr="00FF40BE">
                        <w:rPr>
                          <w:rFonts w:ascii="Times New Roman" w:hAnsi="Times New Roman" w:cs="Times New Roman"/>
                          <w:color w:val="293B90" w:themeColor="accent2"/>
                          <w:sz w:val="24"/>
                          <w:szCs w:val="24"/>
                        </w:rPr>
                        <w:t>eXtensible</w:t>
                      </w:r>
                      <w:proofErr w:type="spellEnd"/>
                      <w:r w:rsidRPr="00FF40BE">
                        <w:rPr>
                          <w:rFonts w:ascii="Times New Roman" w:hAnsi="Times New Roman" w:cs="Times New Roman"/>
                          <w:color w:val="293B90" w:themeColor="accent2"/>
                          <w:sz w:val="24"/>
                          <w:szCs w:val="24"/>
                        </w:rPr>
                        <w:t xml:space="preserve"> Interface (AXI):</w:t>
                      </w:r>
                      <w:r w:rsidR="00164D72" w:rsidRPr="00FF40B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164D72" w:rsidRPr="00FF40BE">
                        <w:rPr>
                          <w:rFonts w:ascii="Times New Roman" w:hAnsi="Times New Roman" w:cs="Times New Roman"/>
                          <w:color w:val="181818" w:themeColor="background2" w:themeShade="1A"/>
                          <w:sz w:val="20"/>
                          <w:szCs w:val="20"/>
                        </w:rPr>
                        <w:t xml:space="preserve">AXI is a high-performance, high-bandwidth interconnect protocol, introduces separate read and write channels, supports out-of-order transactions, burst transfers, and multiple outstanding addresses, which allow parallelism and reduce latency. AXI provides scalability and Quality of Service (QoS) features for prioritization. </w:t>
                      </w:r>
                    </w:p>
                    <w:p w14:paraId="5049B5EE" w14:textId="35BB75CC" w:rsidR="00C5515B" w:rsidRPr="00FF40BE" w:rsidRDefault="00635628" w:rsidP="00635628">
                      <w:pPr>
                        <w:rPr>
                          <w:rFonts w:ascii="Times New Roman" w:hAnsi="Times New Roman" w:cs="Times New Roman"/>
                          <w:color w:val="181818" w:themeColor="background2" w:themeShade="1A"/>
                          <w:sz w:val="20"/>
                          <w:szCs w:val="20"/>
                        </w:rPr>
                      </w:pPr>
                      <w:r w:rsidRPr="00FF40BE">
                        <w:rPr>
                          <w:rFonts w:ascii="Times New Roman" w:hAnsi="Times New Roman" w:cs="Times New Roman"/>
                          <w:color w:val="293B90" w:themeColor="accent2"/>
                          <w:sz w:val="24"/>
                          <w:szCs w:val="24"/>
                        </w:rPr>
                        <w:t>Advanced Trace Bus (ATB):</w:t>
                      </w:r>
                      <w:r w:rsidRPr="00FF40BE">
                        <w:rPr>
                          <w:rFonts w:ascii="Times New Roman" w:hAnsi="Times New Roman" w:cs="Times New Roman"/>
                          <w:color w:val="293B90" w:themeColor="accent2"/>
                        </w:rPr>
                        <w:t xml:space="preserve"> </w:t>
                      </w:r>
                      <w:r w:rsidR="00FF5287" w:rsidRPr="00FF40BE">
                        <w:rPr>
                          <w:rFonts w:ascii="Times New Roman" w:hAnsi="Times New Roman" w:cs="Times New Roman"/>
                          <w:color w:val="181818" w:themeColor="background2" w:themeShade="1A"/>
                          <w:sz w:val="20"/>
                          <w:szCs w:val="20"/>
                        </w:rPr>
                        <w:t xml:space="preserve">It </w:t>
                      </w:r>
                      <w:r w:rsidR="00E45839" w:rsidRPr="00FF40BE">
                        <w:rPr>
                          <w:rFonts w:ascii="Times New Roman" w:hAnsi="Times New Roman" w:cs="Times New Roman"/>
                          <w:color w:val="181818" w:themeColor="background2" w:themeShade="1A"/>
                          <w:sz w:val="20"/>
                          <w:szCs w:val="20"/>
                        </w:rPr>
                        <w:t>is a dedicated trace bus used to transport debug and trace data from multiple trace sources to trace sinks. It enables real-time monitoring and debugging without disturbing the normal system operation. ATB supports high-speed, low-latency data transfer</w:t>
                      </w:r>
                      <w:r w:rsidR="00FF5287" w:rsidRPr="00FF40BE">
                        <w:rPr>
                          <w:rFonts w:ascii="Times New Roman" w:hAnsi="Times New Roman" w:cs="Times New Roman"/>
                          <w:color w:val="181818" w:themeColor="background2" w:themeShade="1A"/>
                          <w:sz w:val="20"/>
                          <w:szCs w:val="20"/>
                        </w:rPr>
                        <w:t>.</w:t>
                      </w:r>
                    </w:p>
                    <w:p w14:paraId="790EB05E" w14:textId="199D20A3" w:rsidR="00635628" w:rsidRPr="00FF40BE" w:rsidRDefault="00635628" w:rsidP="00635628">
                      <w:pPr>
                        <w:rPr>
                          <w:rFonts w:ascii="Times New Roman" w:hAnsi="Times New Roman" w:cs="Times New Roman"/>
                          <w:color w:val="181818" w:themeColor="background2" w:themeShade="1A"/>
                          <w:sz w:val="20"/>
                          <w:szCs w:val="20"/>
                        </w:rPr>
                      </w:pPr>
                      <w:r w:rsidRPr="00FF40BE">
                        <w:rPr>
                          <w:rFonts w:ascii="Times New Roman" w:hAnsi="Times New Roman" w:cs="Times New Roman"/>
                          <w:color w:val="293B90" w:themeColor="accent2"/>
                          <w:sz w:val="24"/>
                          <w:szCs w:val="20"/>
                        </w:rPr>
                        <w:t>AHB-Lite</w:t>
                      </w:r>
                      <w:r w:rsidRPr="00FF40BE">
                        <w:rPr>
                          <w:rFonts w:ascii="Times New Roman" w:hAnsi="Times New Roman" w:cs="Times New Roman"/>
                          <w:color w:val="293B90" w:themeColor="accent2"/>
                        </w:rPr>
                        <w:t>:</w:t>
                      </w:r>
                      <w:r w:rsidR="00C5515B" w:rsidRPr="00FF40BE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C5515B" w:rsidRPr="00FF40BE">
                        <w:rPr>
                          <w:rFonts w:ascii="Times New Roman" w:hAnsi="Times New Roman" w:cs="Times New Roman"/>
                          <w:color w:val="181818" w:themeColor="background2" w:themeShade="1A"/>
                          <w:sz w:val="20"/>
                          <w:szCs w:val="20"/>
                        </w:rPr>
                        <w:t>A simplified version of the AHB that supports only a single bus master. It retains the key features of AHB</w:t>
                      </w:r>
                      <w:r w:rsidR="008706D4">
                        <w:rPr>
                          <w:rFonts w:ascii="Times New Roman" w:hAnsi="Times New Roman" w:cs="Times New Roman"/>
                          <w:color w:val="181818" w:themeColor="background2" w:themeShade="1A"/>
                          <w:sz w:val="20"/>
                          <w:szCs w:val="20"/>
                        </w:rPr>
                        <w:t xml:space="preserve"> </w:t>
                      </w:r>
                      <w:r w:rsidR="00C5515B" w:rsidRPr="00FF40BE">
                        <w:rPr>
                          <w:rFonts w:ascii="Times New Roman" w:hAnsi="Times New Roman" w:cs="Times New Roman"/>
                          <w:color w:val="181818" w:themeColor="background2" w:themeShade="1A"/>
                          <w:sz w:val="20"/>
                          <w:szCs w:val="20"/>
                        </w:rPr>
                        <w:t>like burst transfers, pipelined operation, and high bandwidth</w:t>
                      </w:r>
                      <w:r w:rsidR="00FF5287" w:rsidRPr="00FF40BE">
                        <w:rPr>
                          <w:rFonts w:ascii="Times New Roman" w:hAnsi="Times New Roman" w:cs="Times New Roman"/>
                          <w:color w:val="181818" w:themeColor="background2" w:themeShade="1A"/>
                          <w:sz w:val="20"/>
                          <w:szCs w:val="20"/>
                        </w:rPr>
                        <w:t xml:space="preserve"> </w:t>
                      </w:r>
                      <w:r w:rsidR="00C5515B" w:rsidRPr="00FF40BE">
                        <w:rPr>
                          <w:rFonts w:ascii="Times New Roman" w:hAnsi="Times New Roman" w:cs="Times New Roman"/>
                          <w:color w:val="181818" w:themeColor="background2" w:themeShade="1A"/>
                          <w:sz w:val="20"/>
                          <w:szCs w:val="20"/>
                        </w:rPr>
                        <w:t>while reducing complexity and hardware cost by removing multi-master arbitration logic.</w:t>
                      </w:r>
                    </w:p>
                    <w:p w14:paraId="324A6102" w14:textId="439111AA" w:rsidR="00635628" w:rsidRPr="00FF40BE" w:rsidRDefault="00635628" w:rsidP="00635628">
                      <w:pPr>
                        <w:rPr>
                          <w:rFonts w:ascii="Times New Roman" w:hAnsi="Times New Roman" w:cs="Times New Roman"/>
                          <w:color w:val="293B90" w:themeColor="accent2"/>
                        </w:rPr>
                      </w:pPr>
                    </w:p>
                    <w:p w14:paraId="61462A23" w14:textId="6A784FC8" w:rsidR="00667B41" w:rsidRPr="00FF40BE" w:rsidRDefault="00667B41" w:rsidP="00297134">
                      <w:pPr>
                        <w:rPr>
                          <w:rFonts w:ascii="Times New Roman" w:hAnsi="Times New Roman" w:cs="Times New Roman"/>
                          <w:color w:val="293B90" w:themeColor="accent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73C12">
        <w:rPr>
          <w:noProof/>
        </w:rPr>
        <mc:AlternateContent>
          <mc:Choice Requires="wps">
            <w:drawing>
              <wp:anchor distT="0" distB="0" distL="114300" distR="114300" simplePos="0" relativeHeight="251666431" behindDoc="0" locked="0" layoutInCell="1" allowOverlap="1" wp14:anchorId="6BB36908" wp14:editId="77469766">
                <wp:simplePos x="0" y="0"/>
                <wp:positionH relativeFrom="column">
                  <wp:posOffset>1083972</wp:posOffset>
                </wp:positionH>
                <wp:positionV relativeFrom="paragraph">
                  <wp:posOffset>4967381</wp:posOffset>
                </wp:positionV>
                <wp:extent cx="6346825" cy="2092325"/>
                <wp:effectExtent l="323850" t="0" r="0" b="3175"/>
                <wp:wrapNone/>
                <wp:docPr id="638187650" name="Speech Bubble: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6825" cy="2092325"/>
                        </a:xfrm>
                        <a:prstGeom prst="wedgeRectCallout">
                          <a:avLst>
                            <a:gd name="adj1" fmla="val -54958"/>
                            <a:gd name="adj2" fmla="val -24005"/>
                          </a:avLst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7000"/>
                              </a:schemeClr>
                            </a:gs>
                            <a:gs pos="48000">
                              <a:schemeClr val="accent1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65FF5D" w14:textId="78975F38" w:rsidR="00534C74" w:rsidRPr="00051AF9" w:rsidRDefault="00534C74" w:rsidP="006F668D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36908" id="Speech Bubble: Rectangle 6" o:spid="_x0000_s1036" type="#_x0000_t61" style="position:absolute;margin-left:85.35pt;margin-top:391.15pt;width:499.75pt;height:164.75pt;z-index:2516664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" adj="-1071,5615" fillcolor="#0075c4 [2148]" stroked="f">
                <v:fill color2="#7dcbff [1940]" rotate="t" angle="180" colors="0 #0077c5;31457f #2dacff;1 #7dcbff" focus="100%" type="gradient"/>
                <v:textbox>
                  <w:txbxContent>
                    <w:p w14:paraId="5E65FF5D" w14:textId="78975F38" w:rsidR="00534C74" w:rsidRPr="00051AF9" w:rsidRDefault="00534C74" w:rsidP="006F668D">
                      <w:pPr>
                        <w:jc w:val="center"/>
                        <w:rPr>
                          <w:sz w:val="20"/>
                          <w:szCs w:val="20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84F95">
        <w:rPr>
          <w:noProof/>
        </w:rPr>
        <mc:AlternateContent>
          <mc:Choice Requires="wps">
            <w:drawing>
              <wp:anchor distT="0" distB="0" distL="114300" distR="114300" simplePos="0" relativeHeight="251672575" behindDoc="0" locked="0" layoutInCell="1" allowOverlap="1" wp14:anchorId="5BDA55B7" wp14:editId="755AD8A0">
                <wp:simplePos x="0" y="0"/>
                <wp:positionH relativeFrom="column">
                  <wp:posOffset>289650</wp:posOffset>
                </wp:positionH>
                <wp:positionV relativeFrom="paragraph">
                  <wp:posOffset>1734185</wp:posOffset>
                </wp:positionV>
                <wp:extent cx="489317" cy="7842160"/>
                <wp:effectExtent l="0" t="0" r="0" b="0"/>
                <wp:wrapNone/>
                <wp:docPr id="21837340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317" cy="7842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A9B54E" w14:textId="77777777" w:rsidR="0010554F" w:rsidRPr="00B94CAC" w:rsidRDefault="0010554F" w:rsidP="00CA027D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B94CAC">
                              <w:rPr>
                                <w:color w:val="FFFFFF" w:themeColor="background1"/>
                                <w:sz w:val="20"/>
                                <w:szCs w:val="20"/>
                                <w:lang w:val="en-IN"/>
                              </w:rPr>
                              <w:t>2014-</w:t>
                            </w:r>
                            <w:r w:rsidRPr="00B94CAC">
                              <w:rPr>
                                <w:color w:val="FFFFFF" w:themeColor="background1"/>
                                <w:sz w:val="20"/>
                                <w:szCs w:val="20"/>
                                <w:lang w:val="en-IN"/>
                              </w:rPr>
                              <w:br/>
                              <w:t>2016-</w:t>
                            </w:r>
                          </w:p>
                          <w:p w14:paraId="509D7522" w14:textId="77777777" w:rsidR="0010554F" w:rsidRPr="00B94CAC" w:rsidRDefault="0010554F" w:rsidP="00CA027D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B94CAC">
                              <w:rPr>
                                <w:color w:val="FFFFFF" w:themeColor="background1"/>
                                <w:sz w:val="20"/>
                                <w:szCs w:val="20"/>
                                <w:lang w:val="en-IN"/>
                              </w:rPr>
                              <w:t>2019</w:t>
                            </w:r>
                          </w:p>
                          <w:p w14:paraId="0347B6EC" w14:textId="77777777" w:rsidR="0010554F" w:rsidRPr="00B94CAC" w:rsidRDefault="0010554F" w:rsidP="0010554F">
                            <w:pPr>
                              <w:rPr>
                                <w:color w:val="FFFFFF" w:themeColor="background1"/>
                                <w:lang w:val="en-IN"/>
                              </w:rPr>
                            </w:pPr>
                          </w:p>
                          <w:p w14:paraId="71413859" w14:textId="77777777" w:rsidR="0010554F" w:rsidRPr="00B94CAC" w:rsidRDefault="0010554F" w:rsidP="0010554F">
                            <w:pPr>
                              <w:jc w:val="center"/>
                              <w:rPr>
                                <w:color w:val="FFFFFF" w:themeColor="background1"/>
                                <w:lang w:val="en-IN"/>
                              </w:rPr>
                            </w:pPr>
                          </w:p>
                          <w:p w14:paraId="00AAE8A4" w14:textId="77777777" w:rsidR="0010554F" w:rsidRPr="00B94CAC" w:rsidRDefault="0010554F" w:rsidP="0010554F">
                            <w:pPr>
                              <w:rPr>
                                <w:color w:val="FFFFFF" w:themeColor="background1"/>
                                <w:lang w:val="en-IN"/>
                              </w:rPr>
                            </w:pPr>
                          </w:p>
                          <w:p w14:paraId="6F6FD345" w14:textId="77777777" w:rsidR="0010554F" w:rsidRPr="00B94CAC" w:rsidRDefault="0010554F" w:rsidP="0010554F">
                            <w:pPr>
                              <w:rPr>
                                <w:color w:val="FFFFFF" w:themeColor="background1"/>
                                <w:lang w:val="en-IN"/>
                              </w:rPr>
                            </w:pPr>
                          </w:p>
                          <w:p w14:paraId="654D90AE" w14:textId="77777777" w:rsidR="0010554F" w:rsidRPr="00B94CAC" w:rsidRDefault="0010554F" w:rsidP="0010554F">
                            <w:pPr>
                              <w:rPr>
                                <w:color w:val="FFFFFF" w:themeColor="background1"/>
                                <w:lang w:val="en-IN"/>
                              </w:rPr>
                            </w:pPr>
                          </w:p>
                          <w:p w14:paraId="14DF14EC" w14:textId="77777777" w:rsidR="0010554F" w:rsidRPr="00B94CAC" w:rsidRDefault="0010554F" w:rsidP="0010554F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B94CAC">
                              <w:rPr>
                                <w:color w:val="FFFFFF" w:themeColor="background1"/>
                                <w:sz w:val="20"/>
                                <w:szCs w:val="20"/>
                                <w:lang w:val="en-IN"/>
                              </w:rPr>
                              <w:t>2011-</w:t>
                            </w:r>
                          </w:p>
                          <w:p w14:paraId="4D32518A" w14:textId="77777777" w:rsidR="0010554F" w:rsidRPr="00B94CAC" w:rsidRDefault="0010554F" w:rsidP="0010554F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B94CAC">
                              <w:rPr>
                                <w:color w:val="FFFFFF" w:themeColor="background1"/>
                                <w:sz w:val="20"/>
                                <w:szCs w:val="20"/>
                                <w:lang w:val="en-IN"/>
                              </w:rPr>
                              <w:t>2010</w:t>
                            </w:r>
                          </w:p>
                          <w:p w14:paraId="6BB44238" w14:textId="77777777" w:rsidR="0010554F" w:rsidRPr="00B94CAC" w:rsidRDefault="0010554F" w:rsidP="0010554F">
                            <w:pPr>
                              <w:jc w:val="center"/>
                              <w:rPr>
                                <w:color w:val="FFFFFF" w:themeColor="background1"/>
                                <w:lang w:val="en-IN"/>
                              </w:rPr>
                            </w:pPr>
                          </w:p>
                          <w:p w14:paraId="044A3885" w14:textId="77777777" w:rsidR="0010554F" w:rsidRPr="00B94CAC" w:rsidRDefault="0010554F" w:rsidP="0010554F">
                            <w:pPr>
                              <w:jc w:val="center"/>
                              <w:rPr>
                                <w:color w:val="FFFFFF" w:themeColor="background1"/>
                                <w:lang w:val="en-IN"/>
                              </w:rPr>
                            </w:pPr>
                          </w:p>
                          <w:p w14:paraId="65775735" w14:textId="77777777" w:rsidR="0010554F" w:rsidRPr="00B94CAC" w:rsidRDefault="0010554F" w:rsidP="0010554F">
                            <w:pPr>
                              <w:jc w:val="center"/>
                              <w:rPr>
                                <w:color w:val="FFFFFF" w:themeColor="background1"/>
                                <w:lang w:val="en-IN"/>
                              </w:rPr>
                            </w:pPr>
                          </w:p>
                          <w:p w14:paraId="7D5D4478" w14:textId="77777777" w:rsidR="0010554F" w:rsidRPr="00B94CAC" w:rsidRDefault="0010554F" w:rsidP="0010554F">
                            <w:pPr>
                              <w:jc w:val="center"/>
                              <w:rPr>
                                <w:color w:val="FFFFFF" w:themeColor="background1"/>
                                <w:lang w:val="en-IN"/>
                              </w:rPr>
                            </w:pPr>
                          </w:p>
                          <w:p w14:paraId="38F6F05E" w14:textId="77777777" w:rsidR="00873C12" w:rsidRPr="00B94CAC" w:rsidRDefault="00873C12" w:rsidP="00873C12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2ACDB79C" w14:textId="77777777" w:rsidR="0010554F" w:rsidRPr="00B94CAC" w:rsidRDefault="0010554F" w:rsidP="0010554F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3109A88D" w14:textId="77777777" w:rsidR="0010554F" w:rsidRPr="00B94CAC" w:rsidRDefault="0010554F" w:rsidP="0010554F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5A93EAA2" w14:textId="77777777" w:rsidR="0010554F" w:rsidRPr="00B94CAC" w:rsidRDefault="0010554F" w:rsidP="0010554F">
                            <w:pPr>
                              <w:jc w:val="center"/>
                              <w:rPr>
                                <w:color w:val="FFFFFF" w:themeColor="background1"/>
                                <w:lang w:val="en-IN"/>
                              </w:rPr>
                            </w:pPr>
                          </w:p>
                          <w:p w14:paraId="342365D4" w14:textId="77777777" w:rsidR="00873C12" w:rsidRPr="00B94CAC" w:rsidRDefault="00873C12" w:rsidP="00873C12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B94CAC">
                              <w:rPr>
                                <w:color w:val="FFFFFF" w:themeColor="background1"/>
                                <w:sz w:val="20"/>
                                <w:szCs w:val="20"/>
                                <w:lang w:val="en-IN"/>
                              </w:rPr>
                              <w:t>2003</w:t>
                            </w:r>
                          </w:p>
                          <w:p w14:paraId="779D38A4" w14:textId="77777777" w:rsidR="0010554F" w:rsidRPr="00B94CAC" w:rsidRDefault="0010554F" w:rsidP="0010554F">
                            <w:pPr>
                              <w:jc w:val="center"/>
                              <w:rPr>
                                <w:color w:val="FFFFFF" w:themeColor="background1"/>
                                <w:lang w:val="en-IN"/>
                              </w:rPr>
                            </w:pPr>
                          </w:p>
                          <w:p w14:paraId="6592EC14" w14:textId="77777777" w:rsidR="0010554F" w:rsidRPr="00B94CAC" w:rsidRDefault="0010554F" w:rsidP="0010554F">
                            <w:pPr>
                              <w:jc w:val="center"/>
                              <w:rPr>
                                <w:color w:val="FFFFFF" w:themeColor="background1"/>
                                <w:lang w:val="en-IN"/>
                              </w:rPr>
                            </w:pPr>
                          </w:p>
                          <w:p w14:paraId="1241D4C7" w14:textId="77777777" w:rsidR="0010554F" w:rsidRPr="00B94CAC" w:rsidRDefault="0010554F" w:rsidP="0010554F">
                            <w:pPr>
                              <w:jc w:val="center"/>
                              <w:rPr>
                                <w:color w:val="FFFFFF" w:themeColor="background1"/>
                                <w:lang w:val="en-IN"/>
                              </w:rPr>
                            </w:pPr>
                          </w:p>
                          <w:p w14:paraId="67E6B5B2" w14:textId="77777777" w:rsidR="0010554F" w:rsidRPr="00B94CAC" w:rsidRDefault="0010554F" w:rsidP="0010554F">
                            <w:pPr>
                              <w:jc w:val="center"/>
                              <w:rPr>
                                <w:color w:val="FFFFFF" w:themeColor="background1"/>
                                <w:lang w:val="en-IN"/>
                              </w:rPr>
                            </w:pPr>
                          </w:p>
                          <w:p w14:paraId="4EC247E0" w14:textId="77777777" w:rsidR="0010554F" w:rsidRPr="00B94CAC" w:rsidRDefault="0010554F" w:rsidP="0010554F">
                            <w:pPr>
                              <w:jc w:val="center"/>
                              <w:rPr>
                                <w:color w:val="FFFFFF" w:themeColor="background1"/>
                                <w:lang w:val="en-IN"/>
                              </w:rPr>
                            </w:pPr>
                          </w:p>
                          <w:p w14:paraId="1D050AF0" w14:textId="77777777" w:rsidR="0010554F" w:rsidRPr="00B94CAC" w:rsidRDefault="0010554F" w:rsidP="0010554F">
                            <w:pPr>
                              <w:jc w:val="center"/>
                              <w:rPr>
                                <w:color w:val="FFFFFF" w:themeColor="background1"/>
                                <w:lang w:val="en-IN"/>
                              </w:rPr>
                            </w:pPr>
                          </w:p>
                          <w:p w14:paraId="309CD6EF" w14:textId="77777777" w:rsidR="0010554F" w:rsidRPr="00B94CAC" w:rsidRDefault="0010554F" w:rsidP="0010554F">
                            <w:pPr>
                              <w:jc w:val="center"/>
                              <w:rPr>
                                <w:color w:val="FFFFFF" w:themeColor="background1"/>
                                <w:lang w:val="en-IN"/>
                              </w:rPr>
                            </w:pPr>
                          </w:p>
                          <w:p w14:paraId="528006F5" w14:textId="77777777" w:rsidR="0010554F" w:rsidRPr="00B94CAC" w:rsidRDefault="0010554F" w:rsidP="0010554F">
                            <w:pPr>
                              <w:jc w:val="center"/>
                              <w:rPr>
                                <w:color w:val="FFFFFF" w:themeColor="background1"/>
                                <w:lang w:val="en-IN"/>
                              </w:rPr>
                            </w:pPr>
                          </w:p>
                          <w:p w14:paraId="52E1F48B" w14:textId="77777777" w:rsidR="00284F95" w:rsidRPr="00B94CAC" w:rsidRDefault="00284F95" w:rsidP="00284F95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B94CAC">
                              <w:rPr>
                                <w:color w:val="FFFFFF" w:themeColor="background1"/>
                                <w:sz w:val="20"/>
                                <w:szCs w:val="20"/>
                                <w:lang w:val="en-IN"/>
                              </w:rPr>
                              <w:t>1999</w:t>
                            </w:r>
                          </w:p>
                          <w:p w14:paraId="1DB4C84E" w14:textId="77777777" w:rsidR="0010554F" w:rsidRPr="00B94CAC" w:rsidRDefault="0010554F" w:rsidP="0010554F">
                            <w:pPr>
                              <w:jc w:val="center"/>
                              <w:rPr>
                                <w:color w:val="FFFFFF" w:themeColor="background1"/>
                                <w:lang w:val="en-IN"/>
                              </w:rPr>
                            </w:pPr>
                          </w:p>
                          <w:p w14:paraId="172A3B85" w14:textId="77777777" w:rsidR="0010554F" w:rsidRPr="00B94CAC" w:rsidRDefault="0010554F" w:rsidP="0010554F">
                            <w:pPr>
                              <w:jc w:val="center"/>
                              <w:rPr>
                                <w:color w:val="FFFFFF" w:themeColor="background1"/>
                                <w:lang w:val="en-IN"/>
                              </w:rPr>
                            </w:pPr>
                          </w:p>
                          <w:p w14:paraId="2F8C39F7" w14:textId="77777777" w:rsidR="0010554F" w:rsidRPr="00B94CAC" w:rsidRDefault="0010554F" w:rsidP="0010554F">
                            <w:pPr>
                              <w:jc w:val="center"/>
                              <w:rPr>
                                <w:color w:val="FFFFFF" w:themeColor="background1"/>
                                <w:lang w:val="en-IN"/>
                              </w:rPr>
                            </w:pPr>
                          </w:p>
                          <w:p w14:paraId="41D4C3E6" w14:textId="77777777" w:rsidR="0010554F" w:rsidRPr="00B94CAC" w:rsidRDefault="0010554F" w:rsidP="0010554F">
                            <w:pPr>
                              <w:jc w:val="center"/>
                              <w:rPr>
                                <w:color w:val="FFFFFF" w:themeColor="background1"/>
                                <w:lang w:val="en-IN"/>
                              </w:rPr>
                            </w:pPr>
                          </w:p>
                          <w:p w14:paraId="3FAD3B04" w14:textId="77777777" w:rsidR="0010554F" w:rsidRPr="00B94CAC" w:rsidRDefault="0010554F" w:rsidP="0010554F">
                            <w:pPr>
                              <w:jc w:val="center"/>
                              <w:rPr>
                                <w:color w:val="FFFFFF" w:themeColor="background1"/>
                                <w:lang w:val="en-IN"/>
                              </w:rPr>
                            </w:pPr>
                          </w:p>
                          <w:p w14:paraId="5371AD84" w14:textId="77777777" w:rsidR="0010554F" w:rsidRPr="00B94CAC" w:rsidRDefault="0010554F" w:rsidP="0010554F">
                            <w:pPr>
                              <w:jc w:val="center"/>
                              <w:rPr>
                                <w:color w:val="FFFFFF" w:themeColor="background1"/>
                                <w:lang w:val="en-IN"/>
                              </w:rPr>
                            </w:pPr>
                          </w:p>
                          <w:p w14:paraId="5077A8E3" w14:textId="77777777" w:rsidR="0010554F" w:rsidRPr="00B94CAC" w:rsidRDefault="0010554F" w:rsidP="0010554F">
                            <w:pPr>
                              <w:jc w:val="center"/>
                              <w:rPr>
                                <w:color w:val="FFFFFF" w:themeColor="background1"/>
                                <w:lang w:val="en-IN"/>
                              </w:rPr>
                            </w:pPr>
                          </w:p>
                          <w:p w14:paraId="1996DC57" w14:textId="77777777" w:rsidR="0010554F" w:rsidRPr="00B94CAC" w:rsidRDefault="0010554F" w:rsidP="0010554F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B94CAC">
                              <w:rPr>
                                <w:color w:val="FFFFFF" w:themeColor="background1"/>
                                <w:sz w:val="20"/>
                                <w:szCs w:val="20"/>
                                <w:lang w:val="en-IN"/>
                              </w:rPr>
                              <w:t>1990</w:t>
                            </w:r>
                          </w:p>
                          <w:p w14:paraId="7EFD8D6D" w14:textId="77777777" w:rsidR="0010554F" w:rsidRPr="00B94CAC" w:rsidRDefault="0010554F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A55B7" id="Text Box 12" o:spid="_x0000_s1037" type="#_x0000_t202" style="position:absolute;margin-left:22.8pt;margin-top:136.55pt;width:38.55pt;height:617.5pt;z-index:2516725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" filled="f" stroked="f" strokeweight="1pt">
                <v:textbox>
                  <w:txbxContent>
                    <w:p w14:paraId="73A9B54E" w14:textId="77777777" w:rsidR="0010554F" w:rsidRPr="00B94CAC" w:rsidRDefault="0010554F" w:rsidP="00CA027D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  <w:lang w:val="en-IN"/>
                        </w:rPr>
                      </w:pPr>
                      <w:r w:rsidRPr="00B94CAC">
                        <w:rPr>
                          <w:color w:val="FFFFFF" w:themeColor="background1"/>
                          <w:sz w:val="20"/>
                          <w:szCs w:val="20"/>
                          <w:lang w:val="en-IN"/>
                        </w:rPr>
                        <w:t>2014-</w:t>
                      </w:r>
                      <w:r w:rsidRPr="00B94CAC">
                        <w:rPr>
                          <w:color w:val="FFFFFF" w:themeColor="background1"/>
                          <w:sz w:val="20"/>
                          <w:szCs w:val="20"/>
                          <w:lang w:val="en-IN"/>
                        </w:rPr>
                        <w:br/>
                        <w:t>2016-</w:t>
                      </w:r>
                    </w:p>
                    <w:p w14:paraId="509D7522" w14:textId="77777777" w:rsidR="0010554F" w:rsidRPr="00B94CAC" w:rsidRDefault="0010554F" w:rsidP="00CA027D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  <w:lang w:val="en-IN"/>
                        </w:rPr>
                      </w:pPr>
                      <w:r w:rsidRPr="00B94CAC">
                        <w:rPr>
                          <w:color w:val="FFFFFF" w:themeColor="background1"/>
                          <w:sz w:val="20"/>
                          <w:szCs w:val="20"/>
                          <w:lang w:val="en-IN"/>
                        </w:rPr>
                        <w:t>2019</w:t>
                      </w:r>
                    </w:p>
                    <w:p w14:paraId="0347B6EC" w14:textId="77777777" w:rsidR="0010554F" w:rsidRPr="00B94CAC" w:rsidRDefault="0010554F" w:rsidP="0010554F">
                      <w:pPr>
                        <w:rPr>
                          <w:color w:val="FFFFFF" w:themeColor="background1"/>
                          <w:lang w:val="en-IN"/>
                        </w:rPr>
                      </w:pPr>
                    </w:p>
                    <w:p w14:paraId="71413859" w14:textId="77777777" w:rsidR="0010554F" w:rsidRPr="00B94CAC" w:rsidRDefault="0010554F" w:rsidP="0010554F">
                      <w:pPr>
                        <w:jc w:val="center"/>
                        <w:rPr>
                          <w:color w:val="FFFFFF" w:themeColor="background1"/>
                          <w:lang w:val="en-IN"/>
                        </w:rPr>
                      </w:pPr>
                    </w:p>
                    <w:p w14:paraId="00AAE8A4" w14:textId="77777777" w:rsidR="0010554F" w:rsidRPr="00B94CAC" w:rsidRDefault="0010554F" w:rsidP="0010554F">
                      <w:pPr>
                        <w:rPr>
                          <w:color w:val="FFFFFF" w:themeColor="background1"/>
                          <w:lang w:val="en-IN"/>
                        </w:rPr>
                      </w:pPr>
                    </w:p>
                    <w:p w14:paraId="6F6FD345" w14:textId="77777777" w:rsidR="0010554F" w:rsidRPr="00B94CAC" w:rsidRDefault="0010554F" w:rsidP="0010554F">
                      <w:pPr>
                        <w:rPr>
                          <w:color w:val="FFFFFF" w:themeColor="background1"/>
                          <w:lang w:val="en-IN"/>
                        </w:rPr>
                      </w:pPr>
                    </w:p>
                    <w:p w14:paraId="654D90AE" w14:textId="77777777" w:rsidR="0010554F" w:rsidRPr="00B94CAC" w:rsidRDefault="0010554F" w:rsidP="0010554F">
                      <w:pPr>
                        <w:rPr>
                          <w:color w:val="FFFFFF" w:themeColor="background1"/>
                          <w:lang w:val="en-IN"/>
                        </w:rPr>
                      </w:pPr>
                    </w:p>
                    <w:p w14:paraId="14DF14EC" w14:textId="77777777" w:rsidR="0010554F" w:rsidRPr="00B94CAC" w:rsidRDefault="0010554F" w:rsidP="0010554F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  <w:lang w:val="en-IN"/>
                        </w:rPr>
                      </w:pPr>
                      <w:r w:rsidRPr="00B94CAC">
                        <w:rPr>
                          <w:color w:val="FFFFFF" w:themeColor="background1"/>
                          <w:sz w:val="20"/>
                          <w:szCs w:val="20"/>
                          <w:lang w:val="en-IN"/>
                        </w:rPr>
                        <w:t>2011-</w:t>
                      </w:r>
                    </w:p>
                    <w:p w14:paraId="4D32518A" w14:textId="77777777" w:rsidR="0010554F" w:rsidRPr="00B94CAC" w:rsidRDefault="0010554F" w:rsidP="0010554F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  <w:lang w:val="en-IN"/>
                        </w:rPr>
                      </w:pPr>
                      <w:r w:rsidRPr="00B94CAC">
                        <w:rPr>
                          <w:color w:val="FFFFFF" w:themeColor="background1"/>
                          <w:sz w:val="20"/>
                          <w:szCs w:val="20"/>
                          <w:lang w:val="en-IN"/>
                        </w:rPr>
                        <w:t>2010</w:t>
                      </w:r>
                    </w:p>
                    <w:p w14:paraId="6BB44238" w14:textId="77777777" w:rsidR="0010554F" w:rsidRPr="00B94CAC" w:rsidRDefault="0010554F" w:rsidP="0010554F">
                      <w:pPr>
                        <w:jc w:val="center"/>
                        <w:rPr>
                          <w:color w:val="FFFFFF" w:themeColor="background1"/>
                          <w:lang w:val="en-IN"/>
                        </w:rPr>
                      </w:pPr>
                    </w:p>
                    <w:p w14:paraId="044A3885" w14:textId="77777777" w:rsidR="0010554F" w:rsidRPr="00B94CAC" w:rsidRDefault="0010554F" w:rsidP="0010554F">
                      <w:pPr>
                        <w:jc w:val="center"/>
                        <w:rPr>
                          <w:color w:val="FFFFFF" w:themeColor="background1"/>
                          <w:lang w:val="en-IN"/>
                        </w:rPr>
                      </w:pPr>
                    </w:p>
                    <w:p w14:paraId="65775735" w14:textId="77777777" w:rsidR="0010554F" w:rsidRPr="00B94CAC" w:rsidRDefault="0010554F" w:rsidP="0010554F">
                      <w:pPr>
                        <w:jc w:val="center"/>
                        <w:rPr>
                          <w:color w:val="FFFFFF" w:themeColor="background1"/>
                          <w:lang w:val="en-IN"/>
                        </w:rPr>
                      </w:pPr>
                    </w:p>
                    <w:p w14:paraId="7D5D4478" w14:textId="77777777" w:rsidR="0010554F" w:rsidRPr="00B94CAC" w:rsidRDefault="0010554F" w:rsidP="0010554F">
                      <w:pPr>
                        <w:jc w:val="center"/>
                        <w:rPr>
                          <w:color w:val="FFFFFF" w:themeColor="background1"/>
                          <w:lang w:val="en-IN"/>
                        </w:rPr>
                      </w:pPr>
                    </w:p>
                    <w:p w14:paraId="38F6F05E" w14:textId="77777777" w:rsidR="00873C12" w:rsidRPr="00B94CAC" w:rsidRDefault="00873C12" w:rsidP="00873C12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  <w:lang w:val="en-IN"/>
                        </w:rPr>
                      </w:pPr>
                    </w:p>
                    <w:p w14:paraId="2ACDB79C" w14:textId="77777777" w:rsidR="0010554F" w:rsidRPr="00B94CAC" w:rsidRDefault="0010554F" w:rsidP="0010554F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  <w:lang w:val="en-IN"/>
                        </w:rPr>
                      </w:pPr>
                    </w:p>
                    <w:p w14:paraId="3109A88D" w14:textId="77777777" w:rsidR="0010554F" w:rsidRPr="00B94CAC" w:rsidRDefault="0010554F" w:rsidP="0010554F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  <w:lang w:val="en-IN"/>
                        </w:rPr>
                      </w:pPr>
                    </w:p>
                    <w:p w14:paraId="5A93EAA2" w14:textId="77777777" w:rsidR="0010554F" w:rsidRPr="00B94CAC" w:rsidRDefault="0010554F" w:rsidP="0010554F">
                      <w:pPr>
                        <w:jc w:val="center"/>
                        <w:rPr>
                          <w:color w:val="FFFFFF" w:themeColor="background1"/>
                          <w:lang w:val="en-IN"/>
                        </w:rPr>
                      </w:pPr>
                    </w:p>
                    <w:p w14:paraId="342365D4" w14:textId="77777777" w:rsidR="00873C12" w:rsidRPr="00B94CAC" w:rsidRDefault="00873C12" w:rsidP="00873C12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  <w:lang w:val="en-IN"/>
                        </w:rPr>
                      </w:pPr>
                      <w:r w:rsidRPr="00B94CAC">
                        <w:rPr>
                          <w:color w:val="FFFFFF" w:themeColor="background1"/>
                          <w:sz w:val="20"/>
                          <w:szCs w:val="20"/>
                          <w:lang w:val="en-IN"/>
                        </w:rPr>
                        <w:t>2003</w:t>
                      </w:r>
                    </w:p>
                    <w:p w14:paraId="779D38A4" w14:textId="77777777" w:rsidR="0010554F" w:rsidRPr="00B94CAC" w:rsidRDefault="0010554F" w:rsidP="0010554F">
                      <w:pPr>
                        <w:jc w:val="center"/>
                        <w:rPr>
                          <w:color w:val="FFFFFF" w:themeColor="background1"/>
                          <w:lang w:val="en-IN"/>
                        </w:rPr>
                      </w:pPr>
                    </w:p>
                    <w:p w14:paraId="6592EC14" w14:textId="77777777" w:rsidR="0010554F" w:rsidRPr="00B94CAC" w:rsidRDefault="0010554F" w:rsidP="0010554F">
                      <w:pPr>
                        <w:jc w:val="center"/>
                        <w:rPr>
                          <w:color w:val="FFFFFF" w:themeColor="background1"/>
                          <w:lang w:val="en-IN"/>
                        </w:rPr>
                      </w:pPr>
                    </w:p>
                    <w:p w14:paraId="1241D4C7" w14:textId="77777777" w:rsidR="0010554F" w:rsidRPr="00B94CAC" w:rsidRDefault="0010554F" w:rsidP="0010554F">
                      <w:pPr>
                        <w:jc w:val="center"/>
                        <w:rPr>
                          <w:color w:val="FFFFFF" w:themeColor="background1"/>
                          <w:lang w:val="en-IN"/>
                        </w:rPr>
                      </w:pPr>
                    </w:p>
                    <w:p w14:paraId="67E6B5B2" w14:textId="77777777" w:rsidR="0010554F" w:rsidRPr="00B94CAC" w:rsidRDefault="0010554F" w:rsidP="0010554F">
                      <w:pPr>
                        <w:jc w:val="center"/>
                        <w:rPr>
                          <w:color w:val="FFFFFF" w:themeColor="background1"/>
                          <w:lang w:val="en-IN"/>
                        </w:rPr>
                      </w:pPr>
                    </w:p>
                    <w:p w14:paraId="4EC247E0" w14:textId="77777777" w:rsidR="0010554F" w:rsidRPr="00B94CAC" w:rsidRDefault="0010554F" w:rsidP="0010554F">
                      <w:pPr>
                        <w:jc w:val="center"/>
                        <w:rPr>
                          <w:color w:val="FFFFFF" w:themeColor="background1"/>
                          <w:lang w:val="en-IN"/>
                        </w:rPr>
                      </w:pPr>
                    </w:p>
                    <w:p w14:paraId="1D050AF0" w14:textId="77777777" w:rsidR="0010554F" w:rsidRPr="00B94CAC" w:rsidRDefault="0010554F" w:rsidP="0010554F">
                      <w:pPr>
                        <w:jc w:val="center"/>
                        <w:rPr>
                          <w:color w:val="FFFFFF" w:themeColor="background1"/>
                          <w:lang w:val="en-IN"/>
                        </w:rPr>
                      </w:pPr>
                    </w:p>
                    <w:p w14:paraId="309CD6EF" w14:textId="77777777" w:rsidR="0010554F" w:rsidRPr="00B94CAC" w:rsidRDefault="0010554F" w:rsidP="0010554F">
                      <w:pPr>
                        <w:jc w:val="center"/>
                        <w:rPr>
                          <w:color w:val="FFFFFF" w:themeColor="background1"/>
                          <w:lang w:val="en-IN"/>
                        </w:rPr>
                      </w:pPr>
                    </w:p>
                    <w:p w14:paraId="528006F5" w14:textId="77777777" w:rsidR="0010554F" w:rsidRPr="00B94CAC" w:rsidRDefault="0010554F" w:rsidP="0010554F">
                      <w:pPr>
                        <w:jc w:val="center"/>
                        <w:rPr>
                          <w:color w:val="FFFFFF" w:themeColor="background1"/>
                          <w:lang w:val="en-IN"/>
                        </w:rPr>
                      </w:pPr>
                    </w:p>
                    <w:p w14:paraId="52E1F48B" w14:textId="77777777" w:rsidR="00284F95" w:rsidRPr="00B94CAC" w:rsidRDefault="00284F95" w:rsidP="00284F95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  <w:lang w:val="en-IN"/>
                        </w:rPr>
                      </w:pPr>
                      <w:r w:rsidRPr="00B94CAC">
                        <w:rPr>
                          <w:color w:val="FFFFFF" w:themeColor="background1"/>
                          <w:sz w:val="20"/>
                          <w:szCs w:val="20"/>
                          <w:lang w:val="en-IN"/>
                        </w:rPr>
                        <w:t>1999</w:t>
                      </w:r>
                    </w:p>
                    <w:p w14:paraId="1DB4C84E" w14:textId="77777777" w:rsidR="0010554F" w:rsidRPr="00B94CAC" w:rsidRDefault="0010554F" w:rsidP="0010554F">
                      <w:pPr>
                        <w:jc w:val="center"/>
                        <w:rPr>
                          <w:color w:val="FFFFFF" w:themeColor="background1"/>
                          <w:lang w:val="en-IN"/>
                        </w:rPr>
                      </w:pPr>
                    </w:p>
                    <w:p w14:paraId="172A3B85" w14:textId="77777777" w:rsidR="0010554F" w:rsidRPr="00B94CAC" w:rsidRDefault="0010554F" w:rsidP="0010554F">
                      <w:pPr>
                        <w:jc w:val="center"/>
                        <w:rPr>
                          <w:color w:val="FFFFFF" w:themeColor="background1"/>
                          <w:lang w:val="en-IN"/>
                        </w:rPr>
                      </w:pPr>
                    </w:p>
                    <w:p w14:paraId="2F8C39F7" w14:textId="77777777" w:rsidR="0010554F" w:rsidRPr="00B94CAC" w:rsidRDefault="0010554F" w:rsidP="0010554F">
                      <w:pPr>
                        <w:jc w:val="center"/>
                        <w:rPr>
                          <w:color w:val="FFFFFF" w:themeColor="background1"/>
                          <w:lang w:val="en-IN"/>
                        </w:rPr>
                      </w:pPr>
                    </w:p>
                    <w:p w14:paraId="41D4C3E6" w14:textId="77777777" w:rsidR="0010554F" w:rsidRPr="00B94CAC" w:rsidRDefault="0010554F" w:rsidP="0010554F">
                      <w:pPr>
                        <w:jc w:val="center"/>
                        <w:rPr>
                          <w:color w:val="FFFFFF" w:themeColor="background1"/>
                          <w:lang w:val="en-IN"/>
                        </w:rPr>
                      </w:pPr>
                    </w:p>
                    <w:p w14:paraId="3FAD3B04" w14:textId="77777777" w:rsidR="0010554F" w:rsidRPr="00B94CAC" w:rsidRDefault="0010554F" w:rsidP="0010554F">
                      <w:pPr>
                        <w:jc w:val="center"/>
                        <w:rPr>
                          <w:color w:val="FFFFFF" w:themeColor="background1"/>
                          <w:lang w:val="en-IN"/>
                        </w:rPr>
                      </w:pPr>
                    </w:p>
                    <w:p w14:paraId="5371AD84" w14:textId="77777777" w:rsidR="0010554F" w:rsidRPr="00B94CAC" w:rsidRDefault="0010554F" w:rsidP="0010554F">
                      <w:pPr>
                        <w:jc w:val="center"/>
                        <w:rPr>
                          <w:color w:val="FFFFFF" w:themeColor="background1"/>
                          <w:lang w:val="en-IN"/>
                        </w:rPr>
                      </w:pPr>
                    </w:p>
                    <w:p w14:paraId="5077A8E3" w14:textId="77777777" w:rsidR="0010554F" w:rsidRPr="00B94CAC" w:rsidRDefault="0010554F" w:rsidP="0010554F">
                      <w:pPr>
                        <w:jc w:val="center"/>
                        <w:rPr>
                          <w:color w:val="FFFFFF" w:themeColor="background1"/>
                          <w:lang w:val="en-IN"/>
                        </w:rPr>
                      </w:pPr>
                    </w:p>
                    <w:p w14:paraId="1996DC57" w14:textId="77777777" w:rsidR="0010554F" w:rsidRPr="00B94CAC" w:rsidRDefault="0010554F" w:rsidP="0010554F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  <w:lang w:val="en-IN"/>
                        </w:rPr>
                      </w:pPr>
                      <w:r w:rsidRPr="00B94CAC">
                        <w:rPr>
                          <w:color w:val="FFFFFF" w:themeColor="background1"/>
                          <w:sz w:val="20"/>
                          <w:szCs w:val="20"/>
                          <w:lang w:val="en-IN"/>
                        </w:rPr>
                        <w:t>1990</w:t>
                      </w:r>
                    </w:p>
                    <w:p w14:paraId="7EFD8D6D" w14:textId="77777777" w:rsidR="0010554F" w:rsidRPr="00B94CAC" w:rsidRDefault="0010554F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333DF">
        <w:rPr>
          <w:noProof/>
        </w:rPr>
        <mc:AlternateContent>
          <mc:Choice Requires="wps">
            <w:drawing>
              <wp:anchor distT="0" distB="0" distL="114300" distR="114300" simplePos="0" relativeHeight="251662335" behindDoc="0" locked="0" layoutInCell="1" allowOverlap="1" wp14:anchorId="7DF193A7" wp14:editId="7B4D4EED">
                <wp:simplePos x="0" y="0"/>
                <wp:positionH relativeFrom="margin">
                  <wp:align>right</wp:align>
                </wp:positionH>
                <wp:positionV relativeFrom="paragraph">
                  <wp:posOffset>-274320</wp:posOffset>
                </wp:positionV>
                <wp:extent cx="7535232" cy="10669637"/>
                <wp:effectExtent l="0" t="0" r="27940" b="17780"/>
                <wp:wrapNone/>
                <wp:docPr id="4654515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5232" cy="1066963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ED358B5" w14:textId="77777777" w:rsidR="00F333DF" w:rsidRDefault="00F333DF">
                            <w:pPr>
                              <w:rPr>
                                <w:lang w:val="en-IN"/>
                              </w:rPr>
                            </w:pPr>
                          </w:p>
                          <w:p w14:paraId="0EE52057" w14:textId="4E426218" w:rsidR="00F333DF" w:rsidRPr="00F333DF" w:rsidRDefault="00F333DF" w:rsidP="00F333DF">
                            <w:pPr>
                              <w:pStyle w:val="Heading3"/>
                              <w:rPr>
                                <w:rFonts w:ascii="Gloucester MT Extra Condensed" w:hAnsi="Gloucester MT Extra Condensed"/>
                                <w:sz w:val="44"/>
                                <w:szCs w:val="40"/>
                                <w:lang w:val="en-IN"/>
                              </w:rPr>
                            </w:pPr>
                            <w:r w:rsidRPr="00F333DF">
                              <w:rPr>
                                <w:rStyle w:val="Heading1Char"/>
                                <w:rFonts w:ascii="Gloucester MT Extra Condensed" w:hAnsi="Gloucester MT Extra Condensed"/>
                                <w:sz w:val="48"/>
                                <w:szCs w:val="48"/>
                              </w:rPr>
                              <w:t>AMBA (Advanced Microcontroller Bus Architecture)</w:t>
                            </w:r>
                          </w:p>
                          <w:p w14:paraId="76DC14F3" w14:textId="280D44E9" w:rsidR="00F333DF" w:rsidRPr="00284F95" w:rsidRDefault="006C1DBA" w:rsidP="00F333DF">
                            <w:pPr>
                              <w:pStyle w:val="Heading3"/>
                              <w:rPr>
                                <w:rFonts w:ascii="Times New Roman" w:hAnsi="Times New Roman" w:cs="Times New Roman"/>
                                <w:color w:val="181818" w:themeColor="background2" w:themeShade="1A"/>
                                <w:sz w:val="24"/>
                                <w:szCs w:val="22"/>
                                <w:lang w:val="en-IN"/>
                              </w:rPr>
                            </w:pPr>
                            <w:r w:rsidRPr="00284F95">
                              <w:rPr>
                                <w:rFonts w:ascii="Times New Roman" w:hAnsi="Times New Roman" w:cs="Times New Roman"/>
                                <w:color w:val="181818" w:themeColor="background2" w:themeShade="1A"/>
                                <w:sz w:val="24"/>
                                <w:szCs w:val="22"/>
                              </w:rPr>
                              <w:t>Arm Advanced Microcontroller Bus Architecture, or AMBA, is an open-standard, on-chip interconnect specification for the connection and management of functional blocks in system-on-a</w:t>
                            </w:r>
                            <w:r w:rsidR="00CC4FA8" w:rsidRPr="00284F95">
                              <w:rPr>
                                <w:rFonts w:ascii="Times New Roman" w:hAnsi="Times New Roman" w:cs="Times New Roman"/>
                                <w:color w:val="181818" w:themeColor="background2" w:themeShade="1A"/>
                                <w:sz w:val="24"/>
                                <w:szCs w:val="22"/>
                              </w:rPr>
                              <w:t>-</w:t>
                            </w:r>
                            <w:r w:rsidRPr="00284F95">
                              <w:rPr>
                                <w:rFonts w:ascii="Times New Roman" w:hAnsi="Times New Roman" w:cs="Times New Roman"/>
                                <w:color w:val="181818" w:themeColor="background2" w:themeShade="1A"/>
                                <w:sz w:val="24"/>
                                <w:szCs w:val="22"/>
                              </w:rPr>
                              <w:t>chip (SoC) designs</w:t>
                            </w:r>
                          </w:p>
                          <w:p w14:paraId="0A9DDF06" w14:textId="7CA51644" w:rsidR="00F333DF" w:rsidRPr="00C7123B" w:rsidRDefault="00CE0315" w:rsidP="00A64B2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masis MT Pro Medium" w:hAnsi="Amasis MT Pro Medium"/>
                                <w:color w:val="181818" w:themeColor="background2" w:themeShade="1A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C7123B">
                              <w:rPr>
                                <w:rFonts w:ascii="Amasis MT Pro Medium" w:hAnsi="Amasis MT Pro Medium"/>
                                <w:color w:val="181818" w:themeColor="background2" w:themeShade="1A"/>
                                <w:sz w:val="20"/>
                                <w:szCs w:val="20"/>
                              </w:rPr>
                              <w:t>Efficient IP reuse</w:t>
                            </w:r>
                            <w:r w:rsidR="000A113B" w:rsidRPr="00C7123B">
                              <w:rPr>
                                <w:rFonts w:ascii="Amasis MT Pro Medium" w:hAnsi="Amasis MT Pro Medium"/>
                                <w:color w:val="181818" w:themeColor="background2" w:themeShade="1A"/>
                                <w:sz w:val="20"/>
                                <w:szCs w:val="20"/>
                              </w:rPr>
                              <w:t xml:space="preserve"> - </w:t>
                            </w:r>
                            <w:r w:rsidR="002B613E" w:rsidRPr="00C7123B">
                              <w:rPr>
                                <w:rFonts w:ascii="Amasis MT Pro Medium" w:hAnsi="Amasis MT Pro Medium"/>
                                <w:color w:val="181818" w:themeColor="background2" w:themeShade="1A"/>
                                <w:sz w:val="18"/>
                                <w:szCs w:val="18"/>
                              </w:rPr>
                              <w:t>IP reuse is an essential component in reducing SoC development costs and timescales.</w:t>
                            </w:r>
                          </w:p>
                          <w:p w14:paraId="26E81B76" w14:textId="3135DFA0" w:rsidR="00CE0315" w:rsidRPr="00C7123B" w:rsidRDefault="00CE0315" w:rsidP="00A64B2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masis MT Pro Medium" w:hAnsi="Amasis MT Pro Medium"/>
                                <w:color w:val="181818" w:themeColor="background2" w:themeShade="1A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C7123B">
                              <w:rPr>
                                <w:rFonts w:ascii="Amasis MT Pro Medium" w:hAnsi="Amasis MT Pro Medium"/>
                                <w:color w:val="181818" w:themeColor="background2" w:themeShade="1A"/>
                                <w:sz w:val="20"/>
                                <w:szCs w:val="20"/>
                              </w:rPr>
                              <w:t>Flexibility</w:t>
                            </w:r>
                            <w:r w:rsidR="002B613E" w:rsidRPr="00C7123B">
                              <w:rPr>
                                <w:rFonts w:ascii="Amasis MT Pro Medium" w:hAnsi="Amasis MT Pro Medium"/>
                                <w:color w:val="181818" w:themeColor="background2" w:themeShade="1A"/>
                                <w:sz w:val="20"/>
                                <w:szCs w:val="20"/>
                              </w:rPr>
                              <w:t xml:space="preserve"> - </w:t>
                            </w:r>
                            <w:r w:rsidR="00375891" w:rsidRPr="00C7123B">
                              <w:rPr>
                                <w:rFonts w:ascii="Amasis MT Pro Medium" w:hAnsi="Amasis MT Pro Medium"/>
                                <w:color w:val="181818" w:themeColor="background2" w:themeShade="1A"/>
                                <w:sz w:val="18"/>
                                <w:szCs w:val="18"/>
                              </w:rPr>
                              <w:t>flexibility to work with a range of SoCs</w:t>
                            </w:r>
                            <w:r w:rsidR="005B2A77" w:rsidRPr="00C7123B">
                              <w:rPr>
                                <w:rFonts w:ascii="Amasis MT Pro Medium" w:hAnsi="Amasis MT Pro Medium"/>
                                <w:color w:val="181818" w:themeColor="background2" w:themeShade="1A"/>
                                <w:sz w:val="18"/>
                                <w:szCs w:val="18"/>
                              </w:rPr>
                              <w:t xml:space="preserve"> with different power, performance, and area requirements.</w:t>
                            </w:r>
                          </w:p>
                          <w:p w14:paraId="3D31105A" w14:textId="37C31810" w:rsidR="00CE0315" w:rsidRPr="00C7123B" w:rsidRDefault="00CE0315" w:rsidP="00A64B2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masis MT Pro Medium" w:hAnsi="Amasis MT Pro Medium"/>
                                <w:color w:val="181818" w:themeColor="background2" w:themeShade="1A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7123B">
                              <w:rPr>
                                <w:rFonts w:ascii="Amasis MT Pro Medium" w:hAnsi="Amasis MT Pro Medium"/>
                                <w:color w:val="181818" w:themeColor="background2" w:themeShade="1A"/>
                                <w:sz w:val="20"/>
                                <w:szCs w:val="20"/>
                              </w:rPr>
                              <w:t>Compatibility</w:t>
                            </w:r>
                            <w:r w:rsidR="005B2A77" w:rsidRPr="00C7123B">
                              <w:rPr>
                                <w:rFonts w:ascii="Amasis MT Pro Medium" w:hAnsi="Amasis MT Pro Medium"/>
                                <w:color w:val="181818" w:themeColor="background2" w:themeShade="1A"/>
                                <w:sz w:val="20"/>
                                <w:szCs w:val="20"/>
                              </w:rPr>
                              <w:t xml:space="preserve"> - </w:t>
                            </w:r>
                            <w:r w:rsidR="005B2A77" w:rsidRPr="00C7123B">
                              <w:rPr>
                                <w:rFonts w:ascii="Amasis MT Pro Medium" w:hAnsi="Amasis MT Pro Medium"/>
                                <w:color w:val="181818" w:themeColor="background2" w:themeShade="1A"/>
                                <w:sz w:val="18"/>
                                <w:szCs w:val="18"/>
                              </w:rPr>
                              <w:t>allows compatibility between IP components from different design teams or vendors</w:t>
                            </w:r>
                            <w:r w:rsidR="005B2A77" w:rsidRPr="00C7123B">
                              <w:rPr>
                                <w:rFonts w:ascii="Amasis MT Pro Medium" w:hAnsi="Amasis MT Pro Medium"/>
                                <w:color w:val="181818" w:themeColor="background2" w:themeShade="1A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738C5B3" w14:textId="6B76002E" w:rsidR="00707282" w:rsidRPr="00F31869" w:rsidRDefault="000A113B" w:rsidP="00A64B2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181818" w:themeColor="background2" w:themeShade="1A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C7123B">
                              <w:rPr>
                                <w:rFonts w:ascii="Amasis MT Pro Medium" w:hAnsi="Amasis MT Pro Medium"/>
                                <w:color w:val="181818" w:themeColor="background2" w:themeShade="1A"/>
                                <w:sz w:val="20"/>
                                <w:szCs w:val="20"/>
                              </w:rPr>
                              <w:t>Support</w:t>
                            </w:r>
                            <w:r w:rsidR="005B2A77" w:rsidRPr="00C7123B">
                              <w:rPr>
                                <w:rFonts w:ascii="Amasis MT Pro Medium" w:hAnsi="Amasis MT Pro Medium"/>
                                <w:color w:val="181818" w:themeColor="background2" w:themeShade="1A"/>
                                <w:sz w:val="20"/>
                                <w:szCs w:val="20"/>
                              </w:rPr>
                              <w:t xml:space="preserve"> - </w:t>
                            </w:r>
                            <w:r w:rsidR="00D53DFC" w:rsidRPr="00C7123B">
                              <w:rPr>
                                <w:rFonts w:ascii="Amasis MT Pro Medium" w:hAnsi="Amasis MT Pro Medium"/>
                                <w:color w:val="181818" w:themeColor="background2" w:themeShade="1A"/>
                                <w:sz w:val="18"/>
                                <w:szCs w:val="18"/>
                              </w:rPr>
                              <w:t>widely implemented and supported throughout the semiconductor industry</w:t>
                            </w:r>
                            <w:r w:rsidR="00D53DFC" w:rsidRPr="00F31869">
                              <w:rPr>
                                <w:color w:val="181818" w:themeColor="background2" w:themeShade="1A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0EE655E1" w14:textId="448AA08B" w:rsidR="00CE0315" w:rsidRPr="00707282" w:rsidRDefault="00CE0315" w:rsidP="00647892">
                            <w:pPr>
                              <w:pStyle w:val="ListParagraph"/>
                              <w:ind w:left="2202"/>
                              <w:rPr>
                                <w:color w:val="181818" w:themeColor="background2" w:themeShade="1A"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193A7" id="Text Box 1" o:spid="_x0000_s1038" type="#_x0000_t202" style="position:absolute;margin-left:542.15pt;margin-top:-21.6pt;width:593.35pt;height:840.15pt;z-index:251662335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" filled="f" strokecolor="#27a9ff [3204]">
                <v:stroke joinstyle="round"/>
                <v:textbox>
                  <w:txbxContent>
                    <w:p w14:paraId="5ED358B5" w14:textId="77777777" w:rsidR="00F333DF" w:rsidRDefault="00F333DF">
                      <w:pPr>
                        <w:rPr>
                          <w:lang w:val="en-IN"/>
                        </w:rPr>
                      </w:pPr>
                    </w:p>
                    <w:p w14:paraId="0EE52057" w14:textId="4E426218" w:rsidR="00F333DF" w:rsidRPr="00F333DF" w:rsidRDefault="00F333DF" w:rsidP="00F333DF">
                      <w:pPr>
                        <w:pStyle w:val="Heading3"/>
                        <w:rPr>
                          <w:rFonts w:ascii="Gloucester MT Extra Condensed" w:hAnsi="Gloucester MT Extra Condensed"/>
                          <w:sz w:val="44"/>
                          <w:szCs w:val="40"/>
                          <w:lang w:val="en-IN"/>
                        </w:rPr>
                      </w:pPr>
                      <w:r w:rsidRPr="00F333DF">
                        <w:rPr>
                          <w:rStyle w:val="Heading1Char"/>
                          <w:rFonts w:ascii="Gloucester MT Extra Condensed" w:hAnsi="Gloucester MT Extra Condensed"/>
                          <w:sz w:val="48"/>
                          <w:szCs w:val="48"/>
                        </w:rPr>
                        <w:t>AMBA (Advanced Microcontroller Bus Architecture)</w:t>
                      </w:r>
                    </w:p>
                    <w:p w14:paraId="76DC14F3" w14:textId="280D44E9" w:rsidR="00F333DF" w:rsidRPr="00284F95" w:rsidRDefault="006C1DBA" w:rsidP="00F333DF">
                      <w:pPr>
                        <w:pStyle w:val="Heading3"/>
                        <w:rPr>
                          <w:rFonts w:ascii="Times New Roman" w:hAnsi="Times New Roman" w:cs="Times New Roman"/>
                          <w:color w:val="181818" w:themeColor="background2" w:themeShade="1A"/>
                          <w:sz w:val="24"/>
                          <w:szCs w:val="22"/>
                          <w:lang w:val="en-IN"/>
                        </w:rPr>
                      </w:pPr>
                      <w:r w:rsidRPr="00284F95">
                        <w:rPr>
                          <w:rFonts w:ascii="Times New Roman" w:hAnsi="Times New Roman" w:cs="Times New Roman"/>
                          <w:color w:val="181818" w:themeColor="background2" w:themeShade="1A"/>
                          <w:sz w:val="24"/>
                          <w:szCs w:val="22"/>
                        </w:rPr>
                        <w:t>Arm Advanced Microcontroller Bus Architecture, or AMBA, is an open-standard, on-chip interconnect specification for the connection and management of functional blocks in system-on-a</w:t>
                      </w:r>
                      <w:r w:rsidR="00CC4FA8" w:rsidRPr="00284F95">
                        <w:rPr>
                          <w:rFonts w:ascii="Times New Roman" w:hAnsi="Times New Roman" w:cs="Times New Roman"/>
                          <w:color w:val="181818" w:themeColor="background2" w:themeShade="1A"/>
                          <w:sz w:val="24"/>
                          <w:szCs w:val="22"/>
                        </w:rPr>
                        <w:t>-</w:t>
                      </w:r>
                      <w:r w:rsidRPr="00284F95">
                        <w:rPr>
                          <w:rFonts w:ascii="Times New Roman" w:hAnsi="Times New Roman" w:cs="Times New Roman"/>
                          <w:color w:val="181818" w:themeColor="background2" w:themeShade="1A"/>
                          <w:sz w:val="24"/>
                          <w:szCs w:val="22"/>
                        </w:rPr>
                        <w:t>chip (SoC) designs</w:t>
                      </w:r>
                    </w:p>
                    <w:p w14:paraId="0A9DDF06" w14:textId="7CA51644" w:rsidR="00F333DF" w:rsidRPr="00C7123B" w:rsidRDefault="00CE0315" w:rsidP="00A64B2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Amasis MT Pro Medium" w:hAnsi="Amasis MT Pro Medium"/>
                          <w:color w:val="181818" w:themeColor="background2" w:themeShade="1A"/>
                          <w:sz w:val="18"/>
                          <w:szCs w:val="18"/>
                          <w:lang w:val="en-IN"/>
                        </w:rPr>
                      </w:pPr>
                      <w:r w:rsidRPr="00C7123B">
                        <w:rPr>
                          <w:rFonts w:ascii="Amasis MT Pro Medium" w:hAnsi="Amasis MT Pro Medium"/>
                          <w:color w:val="181818" w:themeColor="background2" w:themeShade="1A"/>
                          <w:sz w:val="20"/>
                          <w:szCs w:val="20"/>
                        </w:rPr>
                        <w:t>Efficient IP reuse</w:t>
                      </w:r>
                      <w:r w:rsidR="000A113B" w:rsidRPr="00C7123B">
                        <w:rPr>
                          <w:rFonts w:ascii="Amasis MT Pro Medium" w:hAnsi="Amasis MT Pro Medium"/>
                          <w:color w:val="181818" w:themeColor="background2" w:themeShade="1A"/>
                          <w:sz w:val="20"/>
                          <w:szCs w:val="20"/>
                        </w:rPr>
                        <w:t xml:space="preserve"> - </w:t>
                      </w:r>
                      <w:r w:rsidR="002B613E" w:rsidRPr="00C7123B">
                        <w:rPr>
                          <w:rFonts w:ascii="Amasis MT Pro Medium" w:hAnsi="Amasis MT Pro Medium"/>
                          <w:color w:val="181818" w:themeColor="background2" w:themeShade="1A"/>
                          <w:sz w:val="18"/>
                          <w:szCs w:val="18"/>
                        </w:rPr>
                        <w:t>IP reuse is an essential component in reducing SoC development costs and timescales.</w:t>
                      </w:r>
                    </w:p>
                    <w:p w14:paraId="26E81B76" w14:textId="3135DFA0" w:rsidR="00CE0315" w:rsidRPr="00C7123B" w:rsidRDefault="00CE0315" w:rsidP="00A64B2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Amasis MT Pro Medium" w:hAnsi="Amasis MT Pro Medium"/>
                          <w:color w:val="181818" w:themeColor="background2" w:themeShade="1A"/>
                          <w:sz w:val="18"/>
                          <w:szCs w:val="18"/>
                          <w:lang w:val="en-IN"/>
                        </w:rPr>
                      </w:pPr>
                      <w:r w:rsidRPr="00C7123B">
                        <w:rPr>
                          <w:rFonts w:ascii="Amasis MT Pro Medium" w:hAnsi="Amasis MT Pro Medium"/>
                          <w:color w:val="181818" w:themeColor="background2" w:themeShade="1A"/>
                          <w:sz w:val="20"/>
                          <w:szCs w:val="20"/>
                        </w:rPr>
                        <w:t>Flexibility</w:t>
                      </w:r>
                      <w:r w:rsidR="002B613E" w:rsidRPr="00C7123B">
                        <w:rPr>
                          <w:rFonts w:ascii="Amasis MT Pro Medium" w:hAnsi="Amasis MT Pro Medium"/>
                          <w:color w:val="181818" w:themeColor="background2" w:themeShade="1A"/>
                          <w:sz w:val="20"/>
                          <w:szCs w:val="20"/>
                        </w:rPr>
                        <w:t xml:space="preserve"> - </w:t>
                      </w:r>
                      <w:r w:rsidR="00375891" w:rsidRPr="00C7123B">
                        <w:rPr>
                          <w:rFonts w:ascii="Amasis MT Pro Medium" w:hAnsi="Amasis MT Pro Medium"/>
                          <w:color w:val="181818" w:themeColor="background2" w:themeShade="1A"/>
                          <w:sz w:val="18"/>
                          <w:szCs w:val="18"/>
                        </w:rPr>
                        <w:t>flexibility to work with a range of SoCs</w:t>
                      </w:r>
                      <w:r w:rsidR="005B2A77" w:rsidRPr="00C7123B">
                        <w:rPr>
                          <w:rFonts w:ascii="Amasis MT Pro Medium" w:hAnsi="Amasis MT Pro Medium"/>
                          <w:color w:val="181818" w:themeColor="background2" w:themeShade="1A"/>
                          <w:sz w:val="18"/>
                          <w:szCs w:val="18"/>
                        </w:rPr>
                        <w:t xml:space="preserve"> with different power, performance, and area requirements.</w:t>
                      </w:r>
                    </w:p>
                    <w:p w14:paraId="3D31105A" w14:textId="37C31810" w:rsidR="00CE0315" w:rsidRPr="00C7123B" w:rsidRDefault="00CE0315" w:rsidP="00A64B2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Amasis MT Pro Medium" w:hAnsi="Amasis MT Pro Medium"/>
                          <w:color w:val="181818" w:themeColor="background2" w:themeShade="1A"/>
                          <w:sz w:val="20"/>
                          <w:szCs w:val="20"/>
                          <w:lang w:val="en-IN"/>
                        </w:rPr>
                      </w:pPr>
                      <w:r w:rsidRPr="00C7123B">
                        <w:rPr>
                          <w:rFonts w:ascii="Amasis MT Pro Medium" w:hAnsi="Amasis MT Pro Medium"/>
                          <w:color w:val="181818" w:themeColor="background2" w:themeShade="1A"/>
                          <w:sz w:val="20"/>
                          <w:szCs w:val="20"/>
                        </w:rPr>
                        <w:t>Compatibility</w:t>
                      </w:r>
                      <w:r w:rsidR="005B2A77" w:rsidRPr="00C7123B">
                        <w:rPr>
                          <w:rFonts w:ascii="Amasis MT Pro Medium" w:hAnsi="Amasis MT Pro Medium"/>
                          <w:color w:val="181818" w:themeColor="background2" w:themeShade="1A"/>
                          <w:sz w:val="20"/>
                          <w:szCs w:val="20"/>
                        </w:rPr>
                        <w:t xml:space="preserve"> - </w:t>
                      </w:r>
                      <w:r w:rsidR="005B2A77" w:rsidRPr="00C7123B">
                        <w:rPr>
                          <w:rFonts w:ascii="Amasis MT Pro Medium" w:hAnsi="Amasis MT Pro Medium"/>
                          <w:color w:val="181818" w:themeColor="background2" w:themeShade="1A"/>
                          <w:sz w:val="18"/>
                          <w:szCs w:val="18"/>
                        </w:rPr>
                        <w:t>allows compatibility between IP components from different design teams or vendors</w:t>
                      </w:r>
                      <w:r w:rsidR="005B2A77" w:rsidRPr="00C7123B">
                        <w:rPr>
                          <w:rFonts w:ascii="Amasis MT Pro Medium" w:hAnsi="Amasis MT Pro Medium"/>
                          <w:color w:val="181818" w:themeColor="background2" w:themeShade="1A"/>
                          <w:sz w:val="20"/>
                          <w:szCs w:val="20"/>
                        </w:rPr>
                        <w:t>.</w:t>
                      </w:r>
                    </w:p>
                    <w:p w14:paraId="6738C5B3" w14:textId="6B76002E" w:rsidR="00707282" w:rsidRPr="00F31869" w:rsidRDefault="000A113B" w:rsidP="00A64B2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181818" w:themeColor="background2" w:themeShade="1A"/>
                          <w:sz w:val="18"/>
                          <w:szCs w:val="18"/>
                          <w:lang w:val="en-IN"/>
                        </w:rPr>
                      </w:pPr>
                      <w:r w:rsidRPr="00C7123B">
                        <w:rPr>
                          <w:rFonts w:ascii="Amasis MT Pro Medium" w:hAnsi="Amasis MT Pro Medium"/>
                          <w:color w:val="181818" w:themeColor="background2" w:themeShade="1A"/>
                          <w:sz w:val="20"/>
                          <w:szCs w:val="20"/>
                        </w:rPr>
                        <w:t>Support</w:t>
                      </w:r>
                      <w:r w:rsidR="005B2A77" w:rsidRPr="00C7123B">
                        <w:rPr>
                          <w:rFonts w:ascii="Amasis MT Pro Medium" w:hAnsi="Amasis MT Pro Medium"/>
                          <w:color w:val="181818" w:themeColor="background2" w:themeShade="1A"/>
                          <w:sz w:val="20"/>
                          <w:szCs w:val="20"/>
                        </w:rPr>
                        <w:t xml:space="preserve"> - </w:t>
                      </w:r>
                      <w:r w:rsidR="00D53DFC" w:rsidRPr="00C7123B">
                        <w:rPr>
                          <w:rFonts w:ascii="Amasis MT Pro Medium" w:hAnsi="Amasis MT Pro Medium"/>
                          <w:color w:val="181818" w:themeColor="background2" w:themeShade="1A"/>
                          <w:sz w:val="18"/>
                          <w:szCs w:val="18"/>
                        </w:rPr>
                        <w:t>widely implemented and supported throughout the semiconductor industry</w:t>
                      </w:r>
                      <w:r w:rsidR="00D53DFC" w:rsidRPr="00F31869">
                        <w:rPr>
                          <w:color w:val="181818" w:themeColor="background2" w:themeShade="1A"/>
                          <w:sz w:val="18"/>
                          <w:szCs w:val="18"/>
                        </w:rPr>
                        <w:t>.</w:t>
                      </w:r>
                    </w:p>
                    <w:p w14:paraId="0EE655E1" w14:textId="448AA08B" w:rsidR="00CE0315" w:rsidRPr="00707282" w:rsidRDefault="00CE0315" w:rsidP="00647892">
                      <w:pPr>
                        <w:pStyle w:val="ListParagraph"/>
                        <w:ind w:left="2202"/>
                        <w:rPr>
                          <w:color w:val="181818" w:themeColor="background2" w:themeShade="1A"/>
                          <w:sz w:val="20"/>
                          <w:szCs w:val="20"/>
                          <w:lang w:val="en-I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A0934">
        <w:rPr>
          <w:noProof/>
        </w:rPr>
        <mc:AlternateContent>
          <mc:Choice Requires="wpg">
            <w:drawing>
              <wp:anchor distT="0" distB="0" distL="114300" distR="114300" simplePos="0" relativeHeight="251661311" behindDoc="1" locked="1" layoutInCell="1" allowOverlap="1" wp14:anchorId="2AC919A1" wp14:editId="2424BE08">
                <wp:simplePos x="0" y="0"/>
                <wp:positionH relativeFrom="column">
                  <wp:posOffset>-1270</wp:posOffset>
                </wp:positionH>
                <wp:positionV relativeFrom="paragraph">
                  <wp:posOffset>-274320</wp:posOffset>
                </wp:positionV>
                <wp:extent cx="7683500" cy="10669905"/>
                <wp:effectExtent l="114300" t="19050" r="50800" b="74295"/>
                <wp:wrapNone/>
                <wp:docPr id="2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83500" cy="10669905"/>
                          <a:chOff x="0" y="2"/>
                          <a:chExt cx="7682281" cy="10673078"/>
                        </a:xfrm>
                      </wpg:grpSpPr>
                      <pic:pic xmlns:pic="http://schemas.openxmlformats.org/drawingml/2006/picture">
                        <pic:nvPicPr>
                          <pic:cNvPr id="1" name="Graphic 1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430" y="10308745"/>
                            <a:ext cx="4600085" cy="364335"/>
                          </a:xfrm>
                          <a:prstGeom prst="rect">
                            <a:avLst/>
                          </a:prstGeom>
                          <a:effectLst>
                            <a:outerShdw blurRad="101600" dist="38100" dir="13500000" algn="b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17" name="Graphic 9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"/>
                            <a:ext cx="7682281" cy="309453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90B7DA" id="Group 2" o:spid="_x0000_s1026" alt="&quot;&quot;" style="position:absolute;margin-left:-.1pt;margin-top:-21.6pt;width:605pt;height:840.15pt;z-index:-251655169;mso-width-relative:margin;mso-height-relative:margin" coordorigin="" coordsize="76822,1067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" o:spid="_x0000_s1027" type="#_x0000_t75" alt="&quot;&quot;" style="position:absolute;left:114;top:103087;width:46001;height:3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">
                  <v:imagedata r:id="rId14" o:title=""/>
                  <v:shadow on="t" color="black" opacity="26214f" origin=".5,.5" offset="-.74836mm,-.74836mm"/>
                </v:shape>
                <v:shape id="Graphic 9" o:spid="_x0000_s1028" type="#_x0000_t75" alt="&quot;&quot;" style="position:absolute;width:76822;height:3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">
                  <v:imagedata r:id="rId15" o:title=""/>
                  <v:shadow on="t" color="black" opacity="26214f" origin=",-.5" offset="0,3pt"/>
                </v:shape>
                <w10:anchorlock/>
              </v:group>
            </w:pict>
          </mc:Fallback>
        </mc:AlternateContent>
      </w:r>
      <w:r w:rsidR="007F6598">
        <w:rPr>
          <w:noProof/>
        </w:rPr>
        <w:t xml:space="preserve">  </w:t>
      </w:r>
      <w:r w:rsidR="000E7E1B">
        <w:rPr>
          <w:noProof/>
        </w:rPr>
        <w:t xml:space="preserve"> </w:t>
      </w:r>
    </w:p>
    <w:p w14:paraId="27D5CD6F" w14:textId="77777777" w:rsidR="00F333DF" w:rsidRDefault="00F333DF" w:rsidP="00F333DF">
      <w:pPr>
        <w:pStyle w:val="NoSpacing"/>
        <w:framePr w:wrap="around"/>
      </w:pPr>
    </w:p>
    <w:p w14:paraId="63D8E6ED" w14:textId="77777777" w:rsidR="00F333DF" w:rsidRDefault="00F333DF" w:rsidP="00DF1857">
      <w:pPr>
        <w:framePr w:wrap="around" w:hAnchor="page" w:x="4" w:y="-431"/>
      </w:pPr>
    </w:p>
    <w:tbl>
      <w:tblPr>
        <w:tblStyle w:val="ListTable3-Accent6"/>
        <w:tblpPr w:leftFromText="180" w:rightFromText="180" w:vertAnchor="text" w:horzAnchor="margin" w:tblpX="137" w:tblpY="-43"/>
        <w:tblW w:w="11266" w:type="dxa"/>
        <w:tblLook w:val="04A0" w:firstRow="1" w:lastRow="0" w:firstColumn="1" w:lastColumn="0" w:noHBand="0" w:noVBand="1"/>
      </w:tblPr>
      <w:tblGrid>
        <w:gridCol w:w="1480"/>
        <w:gridCol w:w="2920"/>
        <w:gridCol w:w="2869"/>
        <w:gridCol w:w="2026"/>
        <w:gridCol w:w="1971"/>
      </w:tblGrid>
      <w:tr w:rsidR="008910BB" w:rsidRPr="00DF1857" w14:paraId="5C72490F" w14:textId="77777777" w:rsidTr="005570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80" w:type="dxa"/>
            <w:hideMark/>
          </w:tcPr>
          <w:p w14:paraId="3F86B2FF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lastRenderedPageBreak/>
              <w:t>Protocol</w:t>
            </w:r>
          </w:p>
        </w:tc>
        <w:tc>
          <w:tcPr>
            <w:tcW w:w="0" w:type="auto"/>
            <w:hideMark/>
          </w:tcPr>
          <w:p w14:paraId="2D8DBD79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Purpose / Use-case</w:t>
            </w:r>
          </w:p>
        </w:tc>
        <w:tc>
          <w:tcPr>
            <w:tcW w:w="0" w:type="auto"/>
            <w:hideMark/>
          </w:tcPr>
          <w:p w14:paraId="31AAA6D2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Key Features</w:t>
            </w:r>
          </w:p>
        </w:tc>
        <w:tc>
          <w:tcPr>
            <w:tcW w:w="2026" w:type="dxa"/>
            <w:hideMark/>
          </w:tcPr>
          <w:p w14:paraId="7ACE9449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Limitations</w:t>
            </w:r>
          </w:p>
        </w:tc>
        <w:tc>
          <w:tcPr>
            <w:tcW w:w="1971" w:type="dxa"/>
            <w:hideMark/>
          </w:tcPr>
          <w:p w14:paraId="621BB818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Current Status</w:t>
            </w:r>
          </w:p>
        </w:tc>
      </w:tr>
      <w:tr w:rsidR="00583D00" w:rsidRPr="00DF1857" w14:paraId="223C7D20" w14:textId="77777777" w:rsidTr="00557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hideMark/>
          </w:tcPr>
          <w:p w14:paraId="2769A436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APB (Advanced Peripheral Bus)</w:t>
            </w:r>
          </w:p>
        </w:tc>
        <w:tc>
          <w:tcPr>
            <w:tcW w:w="0" w:type="auto"/>
            <w:hideMark/>
          </w:tcPr>
          <w:p w14:paraId="1ACD6457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Low-speed peripherals (GPIO, UART, Timers)</w:t>
            </w:r>
          </w:p>
        </w:tc>
        <w:tc>
          <w:tcPr>
            <w:tcW w:w="0" w:type="auto"/>
            <w:hideMark/>
          </w:tcPr>
          <w:p w14:paraId="548F2456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Simple, low-power, easy integration, non-pipelined</w:t>
            </w:r>
          </w:p>
        </w:tc>
        <w:tc>
          <w:tcPr>
            <w:tcW w:w="2026" w:type="dxa"/>
            <w:hideMark/>
          </w:tcPr>
          <w:p w14:paraId="1271E311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Very low bandwidth, no burst</w:t>
            </w:r>
          </w:p>
        </w:tc>
        <w:tc>
          <w:tcPr>
            <w:tcW w:w="1971" w:type="dxa"/>
            <w:hideMark/>
          </w:tcPr>
          <w:p w14:paraId="3620C543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Still widely used for peripheral access</w:t>
            </w:r>
          </w:p>
        </w:tc>
      </w:tr>
      <w:tr w:rsidR="008910BB" w:rsidRPr="00DF1857" w14:paraId="226D6A1D" w14:textId="77777777" w:rsidTr="00557045">
        <w:trPr>
          <w:trHeight w:val="1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hideMark/>
          </w:tcPr>
          <w:p w14:paraId="0598E9AE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ASB (Advanced System Bus)</w:t>
            </w:r>
          </w:p>
        </w:tc>
        <w:tc>
          <w:tcPr>
            <w:tcW w:w="0" w:type="auto"/>
            <w:hideMark/>
          </w:tcPr>
          <w:p w14:paraId="56495C66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Early system bus for CPUs ↔ memory/peripherals</w:t>
            </w:r>
          </w:p>
        </w:tc>
        <w:tc>
          <w:tcPr>
            <w:tcW w:w="0" w:type="auto"/>
            <w:hideMark/>
          </w:tcPr>
          <w:p w14:paraId="576AAAFE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Pipelining, multiple masters, burst transfers</w:t>
            </w:r>
          </w:p>
        </w:tc>
        <w:tc>
          <w:tcPr>
            <w:tcW w:w="2026" w:type="dxa"/>
            <w:hideMark/>
          </w:tcPr>
          <w:p w14:paraId="322EA85E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Limited scalability, replaced by AHB/AXI</w:t>
            </w:r>
          </w:p>
        </w:tc>
        <w:tc>
          <w:tcPr>
            <w:tcW w:w="1971" w:type="dxa"/>
            <w:hideMark/>
          </w:tcPr>
          <w:p w14:paraId="42FDECAC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Obsolete</w:t>
            </w:r>
          </w:p>
        </w:tc>
      </w:tr>
      <w:tr w:rsidR="00583D00" w:rsidRPr="00DF1857" w14:paraId="758D98EB" w14:textId="77777777" w:rsidTr="00557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hideMark/>
          </w:tcPr>
          <w:p w14:paraId="5A8C9607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AHB (AMBA High-performance Bus)</w:t>
            </w:r>
          </w:p>
        </w:tc>
        <w:tc>
          <w:tcPr>
            <w:tcW w:w="0" w:type="auto"/>
            <w:hideMark/>
          </w:tcPr>
          <w:p w14:paraId="5E646CEC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High-speed system bus (CPU ↔ memory, DMA)</w:t>
            </w:r>
          </w:p>
        </w:tc>
        <w:tc>
          <w:tcPr>
            <w:tcW w:w="0" w:type="auto"/>
            <w:hideMark/>
          </w:tcPr>
          <w:p w14:paraId="4DB38688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Burst transfers, pipelining, split transactions, single-cycle master handover</w:t>
            </w:r>
          </w:p>
        </w:tc>
        <w:tc>
          <w:tcPr>
            <w:tcW w:w="2026" w:type="dxa"/>
            <w:hideMark/>
          </w:tcPr>
          <w:p w14:paraId="7B3CDF5A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Less scalable for multi-core</w:t>
            </w:r>
          </w:p>
        </w:tc>
        <w:tc>
          <w:tcPr>
            <w:tcW w:w="1971" w:type="dxa"/>
            <w:hideMark/>
          </w:tcPr>
          <w:p w14:paraId="695178A1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Replaced by AXI in high-performance SoCs</w:t>
            </w:r>
          </w:p>
        </w:tc>
      </w:tr>
      <w:tr w:rsidR="008910BB" w:rsidRPr="00DF1857" w14:paraId="7F924EC6" w14:textId="77777777" w:rsidTr="00557045">
        <w:trPr>
          <w:trHeight w:val="1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hideMark/>
          </w:tcPr>
          <w:p w14:paraId="543066CE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AHB-Lite</w:t>
            </w:r>
          </w:p>
        </w:tc>
        <w:tc>
          <w:tcPr>
            <w:tcW w:w="0" w:type="auto"/>
            <w:hideMark/>
          </w:tcPr>
          <w:p w14:paraId="5FE4DB5B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Embedded/microcontrollers with one master</w:t>
            </w:r>
          </w:p>
        </w:tc>
        <w:tc>
          <w:tcPr>
            <w:tcW w:w="0" w:type="auto"/>
            <w:hideMark/>
          </w:tcPr>
          <w:p w14:paraId="69C008D3" w14:textId="24C9BDF2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 xml:space="preserve">Same as AHB but </w:t>
            </w:r>
            <w:r w:rsidR="00C7123B" w:rsidRPr="00DF1857">
              <w:rPr>
                <w:sz w:val="14"/>
                <w:szCs w:val="10"/>
                <w:lang w:val="en-IN"/>
              </w:rPr>
              <w:t>single master</w:t>
            </w:r>
            <w:r w:rsidRPr="00DF1857">
              <w:rPr>
                <w:sz w:val="14"/>
                <w:szCs w:val="10"/>
                <w:lang w:val="en-IN"/>
              </w:rPr>
              <w:t xml:space="preserve"> only, simpler and cheaper</w:t>
            </w:r>
          </w:p>
        </w:tc>
        <w:tc>
          <w:tcPr>
            <w:tcW w:w="2026" w:type="dxa"/>
            <w:hideMark/>
          </w:tcPr>
          <w:p w14:paraId="071F6D88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No multi-master support</w:t>
            </w:r>
          </w:p>
        </w:tc>
        <w:tc>
          <w:tcPr>
            <w:tcW w:w="1971" w:type="dxa"/>
            <w:hideMark/>
          </w:tcPr>
          <w:p w14:paraId="5C2BA872" w14:textId="77777777" w:rsidR="00583D00" w:rsidRDefault="003D5D84" w:rsidP="00557045">
            <w:pPr>
              <w:framePr w:hSpace="0" w:wrap="auto" w:vAnchor="margin" w:xAlign="left" w:yAlign="inline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 xml:space="preserve">Still used in MCUs and </w:t>
            </w:r>
          </w:p>
          <w:p w14:paraId="5BB9BCF1" w14:textId="40717894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small SoCs</w:t>
            </w:r>
          </w:p>
        </w:tc>
      </w:tr>
      <w:tr w:rsidR="00583D00" w:rsidRPr="00DF1857" w14:paraId="4C64A33A" w14:textId="77777777" w:rsidTr="00557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hideMark/>
          </w:tcPr>
          <w:p w14:paraId="2AE51158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 xml:space="preserve">AXI (Advanced </w:t>
            </w:r>
            <w:proofErr w:type="spellStart"/>
            <w:r w:rsidRPr="00DF1857">
              <w:rPr>
                <w:sz w:val="14"/>
                <w:szCs w:val="10"/>
                <w:lang w:val="en-IN"/>
              </w:rPr>
              <w:t>eXtensible</w:t>
            </w:r>
            <w:proofErr w:type="spellEnd"/>
            <w:r w:rsidRPr="00DF1857">
              <w:rPr>
                <w:sz w:val="14"/>
                <w:szCs w:val="10"/>
                <w:lang w:val="en-IN"/>
              </w:rPr>
              <w:t xml:space="preserve"> Interface)</w:t>
            </w:r>
          </w:p>
        </w:tc>
        <w:tc>
          <w:tcPr>
            <w:tcW w:w="0" w:type="auto"/>
            <w:hideMark/>
          </w:tcPr>
          <w:p w14:paraId="30D729EC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High-performance interconnect (CPU, GPU, memory, DMA)</w:t>
            </w:r>
          </w:p>
        </w:tc>
        <w:tc>
          <w:tcPr>
            <w:tcW w:w="0" w:type="auto"/>
            <w:hideMark/>
          </w:tcPr>
          <w:p w14:paraId="49700B1D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Separate read/write channels, multiple outstanding transactions, out-of-order, QoS</w:t>
            </w:r>
          </w:p>
        </w:tc>
        <w:tc>
          <w:tcPr>
            <w:tcW w:w="2026" w:type="dxa"/>
            <w:hideMark/>
          </w:tcPr>
          <w:p w14:paraId="6A674334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Complex implementation</w:t>
            </w:r>
          </w:p>
        </w:tc>
        <w:tc>
          <w:tcPr>
            <w:tcW w:w="1971" w:type="dxa"/>
            <w:hideMark/>
          </w:tcPr>
          <w:p w14:paraId="168A22C5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Industry standard in modern SoCs</w:t>
            </w:r>
          </w:p>
        </w:tc>
      </w:tr>
      <w:tr w:rsidR="008910BB" w:rsidRPr="00DF1857" w14:paraId="5B5775D5" w14:textId="77777777" w:rsidTr="00557045">
        <w:trPr>
          <w:trHeight w:val="1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hideMark/>
          </w:tcPr>
          <w:p w14:paraId="4BD6C2BC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AXI4</w:t>
            </w:r>
          </w:p>
        </w:tc>
        <w:tc>
          <w:tcPr>
            <w:tcW w:w="0" w:type="auto"/>
            <w:hideMark/>
          </w:tcPr>
          <w:p w14:paraId="08F977E6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AMBA 4 generation, memory-mapped, streaming, and lite variants</w:t>
            </w:r>
          </w:p>
        </w:tc>
        <w:tc>
          <w:tcPr>
            <w:tcW w:w="0" w:type="auto"/>
            <w:hideMark/>
          </w:tcPr>
          <w:p w14:paraId="65795E9C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Burst-based, scalable, supports AXI4-Lite (control), AXI4-Stream (streaming)</w:t>
            </w:r>
          </w:p>
        </w:tc>
        <w:tc>
          <w:tcPr>
            <w:tcW w:w="2026" w:type="dxa"/>
            <w:hideMark/>
          </w:tcPr>
          <w:p w14:paraId="7C2F7F61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Complexity overhead for small designs</w:t>
            </w:r>
          </w:p>
        </w:tc>
        <w:tc>
          <w:tcPr>
            <w:tcW w:w="1971" w:type="dxa"/>
            <w:hideMark/>
          </w:tcPr>
          <w:p w14:paraId="45369DFB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Widely adopted</w:t>
            </w:r>
          </w:p>
        </w:tc>
      </w:tr>
      <w:tr w:rsidR="00583D00" w:rsidRPr="00DF1857" w14:paraId="177B53FA" w14:textId="77777777" w:rsidTr="00557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hideMark/>
          </w:tcPr>
          <w:p w14:paraId="45504971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ACE (AXI Coherency Extensions)</w:t>
            </w:r>
          </w:p>
        </w:tc>
        <w:tc>
          <w:tcPr>
            <w:tcW w:w="0" w:type="auto"/>
            <w:hideMark/>
          </w:tcPr>
          <w:p w14:paraId="341E3E75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Multi-core cache-coherent systems</w:t>
            </w:r>
          </w:p>
        </w:tc>
        <w:tc>
          <w:tcPr>
            <w:tcW w:w="0" w:type="auto"/>
            <w:hideMark/>
          </w:tcPr>
          <w:p w14:paraId="074ED025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Adds cache snoop transactions, coherency between masters</w:t>
            </w:r>
          </w:p>
        </w:tc>
        <w:tc>
          <w:tcPr>
            <w:tcW w:w="2026" w:type="dxa"/>
            <w:hideMark/>
          </w:tcPr>
          <w:p w14:paraId="7593D369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Higher complexity and wiring overhead</w:t>
            </w:r>
          </w:p>
        </w:tc>
        <w:tc>
          <w:tcPr>
            <w:tcW w:w="1971" w:type="dxa"/>
            <w:hideMark/>
          </w:tcPr>
          <w:p w14:paraId="59041BAC" w14:textId="77777777" w:rsidR="00583D00" w:rsidRDefault="003D5D84" w:rsidP="00557045">
            <w:pPr>
              <w:framePr w:hSpace="0" w:wrap="auto" w:vAnchor="margin" w:xAlign="left" w:yAlign="inline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 xml:space="preserve">Used but being </w:t>
            </w:r>
          </w:p>
          <w:p w14:paraId="43225749" w14:textId="11E9FFB9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replaced by CHI</w:t>
            </w:r>
          </w:p>
        </w:tc>
      </w:tr>
      <w:tr w:rsidR="008910BB" w:rsidRPr="00DF1857" w14:paraId="2A84DA9A" w14:textId="77777777" w:rsidTr="00557045">
        <w:trPr>
          <w:trHeight w:val="1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hideMark/>
          </w:tcPr>
          <w:p w14:paraId="71516A18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ATB (Advanced Trace Bus)</w:t>
            </w:r>
          </w:p>
        </w:tc>
        <w:tc>
          <w:tcPr>
            <w:tcW w:w="0" w:type="auto"/>
            <w:hideMark/>
          </w:tcPr>
          <w:p w14:paraId="5B601779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Debug &amp; trace data transport</w:t>
            </w:r>
          </w:p>
        </w:tc>
        <w:tc>
          <w:tcPr>
            <w:tcW w:w="0" w:type="auto"/>
            <w:hideMark/>
          </w:tcPr>
          <w:p w14:paraId="1071676F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High-speed, non-intrusive trace support (</w:t>
            </w:r>
            <w:proofErr w:type="spellStart"/>
            <w:r w:rsidRPr="00DF1857">
              <w:rPr>
                <w:sz w:val="14"/>
                <w:szCs w:val="10"/>
                <w:lang w:val="en-IN"/>
              </w:rPr>
              <w:t>CoreSight</w:t>
            </w:r>
            <w:proofErr w:type="spellEnd"/>
            <w:r w:rsidRPr="00DF1857">
              <w:rPr>
                <w:sz w:val="14"/>
                <w:szCs w:val="10"/>
                <w:lang w:val="en-IN"/>
              </w:rPr>
              <w:t>)</w:t>
            </w:r>
          </w:p>
        </w:tc>
        <w:tc>
          <w:tcPr>
            <w:tcW w:w="2026" w:type="dxa"/>
            <w:hideMark/>
          </w:tcPr>
          <w:p w14:paraId="6999C512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Not for normal data transfers</w:t>
            </w:r>
          </w:p>
        </w:tc>
        <w:tc>
          <w:tcPr>
            <w:tcW w:w="1971" w:type="dxa"/>
            <w:hideMark/>
          </w:tcPr>
          <w:p w14:paraId="442C3EC8" w14:textId="77777777" w:rsidR="00583D00" w:rsidRDefault="003D5D84" w:rsidP="00557045">
            <w:pPr>
              <w:framePr w:hSpace="0" w:wrap="auto" w:vAnchor="margin" w:xAlign="left" w:yAlign="inline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 xml:space="preserve">Still used in ARM </w:t>
            </w:r>
          </w:p>
          <w:p w14:paraId="4B2A22C6" w14:textId="0DA6698F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debug architecture</w:t>
            </w:r>
          </w:p>
        </w:tc>
      </w:tr>
      <w:tr w:rsidR="00583D00" w:rsidRPr="00DF1857" w14:paraId="595E27D3" w14:textId="77777777" w:rsidTr="00557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hideMark/>
          </w:tcPr>
          <w:p w14:paraId="45C30329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ATP (Adaptive Traffic Profiles)</w:t>
            </w:r>
          </w:p>
        </w:tc>
        <w:tc>
          <w:tcPr>
            <w:tcW w:w="0" w:type="auto"/>
            <w:hideMark/>
          </w:tcPr>
          <w:p w14:paraId="655D2518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 xml:space="preserve">Traffic </w:t>
            </w:r>
            <w:proofErr w:type="spellStart"/>
            <w:r w:rsidRPr="00DF1857">
              <w:rPr>
                <w:sz w:val="14"/>
                <w:szCs w:val="10"/>
                <w:lang w:val="en-IN"/>
              </w:rPr>
              <w:t>modeling</w:t>
            </w:r>
            <w:proofErr w:type="spellEnd"/>
            <w:r w:rsidRPr="00DF1857">
              <w:rPr>
                <w:sz w:val="14"/>
                <w:szCs w:val="10"/>
                <w:lang w:val="en-IN"/>
              </w:rPr>
              <w:t xml:space="preserve"> &amp; verification</w:t>
            </w:r>
          </w:p>
        </w:tc>
        <w:tc>
          <w:tcPr>
            <w:tcW w:w="0" w:type="auto"/>
            <w:hideMark/>
          </w:tcPr>
          <w:p w14:paraId="4164E475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Realistic, parameterized traffic patterns to test performance</w:t>
            </w:r>
          </w:p>
        </w:tc>
        <w:tc>
          <w:tcPr>
            <w:tcW w:w="2026" w:type="dxa"/>
            <w:hideMark/>
          </w:tcPr>
          <w:p w14:paraId="569D3511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Not a data bus (only for simulation/verification)</w:t>
            </w:r>
          </w:p>
        </w:tc>
        <w:tc>
          <w:tcPr>
            <w:tcW w:w="1971" w:type="dxa"/>
            <w:hideMark/>
          </w:tcPr>
          <w:p w14:paraId="48DB209C" w14:textId="77777777" w:rsidR="00583D00" w:rsidRDefault="003D5D84" w:rsidP="00557045">
            <w:pPr>
              <w:framePr w:hSpace="0" w:wrap="auto" w:vAnchor="margin" w:xAlign="left" w:yAlign="inline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 xml:space="preserve">Used in verification </w:t>
            </w:r>
          </w:p>
          <w:p w14:paraId="6809C1D6" w14:textId="70716275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flows</w:t>
            </w:r>
          </w:p>
        </w:tc>
      </w:tr>
      <w:tr w:rsidR="008910BB" w:rsidRPr="00DF1857" w14:paraId="7B30EF34" w14:textId="77777777" w:rsidTr="003770D7">
        <w:trPr>
          <w:trHeight w:val="17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hideMark/>
          </w:tcPr>
          <w:p w14:paraId="0C2AB7E0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CHI (Coherent Hub Interface)</w:t>
            </w:r>
          </w:p>
        </w:tc>
        <w:tc>
          <w:tcPr>
            <w:tcW w:w="0" w:type="auto"/>
            <w:hideMark/>
          </w:tcPr>
          <w:p w14:paraId="5DDCC744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Many-core, high-performance SoCs</w:t>
            </w:r>
          </w:p>
        </w:tc>
        <w:tc>
          <w:tcPr>
            <w:tcW w:w="0" w:type="auto"/>
            <w:hideMark/>
          </w:tcPr>
          <w:p w14:paraId="79D57310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Packet-based, scalable, full cache coherency, virtualization, flow control</w:t>
            </w:r>
          </w:p>
        </w:tc>
        <w:tc>
          <w:tcPr>
            <w:tcW w:w="2026" w:type="dxa"/>
            <w:hideMark/>
          </w:tcPr>
          <w:p w14:paraId="0CAC1438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Complex protocol, requires advanced fabric</w:t>
            </w:r>
          </w:p>
        </w:tc>
        <w:tc>
          <w:tcPr>
            <w:tcW w:w="1971" w:type="dxa"/>
            <w:hideMark/>
          </w:tcPr>
          <w:p w14:paraId="40904EEF" w14:textId="77777777" w:rsidR="003D5D84" w:rsidRPr="00DF1857" w:rsidRDefault="003D5D84" w:rsidP="00557045">
            <w:pPr>
              <w:framePr w:hSpace="0" w:wrap="auto" w:vAnchor="margin" w:xAlign="left" w:yAlign="inline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0"/>
                <w:lang w:val="en-IN"/>
              </w:rPr>
            </w:pPr>
            <w:r w:rsidRPr="00DF1857">
              <w:rPr>
                <w:sz w:val="14"/>
                <w:szCs w:val="10"/>
                <w:lang w:val="en-IN"/>
              </w:rPr>
              <w:t>Latest standard replacing ACE/AXI in high-end SoCs</w:t>
            </w:r>
          </w:p>
        </w:tc>
      </w:tr>
    </w:tbl>
    <w:p w14:paraId="7F557A10" w14:textId="77777777" w:rsidR="00F333DF" w:rsidRDefault="00F333DF" w:rsidP="00DF1857">
      <w:pPr>
        <w:framePr w:wrap="around" w:hAnchor="page" w:x="4" w:y="-431"/>
      </w:pPr>
    </w:p>
    <w:p w14:paraId="557691EC" w14:textId="77777777" w:rsidR="00F333DF" w:rsidRDefault="00F333DF" w:rsidP="00DF1857">
      <w:pPr>
        <w:framePr w:wrap="around" w:hAnchor="page" w:x="4" w:y="-431"/>
      </w:pPr>
    </w:p>
    <w:p w14:paraId="79FD9EA5" w14:textId="77777777" w:rsidR="00F333DF" w:rsidRDefault="00F333DF" w:rsidP="00DF1857">
      <w:pPr>
        <w:framePr w:wrap="around" w:hAnchor="page" w:x="4" w:y="-431"/>
      </w:pPr>
    </w:p>
    <w:p w14:paraId="75DA0343" w14:textId="77777777" w:rsidR="00F333DF" w:rsidRDefault="00F333DF" w:rsidP="00DF1857">
      <w:pPr>
        <w:framePr w:wrap="around" w:hAnchor="page" w:x="4" w:y="-431"/>
      </w:pPr>
    </w:p>
    <w:p w14:paraId="158558A9" w14:textId="77777777" w:rsidR="00F333DF" w:rsidRDefault="00F333DF" w:rsidP="00DF1857">
      <w:pPr>
        <w:framePr w:wrap="around" w:hAnchor="page" w:x="4" w:y="-431"/>
      </w:pPr>
    </w:p>
    <w:p w14:paraId="1CFC9DA4" w14:textId="77777777" w:rsidR="00F333DF" w:rsidRDefault="00F333DF" w:rsidP="00DF1857">
      <w:pPr>
        <w:framePr w:wrap="around" w:hAnchor="page" w:x="4" w:y="-431"/>
      </w:pPr>
    </w:p>
    <w:p w14:paraId="69FBA5DC" w14:textId="77777777" w:rsidR="00F333DF" w:rsidRDefault="00F333DF" w:rsidP="00DF1857">
      <w:pPr>
        <w:framePr w:wrap="around" w:hAnchor="page" w:x="4" w:y="-431"/>
      </w:pPr>
    </w:p>
    <w:p w14:paraId="6847DECE" w14:textId="77777777" w:rsidR="00F333DF" w:rsidRDefault="00F333DF" w:rsidP="00DF1857">
      <w:pPr>
        <w:framePr w:wrap="around" w:hAnchor="page" w:x="4" w:y="-431"/>
      </w:pPr>
    </w:p>
    <w:p w14:paraId="09301E93" w14:textId="77777777" w:rsidR="00F333DF" w:rsidRDefault="00F333DF" w:rsidP="00DF1857">
      <w:pPr>
        <w:framePr w:wrap="around" w:hAnchor="page" w:x="4" w:y="-431"/>
      </w:pPr>
    </w:p>
    <w:p w14:paraId="3D9AA64F" w14:textId="77777777" w:rsidR="00F333DF" w:rsidRDefault="00F333DF" w:rsidP="00DF1857">
      <w:pPr>
        <w:framePr w:wrap="around" w:hAnchor="page" w:x="4" w:y="-431"/>
      </w:pPr>
    </w:p>
    <w:p w14:paraId="7ECFACDC" w14:textId="77777777" w:rsidR="00F333DF" w:rsidRDefault="00F333DF" w:rsidP="00DF1857">
      <w:pPr>
        <w:framePr w:wrap="around" w:hAnchor="page" w:x="4" w:y="-431"/>
      </w:pPr>
    </w:p>
    <w:p w14:paraId="01576724" w14:textId="77777777" w:rsidR="00F333DF" w:rsidRDefault="00F333DF" w:rsidP="00DF1857">
      <w:pPr>
        <w:framePr w:wrap="around" w:hAnchor="page" w:x="4" w:y="-431"/>
      </w:pPr>
    </w:p>
    <w:p w14:paraId="0B467D49" w14:textId="77777777" w:rsidR="00F333DF" w:rsidRDefault="00F333DF" w:rsidP="00DF1857">
      <w:pPr>
        <w:framePr w:wrap="around" w:hAnchor="page" w:x="4" w:y="-431"/>
      </w:pPr>
    </w:p>
    <w:p w14:paraId="1CC1C2A1" w14:textId="77777777" w:rsidR="00F333DF" w:rsidRDefault="00F333DF" w:rsidP="00DF1857">
      <w:pPr>
        <w:framePr w:wrap="around" w:hAnchor="page" w:x="4" w:y="-431"/>
      </w:pPr>
    </w:p>
    <w:p w14:paraId="12E33087" w14:textId="77777777" w:rsidR="00F333DF" w:rsidRDefault="00F333DF" w:rsidP="00DF1857">
      <w:pPr>
        <w:framePr w:wrap="around" w:hAnchor="page" w:x="4" w:y="-431"/>
      </w:pPr>
    </w:p>
    <w:p w14:paraId="3C12F9C2" w14:textId="77777777" w:rsidR="00F333DF" w:rsidRDefault="00F333DF" w:rsidP="00DF1857">
      <w:pPr>
        <w:framePr w:wrap="around" w:hAnchor="page" w:x="4" w:y="-431"/>
      </w:pPr>
    </w:p>
    <w:p w14:paraId="2786218C" w14:textId="77777777" w:rsidR="00F333DF" w:rsidRDefault="00F333DF" w:rsidP="00DF1857">
      <w:pPr>
        <w:framePr w:wrap="around" w:hAnchor="page" w:x="4" w:y="-431"/>
      </w:pPr>
    </w:p>
    <w:p w14:paraId="25358423" w14:textId="77777777" w:rsidR="00F333DF" w:rsidRDefault="00F333DF" w:rsidP="00DF1857">
      <w:pPr>
        <w:framePr w:wrap="around" w:hAnchor="page" w:x="4" w:y="-431"/>
      </w:pPr>
    </w:p>
    <w:p w14:paraId="5510FD04" w14:textId="77777777" w:rsidR="00F333DF" w:rsidRDefault="00F333DF" w:rsidP="00DF1857">
      <w:pPr>
        <w:framePr w:wrap="around" w:hAnchor="page" w:x="4" w:y="-431"/>
      </w:pPr>
    </w:p>
    <w:p w14:paraId="08AA9E36" w14:textId="77777777" w:rsidR="00F333DF" w:rsidRDefault="00F333DF" w:rsidP="00DF1857">
      <w:pPr>
        <w:framePr w:wrap="around" w:hAnchor="page" w:x="4" w:y="-431"/>
      </w:pPr>
    </w:p>
    <w:p w14:paraId="2F2B2E15" w14:textId="77777777" w:rsidR="00F333DF" w:rsidRDefault="00F333DF" w:rsidP="00DF1857">
      <w:pPr>
        <w:framePr w:wrap="around" w:hAnchor="page" w:x="4" w:y="-431"/>
      </w:pPr>
    </w:p>
    <w:p w14:paraId="075B7FAC" w14:textId="77777777" w:rsidR="00F333DF" w:rsidRDefault="00F333DF" w:rsidP="00DF1857">
      <w:pPr>
        <w:framePr w:wrap="around" w:hAnchor="page" w:x="4" w:y="-431"/>
      </w:pPr>
    </w:p>
    <w:p w14:paraId="42DDD97D" w14:textId="77777777" w:rsidR="00F333DF" w:rsidRDefault="00F333DF" w:rsidP="00DF1857">
      <w:pPr>
        <w:framePr w:wrap="around" w:hAnchor="page" w:x="4" w:y="-431"/>
      </w:pPr>
    </w:p>
    <w:p w14:paraId="54573ED6" w14:textId="77777777" w:rsidR="00F333DF" w:rsidRDefault="00F333DF" w:rsidP="00DF1857">
      <w:pPr>
        <w:framePr w:wrap="around" w:hAnchor="page" w:x="4" w:y="-431"/>
      </w:pPr>
    </w:p>
    <w:p w14:paraId="0BAA0FA1" w14:textId="77777777" w:rsidR="00F333DF" w:rsidRDefault="00F333DF" w:rsidP="00DF1857">
      <w:pPr>
        <w:framePr w:wrap="around" w:hAnchor="page" w:x="4" w:y="-431"/>
      </w:pPr>
    </w:p>
    <w:p w14:paraId="542A12A9" w14:textId="77777777" w:rsidR="00F333DF" w:rsidRDefault="00F333DF" w:rsidP="00DF1857">
      <w:pPr>
        <w:framePr w:wrap="around" w:hAnchor="page" w:x="4" w:y="-431"/>
      </w:pPr>
    </w:p>
    <w:p w14:paraId="38C59E80" w14:textId="77777777" w:rsidR="00F333DF" w:rsidRDefault="00F333DF" w:rsidP="00DF1857">
      <w:pPr>
        <w:framePr w:wrap="around" w:hAnchor="page" w:x="4" w:y="-431"/>
      </w:pPr>
    </w:p>
    <w:p w14:paraId="0EADF475" w14:textId="77777777" w:rsidR="00F333DF" w:rsidRDefault="00F333DF" w:rsidP="00DF1857">
      <w:pPr>
        <w:framePr w:wrap="around" w:hAnchor="page" w:x="4" w:y="-431"/>
      </w:pPr>
    </w:p>
    <w:p w14:paraId="72D92425" w14:textId="77777777" w:rsidR="00F333DF" w:rsidRDefault="00F333DF" w:rsidP="00DF1857">
      <w:pPr>
        <w:framePr w:wrap="around" w:hAnchor="page" w:x="4" w:y="-431"/>
      </w:pPr>
    </w:p>
    <w:p w14:paraId="074AE913" w14:textId="77777777" w:rsidR="00F333DF" w:rsidRDefault="00F333DF" w:rsidP="00DF1857">
      <w:pPr>
        <w:framePr w:wrap="around" w:hAnchor="page" w:x="4" w:y="-431"/>
      </w:pPr>
    </w:p>
    <w:p w14:paraId="1DDAC25A" w14:textId="77777777" w:rsidR="00F333DF" w:rsidRDefault="00F333DF" w:rsidP="00DF1857">
      <w:pPr>
        <w:framePr w:wrap="around" w:hAnchor="page" w:x="4" w:y="-431"/>
      </w:pPr>
    </w:p>
    <w:p w14:paraId="08D27338" w14:textId="77777777" w:rsidR="00F333DF" w:rsidRDefault="00F333DF" w:rsidP="00DF1857">
      <w:pPr>
        <w:framePr w:wrap="around" w:hAnchor="page" w:x="4" w:y="-431"/>
      </w:pPr>
    </w:p>
    <w:p w14:paraId="2A9704A8" w14:textId="77777777" w:rsidR="00F333DF" w:rsidRDefault="00F333DF" w:rsidP="00DF1857">
      <w:pPr>
        <w:framePr w:wrap="around" w:hAnchor="page" w:x="4" w:y="-431"/>
      </w:pPr>
    </w:p>
    <w:p w14:paraId="02AB8543" w14:textId="77777777" w:rsidR="00F333DF" w:rsidRDefault="00F333DF" w:rsidP="00DF1857">
      <w:pPr>
        <w:framePr w:wrap="around" w:hAnchor="page" w:x="4" w:y="-431"/>
      </w:pPr>
    </w:p>
    <w:p w14:paraId="4930A464" w14:textId="77777777" w:rsidR="00F333DF" w:rsidRDefault="00F333DF" w:rsidP="00DF1857">
      <w:pPr>
        <w:framePr w:wrap="around" w:hAnchor="page" w:x="4" w:y="-431"/>
      </w:pPr>
    </w:p>
    <w:p w14:paraId="520D4B38" w14:textId="77777777" w:rsidR="00F333DF" w:rsidRDefault="00F333DF" w:rsidP="00DF1857">
      <w:pPr>
        <w:framePr w:wrap="around" w:hAnchor="page" w:x="4" w:y="-431"/>
      </w:pPr>
    </w:p>
    <w:p w14:paraId="4DF041AA" w14:textId="77777777" w:rsidR="00F333DF" w:rsidRDefault="00F333DF" w:rsidP="00DF1857">
      <w:pPr>
        <w:framePr w:wrap="around" w:hAnchor="page" w:x="4" w:y="-431"/>
      </w:pPr>
    </w:p>
    <w:p w14:paraId="391BCE17" w14:textId="77777777" w:rsidR="00F333DF" w:rsidRDefault="00F333DF" w:rsidP="00DF1857">
      <w:pPr>
        <w:framePr w:wrap="around" w:hAnchor="page" w:x="4" w:y="-431"/>
      </w:pPr>
    </w:p>
    <w:p w14:paraId="6B524869" w14:textId="77777777" w:rsidR="00F333DF" w:rsidRDefault="00F333DF" w:rsidP="00DF1857">
      <w:pPr>
        <w:framePr w:wrap="around" w:hAnchor="page" w:x="4" w:y="-431"/>
      </w:pPr>
    </w:p>
    <w:p w14:paraId="721B48C0" w14:textId="77777777" w:rsidR="00F333DF" w:rsidRDefault="00F333DF" w:rsidP="00DF1857">
      <w:pPr>
        <w:framePr w:wrap="around" w:hAnchor="page" w:x="4" w:y="-431"/>
      </w:pPr>
    </w:p>
    <w:p w14:paraId="1E71EF5C" w14:textId="77777777" w:rsidR="00F333DF" w:rsidRDefault="00F333DF" w:rsidP="00DF1857">
      <w:pPr>
        <w:framePr w:wrap="around" w:hAnchor="page" w:x="4" w:y="-431"/>
      </w:pPr>
    </w:p>
    <w:p w14:paraId="3BC9F1F0" w14:textId="77777777" w:rsidR="00F333DF" w:rsidRDefault="00F333DF" w:rsidP="00DF1857">
      <w:pPr>
        <w:framePr w:wrap="around" w:hAnchor="page" w:x="4" w:y="-431"/>
      </w:pPr>
    </w:p>
    <w:p w14:paraId="117EED66" w14:textId="77777777" w:rsidR="00F333DF" w:rsidRDefault="00F333DF" w:rsidP="00DF1857">
      <w:pPr>
        <w:framePr w:wrap="around" w:hAnchor="page" w:x="4" w:y="-431"/>
      </w:pPr>
    </w:p>
    <w:p w14:paraId="63DE4B57" w14:textId="77777777" w:rsidR="00F333DF" w:rsidRDefault="00F333DF" w:rsidP="00DF1857">
      <w:pPr>
        <w:framePr w:wrap="around" w:hAnchor="page" w:x="4" w:y="-431"/>
      </w:pPr>
    </w:p>
    <w:p w14:paraId="47FC9721" w14:textId="77777777" w:rsidR="00F333DF" w:rsidRDefault="00F333DF" w:rsidP="00DF1857">
      <w:pPr>
        <w:framePr w:wrap="around" w:hAnchor="page" w:x="4" w:y="-431"/>
      </w:pPr>
    </w:p>
    <w:p w14:paraId="3CF21771" w14:textId="77777777" w:rsidR="00F333DF" w:rsidRDefault="00F333DF" w:rsidP="00DF1857">
      <w:pPr>
        <w:framePr w:wrap="around" w:hAnchor="page" w:x="4" w:y="-431"/>
      </w:pPr>
    </w:p>
    <w:p w14:paraId="1C3EB058" w14:textId="77777777" w:rsidR="00F333DF" w:rsidRDefault="00F333DF" w:rsidP="00DF1857">
      <w:pPr>
        <w:framePr w:wrap="around" w:hAnchor="page" w:x="4" w:y="-431"/>
      </w:pPr>
    </w:p>
    <w:p w14:paraId="100C31D7" w14:textId="77777777" w:rsidR="00F333DF" w:rsidRDefault="00F333DF" w:rsidP="00DF1857">
      <w:pPr>
        <w:framePr w:wrap="around" w:hAnchor="page" w:x="4" w:y="-431"/>
      </w:pPr>
    </w:p>
    <w:p w14:paraId="4EAE56F2" w14:textId="77777777" w:rsidR="00F333DF" w:rsidRDefault="00F333DF" w:rsidP="00DF1857">
      <w:pPr>
        <w:framePr w:wrap="around" w:hAnchor="page" w:x="4" w:y="-431"/>
      </w:pPr>
    </w:p>
    <w:p w14:paraId="6E60D941" w14:textId="77777777" w:rsidR="00F333DF" w:rsidRDefault="00F333DF" w:rsidP="00DF1857">
      <w:pPr>
        <w:framePr w:wrap="around" w:hAnchor="page" w:x="4" w:y="-431"/>
      </w:pPr>
    </w:p>
    <w:p w14:paraId="62661CFC" w14:textId="77777777" w:rsidR="00F333DF" w:rsidRDefault="00F333DF" w:rsidP="00DF1857">
      <w:pPr>
        <w:framePr w:wrap="around" w:hAnchor="page" w:x="4" w:y="-431"/>
      </w:pPr>
    </w:p>
    <w:p w14:paraId="0D14198E" w14:textId="77777777" w:rsidR="00F333DF" w:rsidRDefault="00F333DF" w:rsidP="00DF1857">
      <w:pPr>
        <w:framePr w:wrap="around" w:hAnchor="page" w:x="4" w:y="-431"/>
      </w:pPr>
    </w:p>
    <w:p w14:paraId="4719599F" w14:textId="77777777" w:rsidR="00F333DF" w:rsidRDefault="00F333DF" w:rsidP="00DF1857">
      <w:pPr>
        <w:framePr w:wrap="around" w:hAnchor="page" w:x="4" w:y="-431"/>
      </w:pPr>
    </w:p>
    <w:p w14:paraId="583F70F2" w14:textId="77777777" w:rsidR="00F333DF" w:rsidRDefault="00F333DF" w:rsidP="00DF1857">
      <w:pPr>
        <w:framePr w:wrap="around" w:hAnchor="page" w:x="4" w:y="-431"/>
      </w:pPr>
    </w:p>
    <w:p w14:paraId="78019D6F" w14:textId="77777777" w:rsidR="00F333DF" w:rsidRDefault="00F333DF" w:rsidP="00DF1857">
      <w:pPr>
        <w:framePr w:wrap="around" w:hAnchor="page" w:x="4" w:y="-431"/>
      </w:pPr>
    </w:p>
    <w:p w14:paraId="67BC702F" w14:textId="77777777" w:rsidR="00F333DF" w:rsidRDefault="00F333DF" w:rsidP="00DF1857">
      <w:pPr>
        <w:framePr w:wrap="around" w:hAnchor="page" w:x="4" w:y="-431"/>
      </w:pPr>
    </w:p>
    <w:p w14:paraId="0BA2B01C" w14:textId="77777777" w:rsidR="00F333DF" w:rsidRDefault="00F333DF" w:rsidP="00DF1857">
      <w:pPr>
        <w:framePr w:wrap="around" w:hAnchor="page" w:x="4" w:y="-431"/>
      </w:pPr>
    </w:p>
    <w:p w14:paraId="7EF929BC" w14:textId="77777777" w:rsidR="00F333DF" w:rsidRDefault="00F333DF" w:rsidP="00DF1857">
      <w:pPr>
        <w:framePr w:wrap="around" w:hAnchor="page" w:x="4" w:y="-431"/>
      </w:pPr>
    </w:p>
    <w:p w14:paraId="50EDB3F9" w14:textId="77777777" w:rsidR="00F333DF" w:rsidRDefault="00F333DF" w:rsidP="00DF1857">
      <w:pPr>
        <w:framePr w:wrap="around" w:hAnchor="page" w:x="4" w:y="-431"/>
      </w:pPr>
    </w:p>
    <w:p w14:paraId="01EEB273" w14:textId="77777777" w:rsidR="00F333DF" w:rsidRDefault="00F333DF" w:rsidP="00DF1857">
      <w:pPr>
        <w:framePr w:wrap="around" w:hAnchor="page" w:x="4" w:y="-431"/>
      </w:pPr>
    </w:p>
    <w:p w14:paraId="74A868BD" w14:textId="77777777" w:rsidR="00F333DF" w:rsidRDefault="00F333DF" w:rsidP="00DF1857">
      <w:pPr>
        <w:framePr w:wrap="around" w:hAnchor="page" w:x="4" w:y="-431"/>
      </w:pPr>
    </w:p>
    <w:p w14:paraId="1EAF356F" w14:textId="77777777" w:rsidR="00F333DF" w:rsidRDefault="00F333DF" w:rsidP="00DF1857">
      <w:pPr>
        <w:framePr w:wrap="around" w:hAnchor="page" w:x="4" w:y="-431"/>
      </w:pPr>
    </w:p>
    <w:p w14:paraId="4DC6B543" w14:textId="77777777" w:rsidR="00F333DF" w:rsidRDefault="00F333DF" w:rsidP="00DF1857">
      <w:pPr>
        <w:framePr w:wrap="around" w:hAnchor="page" w:x="4" w:y="-431"/>
      </w:pPr>
    </w:p>
    <w:p w14:paraId="29A21336" w14:textId="77777777" w:rsidR="00F333DF" w:rsidRDefault="00F333DF" w:rsidP="00DF1857">
      <w:pPr>
        <w:framePr w:wrap="around" w:hAnchor="page" w:x="4" w:y="-431"/>
      </w:pPr>
    </w:p>
    <w:p w14:paraId="0E5B4522" w14:textId="77777777" w:rsidR="00F333DF" w:rsidRDefault="00F333DF" w:rsidP="00DF1857">
      <w:pPr>
        <w:framePr w:wrap="around" w:hAnchor="page" w:x="4" w:y="-431"/>
      </w:pPr>
    </w:p>
    <w:p w14:paraId="392B6DFF" w14:textId="77777777" w:rsidR="00F333DF" w:rsidRDefault="00F333DF" w:rsidP="00DF1857">
      <w:pPr>
        <w:framePr w:wrap="around" w:hAnchor="page" w:x="4" w:y="-431"/>
      </w:pPr>
    </w:p>
    <w:p w14:paraId="55784C2F" w14:textId="77777777" w:rsidR="00F333DF" w:rsidRDefault="00F333DF" w:rsidP="00DF1857">
      <w:pPr>
        <w:framePr w:wrap="around" w:hAnchor="page" w:x="4" w:y="-431"/>
      </w:pPr>
    </w:p>
    <w:p w14:paraId="0480E64E" w14:textId="77777777" w:rsidR="00F333DF" w:rsidRDefault="00F333DF" w:rsidP="00DF1857">
      <w:pPr>
        <w:framePr w:wrap="around" w:hAnchor="page" w:x="4" w:y="-431"/>
      </w:pPr>
    </w:p>
    <w:p w14:paraId="5EB6E17C" w14:textId="77777777" w:rsidR="00F333DF" w:rsidRDefault="00F333DF" w:rsidP="00DF1857">
      <w:pPr>
        <w:framePr w:wrap="around" w:hAnchor="page" w:x="4" w:y="-431"/>
      </w:pPr>
    </w:p>
    <w:p w14:paraId="63E5EF80" w14:textId="77777777" w:rsidR="00F333DF" w:rsidRDefault="00F333DF" w:rsidP="00DF1857">
      <w:pPr>
        <w:framePr w:wrap="around" w:hAnchor="page" w:x="4" w:y="-431"/>
      </w:pPr>
    </w:p>
    <w:p w14:paraId="3D189A0A" w14:textId="77777777" w:rsidR="00F333DF" w:rsidRDefault="00F333DF" w:rsidP="00DF1857">
      <w:pPr>
        <w:framePr w:wrap="around" w:hAnchor="page" w:x="4" w:y="-431"/>
      </w:pPr>
    </w:p>
    <w:p w14:paraId="181857EF" w14:textId="77777777" w:rsidR="00F333DF" w:rsidRDefault="00F333DF" w:rsidP="00DF1857">
      <w:pPr>
        <w:framePr w:wrap="around" w:hAnchor="page" w:x="4" w:y="-431"/>
      </w:pPr>
    </w:p>
    <w:p w14:paraId="7DEC4484" w14:textId="77777777" w:rsidR="00F333DF" w:rsidRDefault="00F333DF" w:rsidP="00DF1857">
      <w:pPr>
        <w:framePr w:wrap="around" w:hAnchor="page" w:x="4" w:y="-431"/>
      </w:pPr>
    </w:p>
    <w:p w14:paraId="5E0A4923" w14:textId="77777777" w:rsidR="00F333DF" w:rsidRDefault="00F333DF" w:rsidP="00DF1857">
      <w:pPr>
        <w:framePr w:wrap="around" w:hAnchor="page" w:x="4" w:y="-431"/>
      </w:pPr>
    </w:p>
    <w:p w14:paraId="06CF9028" w14:textId="77777777" w:rsidR="00F333DF" w:rsidRDefault="00F333DF" w:rsidP="00DF1857">
      <w:pPr>
        <w:framePr w:wrap="around" w:hAnchor="page" w:x="4" w:y="-431"/>
      </w:pPr>
    </w:p>
    <w:p w14:paraId="3D411BC3" w14:textId="77777777" w:rsidR="00F333DF" w:rsidRDefault="00F333DF" w:rsidP="00DF1857">
      <w:pPr>
        <w:framePr w:wrap="around" w:hAnchor="page" w:x="4" w:y="-431"/>
      </w:pPr>
    </w:p>
    <w:p w14:paraId="04E6B05F" w14:textId="77777777" w:rsidR="00F333DF" w:rsidRDefault="00F333DF" w:rsidP="00DF1857">
      <w:pPr>
        <w:framePr w:wrap="around" w:hAnchor="page" w:x="4" w:y="-431"/>
      </w:pPr>
    </w:p>
    <w:p w14:paraId="6CA27D49" w14:textId="77777777" w:rsidR="00F333DF" w:rsidRDefault="00F333DF" w:rsidP="00DF1857">
      <w:pPr>
        <w:framePr w:wrap="around" w:hAnchor="page" w:x="4" w:y="-431"/>
      </w:pPr>
    </w:p>
    <w:p w14:paraId="04D965A6" w14:textId="77777777" w:rsidR="00F333DF" w:rsidRDefault="00F333DF" w:rsidP="00DF1857">
      <w:pPr>
        <w:framePr w:wrap="around" w:hAnchor="page" w:x="4" w:y="-431"/>
      </w:pPr>
    </w:p>
    <w:p w14:paraId="344C252F" w14:textId="77777777" w:rsidR="00F333DF" w:rsidRDefault="00F333DF" w:rsidP="00DF1857">
      <w:pPr>
        <w:framePr w:wrap="around" w:hAnchor="page" w:x="4" w:y="-431"/>
      </w:pPr>
    </w:p>
    <w:p w14:paraId="458738C2" w14:textId="77777777" w:rsidR="00F333DF" w:rsidRDefault="00F333DF" w:rsidP="00DF1857">
      <w:pPr>
        <w:framePr w:wrap="around" w:hAnchor="page" w:x="4" w:y="-431"/>
      </w:pPr>
    </w:p>
    <w:p w14:paraId="68BBA81E" w14:textId="77777777" w:rsidR="00F333DF" w:rsidRDefault="00F333DF" w:rsidP="00DF1857">
      <w:pPr>
        <w:framePr w:wrap="around" w:hAnchor="page" w:x="4" w:y="-431"/>
      </w:pPr>
    </w:p>
    <w:p w14:paraId="25549CC3" w14:textId="77777777" w:rsidR="00F333DF" w:rsidRDefault="00F333DF" w:rsidP="00DF1857">
      <w:pPr>
        <w:framePr w:wrap="around" w:hAnchor="page" w:x="4" w:y="-431"/>
      </w:pPr>
    </w:p>
    <w:p w14:paraId="5DA2BC57" w14:textId="77777777" w:rsidR="00F333DF" w:rsidRDefault="00F333DF" w:rsidP="00DF1857">
      <w:pPr>
        <w:framePr w:wrap="around" w:hAnchor="page" w:x="4" w:y="-431"/>
      </w:pPr>
    </w:p>
    <w:p w14:paraId="3A8C45C8" w14:textId="77777777" w:rsidR="00F333DF" w:rsidRDefault="00F333DF" w:rsidP="00DF1857">
      <w:pPr>
        <w:framePr w:wrap="around" w:hAnchor="page" w:x="4" w:y="-431"/>
      </w:pPr>
    </w:p>
    <w:p w14:paraId="57A268A9" w14:textId="77777777" w:rsidR="00F333DF" w:rsidRDefault="00F333DF" w:rsidP="00DF1857">
      <w:pPr>
        <w:framePr w:wrap="around" w:hAnchor="page" w:x="4" w:y="-431"/>
      </w:pPr>
    </w:p>
    <w:p w14:paraId="7132A1DA" w14:textId="77777777" w:rsidR="00F333DF" w:rsidRDefault="00F333DF" w:rsidP="00DF1857">
      <w:pPr>
        <w:framePr w:wrap="around" w:hAnchor="page" w:x="4" w:y="-431"/>
      </w:pPr>
    </w:p>
    <w:p w14:paraId="21D54CD6" w14:textId="77777777" w:rsidR="00F333DF" w:rsidRDefault="00F333DF" w:rsidP="00DF1857">
      <w:pPr>
        <w:framePr w:wrap="around" w:hAnchor="page" w:x="4" w:y="-431"/>
      </w:pPr>
    </w:p>
    <w:p w14:paraId="60C069C2" w14:textId="77777777" w:rsidR="00F333DF" w:rsidRDefault="00F333DF" w:rsidP="00DF1857">
      <w:pPr>
        <w:framePr w:wrap="around" w:hAnchor="page" w:x="4" w:y="-431"/>
      </w:pPr>
    </w:p>
    <w:p w14:paraId="1217D261" w14:textId="77777777" w:rsidR="00F333DF" w:rsidRDefault="00F333DF" w:rsidP="00DF1857">
      <w:pPr>
        <w:framePr w:wrap="around" w:hAnchor="page" w:x="4" w:y="-431"/>
      </w:pPr>
    </w:p>
    <w:p w14:paraId="79B57500" w14:textId="77777777" w:rsidR="00F333DF" w:rsidRDefault="00F333DF" w:rsidP="00DF1857">
      <w:pPr>
        <w:framePr w:wrap="around" w:hAnchor="page" w:x="4" w:y="-431"/>
      </w:pPr>
    </w:p>
    <w:p w14:paraId="2D45E979" w14:textId="77777777" w:rsidR="00F333DF" w:rsidRDefault="00F333DF" w:rsidP="00DF1857">
      <w:pPr>
        <w:framePr w:wrap="around" w:hAnchor="page" w:x="4" w:y="-431"/>
      </w:pPr>
    </w:p>
    <w:p w14:paraId="09FFD8AE" w14:textId="77777777" w:rsidR="00F333DF" w:rsidRPr="00F333DF" w:rsidRDefault="00F333DF" w:rsidP="00DF1857">
      <w:pPr>
        <w:framePr w:wrap="around" w:hAnchor="page" w:x="4" w:y="-431"/>
      </w:pPr>
    </w:p>
    <w:p w14:paraId="5B1BA3CF" w14:textId="77777777" w:rsidR="00F333DF" w:rsidRPr="00F333DF" w:rsidRDefault="00F333DF" w:rsidP="00DF1857">
      <w:pPr>
        <w:framePr w:wrap="around" w:hAnchor="page" w:x="4" w:y="-431"/>
      </w:pPr>
    </w:p>
    <w:p w14:paraId="0E07C26F" w14:textId="77777777" w:rsidR="00F333DF" w:rsidRPr="00F333DF" w:rsidRDefault="00F333DF" w:rsidP="00DF1857">
      <w:pPr>
        <w:framePr w:wrap="around" w:hAnchor="page" w:x="4" w:y="-431"/>
      </w:pPr>
    </w:p>
    <w:sectPr w:rsidR="00F333DF" w:rsidRPr="00F333DF" w:rsidSect="000A0934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type w:val="continuous"/>
      <w:pgSz w:w="11907" w:h="16839" w:code="9"/>
      <w:pgMar w:top="432" w:right="0" w:bottom="720" w:left="0" w:header="0" w:footer="0" w:gutter="0"/>
      <w:pgBorders w:display="notFirstPage" w:offsetFrom="page">
        <w:right w:val="threeDEmboss" w:sz="48" w:space="24" w:color="005893" w:themeColor="accent1" w:themeShade="8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F37F0" w14:textId="77777777" w:rsidR="00914F14" w:rsidRDefault="00914F14" w:rsidP="000E7E1B">
      <w:pPr>
        <w:framePr w:hSpace="0" w:wrap="auto" w:vAnchor="margin" w:xAlign="left" w:yAlign="inline"/>
      </w:pPr>
      <w:r>
        <w:separator/>
      </w:r>
    </w:p>
  </w:endnote>
  <w:endnote w:type="continuationSeparator" w:id="0">
    <w:p w14:paraId="04164E06" w14:textId="77777777" w:rsidR="00914F14" w:rsidRDefault="00914F14" w:rsidP="000E7E1B">
      <w:pPr>
        <w:framePr w:hSpace="0" w:wrap="auto" w:vAnchor="margin" w:xAlign="left" w:yAlign="inline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loucester MT Extra Condensed">
    <w:charset w:val="00"/>
    <w:family w:val="roman"/>
    <w:pitch w:val="variable"/>
    <w:sig w:usb0="00000003" w:usb1="00000000" w:usb2="00000000" w:usb3="00000000" w:csb0="00000001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E3643" w14:textId="77777777" w:rsidR="000E7E1B" w:rsidRDefault="000E7E1B" w:rsidP="000E7E1B">
    <w:pPr>
      <w:pStyle w:val="Footer"/>
      <w:framePr w:hSpace="0" w:wrap="auto" w:vAnchor="margin" w:xAlign="left" w:yAlign="inlin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75A31" w14:textId="77777777" w:rsidR="000E7E1B" w:rsidRDefault="000E7E1B" w:rsidP="000E7E1B">
    <w:pPr>
      <w:pStyle w:val="Footer"/>
      <w:framePr w:hSpace="0" w:wrap="auto" w:vAnchor="margin" w:xAlign="left" w:yAlign="inlin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5C363" w14:textId="77777777" w:rsidR="000E7E1B" w:rsidRDefault="000E7E1B" w:rsidP="000E7E1B">
    <w:pPr>
      <w:pStyle w:val="Footer"/>
      <w:framePr w:hSpace="0" w:wrap="auto" w:vAnchor="margin" w:xAlign="left" w:yAlign="inlin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DB1A5" w14:textId="77777777" w:rsidR="00914F14" w:rsidRDefault="00914F14" w:rsidP="000E7E1B">
      <w:pPr>
        <w:framePr w:hSpace="0" w:wrap="auto" w:vAnchor="margin" w:xAlign="left" w:yAlign="inline"/>
      </w:pPr>
      <w:r>
        <w:separator/>
      </w:r>
    </w:p>
  </w:footnote>
  <w:footnote w:type="continuationSeparator" w:id="0">
    <w:p w14:paraId="004887BB" w14:textId="77777777" w:rsidR="00914F14" w:rsidRDefault="00914F14" w:rsidP="000E7E1B">
      <w:pPr>
        <w:framePr w:hSpace="0" w:wrap="auto" w:vAnchor="margin" w:xAlign="left" w:yAlign="inline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BCC57" w14:textId="77777777" w:rsidR="000E7E1B" w:rsidRDefault="000E7E1B" w:rsidP="000E7E1B">
    <w:pPr>
      <w:pStyle w:val="Header"/>
      <w:framePr w:hSpace="0" w:wrap="auto" w:vAnchor="margin" w:xAlign="left" w:yAlign="inli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D82E7" w14:textId="77777777" w:rsidR="000E7E1B" w:rsidRDefault="000E7E1B" w:rsidP="000E7E1B">
    <w:pPr>
      <w:pStyle w:val="Header"/>
      <w:framePr w:hSpace="0" w:wrap="auto" w:vAnchor="margin" w:xAlign="left" w:yAlign="inli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8FB75" w14:textId="77777777" w:rsidR="000E7E1B" w:rsidRDefault="000E7E1B" w:rsidP="000E7E1B">
    <w:pPr>
      <w:pStyle w:val="Header"/>
      <w:framePr w:hSpace="0" w:wrap="auto" w:vAnchor="margin" w:xAlign="left" w:yAlign="inli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A4BEA"/>
    <w:multiLevelType w:val="hybridMultilevel"/>
    <w:tmpl w:val="36629D64"/>
    <w:lvl w:ilvl="0" w:tplc="40090001">
      <w:start w:val="1"/>
      <w:numFmt w:val="bullet"/>
      <w:lvlText w:val=""/>
      <w:lvlJc w:val="left"/>
      <w:pPr>
        <w:ind w:left="22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2" w:hanging="360"/>
      </w:pPr>
      <w:rPr>
        <w:rFonts w:ascii="Wingdings" w:hAnsi="Wingdings" w:hint="default"/>
      </w:rPr>
    </w:lvl>
  </w:abstractNum>
  <w:num w:numId="1" w16cid:durableId="1130785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3DF"/>
    <w:rsid w:val="00002A83"/>
    <w:rsid w:val="00004749"/>
    <w:rsid w:val="00012B21"/>
    <w:rsid w:val="00026DB1"/>
    <w:rsid w:val="00043848"/>
    <w:rsid w:val="00051AF9"/>
    <w:rsid w:val="0007329B"/>
    <w:rsid w:val="00077CE5"/>
    <w:rsid w:val="00097C6A"/>
    <w:rsid w:val="000A0934"/>
    <w:rsid w:val="000A113B"/>
    <w:rsid w:val="000B507B"/>
    <w:rsid w:val="000C535D"/>
    <w:rsid w:val="000D3047"/>
    <w:rsid w:val="000E66AE"/>
    <w:rsid w:val="000E7E1B"/>
    <w:rsid w:val="0010554F"/>
    <w:rsid w:val="001200F2"/>
    <w:rsid w:val="00121187"/>
    <w:rsid w:val="00122BDB"/>
    <w:rsid w:val="001434DE"/>
    <w:rsid w:val="00144FB9"/>
    <w:rsid w:val="00145DE2"/>
    <w:rsid w:val="00146441"/>
    <w:rsid w:val="001535F3"/>
    <w:rsid w:val="001564AA"/>
    <w:rsid w:val="00164D72"/>
    <w:rsid w:val="00166A3B"/>
    <w:rsid w:val="00172642"/>
    <w:rsid w:val="001B1BAE"/>
    <w:rsid w:val="001E10B7"/>
    <w:rsid w:val="001E793D"/>
    <w:rsid w:val="001F2012"/>
    <w:rsid w:val="00206F9F"/>
    <w:rsid w:val="002113B6"/>
    <w:rsid w:val="00213626"/>
    <w:rsid w:val="002240EC"/>
    <w:rsid w:val="00231C9E"/>
    <w:rsid w:val="002415BC"/>
    <w:rsid w:val="00253349"/>
    <w:rsid w:val="002575CE"/>
    <w:rsid w:val="002679F5"/>
    <w:rsid w:val="002730DD"/>
    <w:rsid w:val="00284F95"/>
    <w:rsid w:val="00291927"/>
    <w:rsid w:val="00293985"/>
    <w:rsid w:val="00297134"/>
    <w:rsid w:val="002B565A"/>
    <w:rsid w:val="002B613E"/>
    <w:rsid w:val="002C064F"/>
    <w:rsid w:val="002E56BB"/>
    <w:rsid w:val="002E5BC7"/>
    <w:rsid w:val="002E635C"/>
    <w:rsid w:val="00315A8B"/>
    <w:rsid w:val="0032363F"/>
    <w:rsid w:val="00327819"/>
    <w:rsid w:val="00332AF9"/>
    <w:rsid w:val="003476AA"/>
    <w:rsid w:val="003666F6"/>
    <w:rsid w:val="00370EC4"/>
    <w:rsid w:val="00375891"/>
    <w:rsid w:val="003770D7"/>
    <w:rsid w:val="00382592"/>
    <w:rsid w:val="00393BFB"/>
    <w:rsid w:val="003A5D82"/>
    <w:rsid w:val="003B1299"/>
    <w:rsid w:val="003C2D44"/>
    <w:rsid w:val="003C7C80"/>
    <w:rsid w:val="003D5D84"/>
    <w:rsid w:val="003F4CEE"/>
    <w:rsid w:val="00423824"/>
    <w:rsid w:val="00424685"/>
    <w:rsid w:val="00426104"/>
    <w:rsid w:val="00433DA7"/>
    <w:rsid w:val="00463797"/>
    <w:rsid w:val="004B77A0"/>
    <w:rsid w:val="004E2E6C"/>
    <w:rsid w:val="004E75F3"/>
    <w:rsid w:val="00512207"/>
    <w:rsid w:val="005173E8"/>
    <w:rsid w:val="0052646E"/>
    <w:rsid w:val="00534C74"/>
    <w:rsid w:val="005370BE"/>
    <w:rsid w:val="0054586A"/>
    <w:rsid w:val="005545BE"/>
    <w:rsid w:val="00557045"/>
    <w:rsid w:val="00583D00"/>
    <w:rsid w:val="00585EB0"/>
    <w:rsid w:val="005A0B33"/>
    <w:rsid w:val="005A7F8D"/>
    <w:rsid w:val="005B157A"/>
    <w:rsid w:val="005B2A77"/>
    <w:rsid w:val="005D2BEB"/>
    <w:rsid w:val="005E036A"/>
    <w:rsid w:val="005E383E"/>
    <w:rsid w:val="005E5C77"/>
    <w:rsid w:val="0063431F"/>
    <w:rsid w:val="00635628"/>
    <w:rsid w:val="00647892"/>
    <w:rsid w:val="006669FF"/>
    <w:rsid w:val="00667B41"/>
    <w:rsid w:val="00682955"/>
    <w:rsid w:val="00684318"/>
    <w:rsid w:val="006855AC"/>
    <w:rsid w:val="00691871"/>
    <w:rsid w:val="0069576C"/>
    <w:rsid w:val="006A746E"/>
    <w:rsid w:val="006B2063"/>
    <w:rsid w:val="006C1DBA"/>
    <w:rsid w:val="006F668D"/>
    <w:rsid w:val="00707282"/>
    <w:rsid w:val="00722B20"/>
    <w:rsid w:val="0074776E"/>
    <w:rsid w:val="00755E58"/>
    <w:rsid w:val="007604B3"/>
    <w:rsid w:val="00764437"/>
    <w:rsid w:val="00773DAF"/>
    <w:rsid w:val="00774424"/>
    <w:rsid w:val="007E07AB"/>
    <w:rsid w:val="007F41BA"/>
    <w:rsid w:val="007F44C2"/>
    <w:rsid w:val="007F6598"/>
    <w:rsid w:val="00832BDB"/>
    <w:rsid w:val="008440AD"/>
    <w:rsid w:val="00861BB0"/>
    <w:rsid w:val="008706D4"/>
    <w:rsid w:val="00872F8D"/>
    <w:rsid w:val="00873C12"/>
    <w:rsid w:val="00890B5F"/>
    <w:rsid w:val="008910BB"/>
    <w:rsid w:val="00895153"/>
    <w:rsid w:val="008D27CA"/>
    <w:rsid w:val="008D738B"/>
    <w:rsid w:val="008E0B48"/>
    <w:rsid w:val="00913A62"/>
    <w:rsid w:val="00914F14"/>
    <w:rsid w:val="0092171B"/>
    <w:rsid w:val="00963B73"/>
    <w:rsid w:val="00996CDE"/>
    <w:rsid w:val="009A5B02"/>
    <w:rsid w:val="009B7712"/>
    <w:rsid w:val="009D0504"/>
    <w:rsid w:val="009F1293"/>
    <w:rsid w:val="00A04A66"/>
    <w:rsid w:val="00A25F60"/>
    <w:rsid w:val="00A3358E"/>
    <w:rsid w:val="00A45211"/>
    <w:rsid w:val="00A45F68"/>
    <w:rsid w:val="00A54276"/>
    <w:rsid w:val="00A552B8"/>
    <w:rsid w:val="00A64B28"/>
    <w:rsid w:val="00A902AC"/>
    <w:rsid w:val="00A94C12"/>
    <w:rsid w:val="00AB3207"/>
    <w:rsid w:val="00AC2782"/>
    <w:rsid w:val="00AD40CE"/>
    <w:rsid w:val="00AE1ABC"/>
    <w:rsid w:val="00AE2900"/>
    <w:rsid w:val="00AE3657"/>
    <w:rsid w:val="00AF47D0"/>
    <w:rsid w:val="00B069FF"/>
    <w:rsid w:val="00B15367"/>
    <w:rsid w:val="00B26E63"/>
    <w:rsid w:val="00B46BF9"/>
    <w:rsid w:val="00B6394B"/>
    <w:rsid w:val="00B72104"/>
    <w:rsid w:val="00B733A6"/>
    <w:rsid w:val="00B73B63"/>
    <w:rsid w:val="00B94CAC"/>
    <w:rsid w:val="00BC0E86"/>
    <w:rsid w:val="00BC210E"/>
    <w:rsid w:val="00BF4D3C"/>
    <w:rsid w:val="00C17266"/>
    <w:rsid w:val="00C51F11"/>
    <w:rsid w:val="00C5515B"/>
    <w:rsid w:val="00C6198E"/>
    <w:rsid w:val="00C65258"/>
    <w:rsid w:val="00C7123B"/>
    <w:rsid w:val="00C83F0D"/>
    <w:rsid w:val="00CA027D"/>
    <w:rsid w:val="00CA6517"/>
    <w:rsid w:val="00CC4FA8"/>
    <w:rsid w:val="00CD60F4"/>
    <w:rsid w:val="00CE0315"/>
    <w:rsid w:val="00CF7075"/>
    <w:rsid w:val="00D04440"/>
    <w:rsid w:val="00D24A5D"/>
    <w:rsid w:val="00D258B3"/>
    <w:rsid w:val="00D34398"/>
    <w:rsid w:val="00D42D06"/>
    <w:rsid w:val="00D50606"/>
    <w:rsid w:val="00D50C10"/>
    <w:rsid w:val="00D53223"/>
    <w:rsid w:val="00D53DFC"/>
    <w:rsid w:val="00D62E0D"/>
    <w:rsid w:val="00D64F22"/>
    <w:rsid w:val="00D76202"/>
    <w:rsid w:val="00D82E74"/>
    <w:rsid w:val="00D85071"/>
    <w:rsid w:val="00D87C3D"/>
    <w:rsid w:val="00DA6913"/>
    <w:rsid w:val="00DB0E8E"/>
    <w:rsid w:val="00DC47A7"/>
    <w:rsid w:val="00DC6A36"/>
    <w:rsid w:val="00DD18B1"/>
    <w:rsid w:val="00DF1857"/>
    <w:rsid w:val="00DF2D68"/>
    <w:rsid w:val="00E06A1C"/>
    <w:rsid w:val="00E435C1"/>
    <w:rsid w:val="00E44A26"/>
    <w:rsid w:val="00E453E3"/>
    <w:rsid w:val="00E45839"/>
    <w:rsid w:val="00E52282"/>
    <w:rsid w:val="00E52A7F"/>
    <w:rsid w:val="00E56946"/>
    <w:rsid w:val="00E613D7"/>
    <w:rsid w:val="00E6562B"/>
    <w:rsid w:val="00E7129A"/>
    <w:rsid w:val="00E8125E"/>
    <w:rsid w:val="00EA37D7"/>
    <w:rsid w:val="00EA64A3"/>
    <w:rsid w:val="00EA6D95"/>
    <w:rsid w:val="00EF1777"/>
    <w:rsid w:val="00F24237"/>
    <w:rsid w:val="00F31869"/>
    <w:rsid w:val="00F333DF"/>
    <w:rsid w:val="00F70FD7"/>
    <w:rsid w:val="00FA5D98"/>
    <w:rsid w:val="00FC12A6"/>
    <w:rsid w:val="00FC501E"/>
    <w:rsid w:val="00FD4D46"/>
    <w:rsid w:val="00FE09E4"/>
    <w:rsid w:val="00FE19D3"/>
    <w:rsid w:val="00FE46B1"/>
    <w:rsid w:val="00FF102E"/>
    <w:rsid w:val="00FF40BE"/>
    <w:rsid w:val="00FF4925"/>
    <w:rsid w:val="00FF5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C499A6C"/>
  <w15:docId w15:val="{7FCBABC9-000D-4C5B-BC36-C2078BAB3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75F3"/>
    <w:pPr>
      <w:framePr w:hSpace="180" w:wrap="around" w:vAnchor="text" w:hAnchor="text" w:x="1051" w:y="925"/>
      <w:spacing w:after="0"/>
    </w:pPr>
    <w:rPr>
      <w:sz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BEB"/>
    <w:pPr>
      <w:keepNext/>
      <w:keepLines/>
      <w:framePr w:wrap="around"/>
      <w:outlineLvl w:val="0"/>
    </w:pPr>
    <w:rPr>
      <w:rFonts w:asciiTheme="majorHAnsi" w:eastAsiaTheme="majorEastAsia" w:hAnsiTheme="majorHAnsi" w:cstheme="majorBidi"/>
      <w:b/>
      <w:color w:val="292561" w:themeColor="text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FE09E4"/>
    <w:pPr>
      <w:keepNext/>
      <w:keepLines/>
      <w:framePr w:wrap="around"/>
      <w:spacing w:before="40"/>
      <w:outlineLvl w:val="1"/>
    </w:pPr>
    <w:rPr>
      <w:rFonts w:asciiTheme="majorHAnsi" w:eastAsiaTheme="majorEastAsia" w:hAnsiTheme="majorHAnsi" w:cstheme="majorBidi"/>
      <w:color w:val="2664B0" w:themeColor="accent3"/>
      <w:szCs w:val="26"/>
    </w:rPr>
  </w:style>
  <w:style w:type="paragraph" w:styleId="Heading3">
    <w:name w:val="heading 3"/>
    <w:basedOn w:val="Heading2"/>
    <w:next w:val="Normal"/>
    <w:link w:val="Heading3Char"/>
    <w:uiPriority w:val="9"/>
    <w:qFormat/>
    <w:rsid w:val="005D2BEB"/>
    <w:pPr>
      <w:framePr w:wrap="around" w:y="334"/>
      <w:outlineLvl w:val="2"/>
    </w:pPr>
    <w:rPr>
      <w:b/>
      <w:color w:val="292561" w:themeColor="text2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026DB1"/>
    <w:pPr>
      <w:framePr w:wrap="around"/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50606"/>
    <w:rPr>
      <w:sz w:val="26"/>
    </w:rPr>
  </w:style>
  <w:style w:type="paragraph" w:styleId="Footer">
    <w:name w:val="footer"/>
    <w:basedOn w:val="Normal"/>
    <w:link w:val="FooterChar"/>
    <w:uiPriority w:val="99"/>
    <w:semiHidden/>
    <w:rsid w:val="00026DB1"/>
    <w:pPr>
      <w:framePr w:wrap="around"/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50606"/>
    <w:rPr>
      <w:sz w:val="26"/>
    </w:rPr>
  </w:style>
  <w:style w:type="character" w:styleId="PlaceholderText">
    <w:name w:val="Placeholder Text"/>
    <w:basedOn w:val="DefaultParagraphFont"/>
    <w:uiPriority w:val="99"/>
    <w:semiHidden/>
    <w:rsid w:val="00B733A6"/>
    <w:rPr>
      <w:color w:val="808080"/>
    </w:rPr>
  </w:style>
  <w:style w:type="table" w:styleId="TableGrid">
    <w:name w:val="Table Grid"/>
    <w:basedOn w:val="TableNormal"/>
    <w:uiPriority w:val="39"/>
    <w:rsid w:val="00D42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lutation">
    <w:name w:val="Salutation"/>
    <w:basedOn w:val="NormalIndent"/>
    <w:next w:val="Normal"/>
    <w:link w:val="SalutationChar"/>
    <w:uiPriority w:val="4"/>
    <w:qFormat/>
    <w:rsid w:val="00253349"/>
    <w:pPr>
      <w:framePr w:wrap="around"/>
      <w:spacing w:after="200" w:line="276" w:lineRule="auto"/>
      <w:ind w:left="0"/>
    </w:pPr>
    <w:rPr>
      <w:rFonts w:cstheme="minorHAnsi"/>
      <w:b/>
      <w:color w:val="1E1B48" w:themeColor="text2" w:themeShade="BF"/>
      <w:sz w:val="20"/>
      <w:szCs w:val="20"/>
      <w:lang w:eastAsia="ja-JP"/>
    </w:rPr>
  </w:style>
  <w:style w:type="character" w:customStyle="1" w:styleId="SalutationChar">
    <w:name w:val="Salutation Char"/>
    <w:basedOn w:val="DefaultParagraphFont"/>
    <w:link w:val="Salutation"/>
    <w:uiPriority w:val="4"/>
    <w:rsid w:val="00D50606"/>
    <w:rPr>
      <w:rFonts w:cstheme="minorHAnsi"/>
      <w:b/>
      <w:color w:val="1E1B48" w:themeColor="text2" w:themeShade="BF"/>
      <w:sz w:val="20"/>
      <w:szCs w:val="20"/>
      <w:lang w:eastAsia="ja-JP"/>
    </w:rPr>
  </w:style>
  <w:style w:type="paragraph" w:styleId="NormalIndent">
    <w:name w:val="Normal Indent"/>
    <w:basedOn w:val="Normal"/>
    <w:uiPriority w:val="99"/>
    <w:semiHidden/>
    <w:unhideWhenUsed/>
    <w:rsid w:val="00253349"/>
    <w:pPr>
      <w:framePr w:wrap="around"/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1C9E"/>
    <w:pPr>
      <w:framePr w:wrap="around"/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C9E"/>
    <w:rPr>
      <w:rFonts w:ascii="Tahoma" w:hAnsi="Tahoma" w:cs="Tahoma"/>
      <w:sz w:val="16"/>
      <w:szCs w:val="16"/>
      <w:lang w:val="de-DE"/>
    </w:rPr>
  </w:style>
  <w:style w:type="character" w:customStyle="1" w:styleId="Heading2Char">
    <w:name w:val="Heading 2 Char"/>
    <w:basedOn w:val="DefaultParagraphFont"/>
    <w:link w:val="Heading2"/>
    <w:uiPriority w:val="9"/>
    <w:rsid w:val="00FE09E4"/>
    <w:rPr>
      <w:rFonts w:asciiTheme="majorHAnsi" w:eastAsiaTheme="majorEastAsia" w:hAnsiTheme="majorHAnsi" w:cstheme="majorBidi"/>
      <w:color w:val="2664B0" w:themeColor="accent3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D2BEB"/>
    <w:rPr>
      <w:rFonts w:asciiTheme="majorHAnsi" w:eastAsiaTheme="majorEastAsia" w:hAnsiTheme="majorHAnsi" w:cstheme="majorBidi"/>
      <w:b/>
      <w:color w:val="292561" w:themeColor="text2"/>
      <w:sz w:val="28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5D2BEB"/>
    <w:rPr>
      <w:rFonts w:asciiTheme="majorHAnsi" w:eastAsiaTheme="majorEastAsia" w:hAnsiTheme="majorHAnsi" w:cstheme="majorBidi"/>
      <w:b/>
      <w:color w:val="292561" w:themeColor="text2"/>
      <w:sz w:val="32"/>
      <w:szCs w:val="32"/>
      <w:lang w:val="en-US"/>
    </w:rPr>
  </w:style>
  <w:style w:type="paragraph" w:styleId="NoSpacing">
    <w:name w:val="No Spacing"/>
    <w:basedOn w:val="Normal"/>
    <w:uiPriority w:val="1"/>
    <w:qFormat/>
    <w:rsid w:val="000A0934"/>
    <w:pPr>
      <w:framePr w:wrap="around" w:y="334"/>
    </w:pPr>
    <w:rPr>
      <w:sz w:val="24"/>
    </w:rPr>
  </w:style>
  <w:style w:type="paragraph" w:customStyle="1" w:styleId="Content">
    <w:name w:val="Content"/>
    <w:basedOn w:val="Normal"/>
    <w:link w:val="ContentChar"/>
    <w:semiHidden/>
    <w:qFormat/>
    <w:rsid w:val="000E7E1B"/>
    <w:pPr>
      <w:framePr w:wrap="around" w:y="334"/>
      <w:spacing w:after="160"/>
    </w:pPr>
    <w:rPr>
      <w:sz w:val="24"/>
      <w:szCs w:val="24"/>
    </w:rPr>
  </w:style>
  <w:style w:type="character" w:customStyle="1" w:styleId="ContentChar">
    <w:name w:val="Content Char"/>
    <w:basedOn w:val="DefaultParagraphFont"/>
    <w:link w:val="Content"/>
    <w:semiHidden/>
    <w:rsid w:val="00D50606"/>
    <w:rPr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333DF"/>
    <w:pPr>
      <w:framePr w:wrap="around"/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3D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ListParagraph">
    <w:name w:val="List Paragraph"/>
    <w:basedOn w:val="Normal"/>
    <w:uiPriority w:val="34"/>
    <w:semiHidden/>
    <w:qFormat/>
    <w:rsid w:val="00A64B28"/>
    <w:pPr>
      <w:framePr w:wrap="around"/>
      <w:ind w:left="720"/>
      <w:contextualSpacing/>
    </w:pPr>
  </w:style>
  <w:style w:type="table" w:styleId="GridTable1Light">
    <w:name w:val="Grid Table 1 Light"/>
    <w:basedOn w:val="TableNormal"/>
    <w:uiPriority w:val="46"/>
    <w:rsid w:val="003D5D84"/>
    <w:pPr>
      <w:spacing w:after="0" w:line="240" w:lineRule="auto"/>
    </w:pPr>
    <w:tblPr>
      <w:tblStyleRowBandSize w:val="1"/>
      <w:tblStyleColBandSize w:val="1"/>
      <w:tblBorders>
        <w:top w:val="single" w:sz="4" w:space="0" w:color="7373DD" w:themeColor="text1" w:themeTint="66"/>
        <w:left w:val="single" w:sz="4" w:space="0" w:color="7373DD" w:themeColor="text1" w:themeTint="66"/>
        <w:bottom w:val="single" w:sz="4" w:space="0" w:color="7373DD" w:themeColor="text1" w:themeTint="66"/>
        <w:right w:val="single" w:sz="4" w:space="0" w:color="7373DD" w:themeColor="text1" w:themeTint="66"/>
        <w:insideH w:val="single" w:sz="4" w:space="0" w:color="7373DD" w:themeColor="text1" w:themeTint="66"/>
        <w:insideV w:val="single" w:sz="4" w:space="0" w:color="7373DD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3030CA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030CA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3D5D84"/>
    <w:pPr>
      <w:spacing w:after="0" w:line="240" w:lineRule="auto"/>
    </w:pPr>
    <w:tblPr>
      <w:tblStyleRowBandSize w:val="1"/>
      <w:tblStyleColBandSize w:val="1"/>
      <w:tblBorders>
        <w:top w:val="single" w:sz="4" w:space="0" w:color="A8DCFF" w:themeColor="accent1" w:themeTint="66"/>
        <w:left w:val="single" w:sz="4" w:space="0" w:color="A8DCFF" w:themeColor="accent1" w:themeTint="66"/>
        <w:bottom w:val="single" w:sz="4" w:space="0" w:color="A8DCFF" w:themeColor="accent1" w:themeTint="66"/>
        <w:right w:val="single" w:sz="4" w:space="0" w:color="A8DCFF" w:themeColor="accent1" w:themeTint="66"/>
        <w:insideH w:val="single" w:sz="4" w:space="0" w:color="A8DCFF" w:themeColor="accent1" w:themeTint="66"/>
        <w:insideV w:val="single" w:sz="4" w:space="0" w:color="A8DC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DCB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DCB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3D5D8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4FD5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4FD5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4FD5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4FD5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3D5D84"/>
    <w:pPr>
      <w:spacing w:after="0" w:line="240" w:lineRule="auto"/>
    </w:pPr>
    <w:tblPr>
      <w:tblStyleRowBandSize w:val="1"/>
      <w:tblStyleColBandSize w:val="1"/>
      <w:tblBorders>
        <w:top w:val="single" w:sz="4" w:space="0" w:color="4F4FD5" w:themeColor="text1" w:themeTint="80"/>
        <w:bottom w:val="single" w:sz="4" w:space="0" w:color="4F4FD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4F4FD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4F4FD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4F4FD5" w:themeColor="text1" w:themeTint="80"/>
          <w:right w:val="single" w:sz="4" w:space="0" w:color="4F4FD5" w:themeColor="text1" w:themeTint="80"/>
        </w:tcBorders>
      </w:tcPr>
    </w:tblStylePr>
    <w:tblStylePr w:type="band2Vert">
      <w:tblPr/>
      <w:tcPr>
        <w:tcBorders>
          <w:left w:val="single" w:sz="4" w:space="0" w:color="4F4FD5" w:themeColor="text1" w:themeTint="80"/>
          <w:right w:val="single" w:sz="4" w:space="0" w:color="4F4FD5" w:themeColor="text1" w:themeTint="80"/>
        </w:tcBorders>
      </w:tcPr>
    </w:tblStylePr>
    <w:tblStylePr w:type="band1Horz">
      <w:tblPr/>
      <w:tcPr>
        <w:tcBorders>
          <w:top w:val="single" w:sz="4" w:space="0" w:color="4F4FD5" w:themeColor="text1" w:themeTint="80"/>
          <w:bottom w:val="single" w:sz="4" w:space="0" w:color="4F4FD5" w:themeColor="text1" w:themeTint="80"/>
        </w:tcBorders>
      </w:tcPr>
    </w:tblStylePr>
  </w:style>
  <w:style w:type="table" w:styleId="GridTable1Light-Accent6">
    <w:name w:val="Grid Table 1 Light Accent 6"/>
    <w:basedOn w:val="TableNormal"/>
    <w:uiPriority w:val="46"/>
    <w:rsid w:val="003D5D84"/>
    <w:pPr>
      <w:spacing w:after="0" w:line="240" w:lineRule="auto"/>
    </w:pPr>
    <w:tblPr>
      <w:tblStyleRowBandSize w:val="1"/>
      <w:tblStyleColBandSize w:val="1"/>
      <w:tblBorders>
        <w:top w:val="single" w:sz="4" w:space="0" w:color="9DBFEA" w:themeColor="accent6" w:themeTint="66"/>
        <w:left w:val="single" w:sz="4" w:space="0" w:color="9DBFEA" w:themeColor="accent6" w:themeTint="66"/>
        <w:bottom w:val="single" w:sz="4" w:space="0" w:color="9DBFEA" w:themeColor="accent6" w:themeTint="66"/>
        <w:right w:val="single" w:sz="4" w:space="0" w:color="9DBFEA" w:themeColor="accent6" w:themeTint="66"/>
        <w:insideH w:val="single" w:sz="4" w:space="0" w:color="9DBFEA" w:themeColor="accent6" w:themeTint="66"/>
        <w:insideV w:val="single" w:sz="4" w:space="0" w:color="9DBFEA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6CA0D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A0D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3-Accent6">
    <w:name w:val="List Table 3 Accent 6"/>
    <w:basedOn w:val="TableNormal"/>
    <w:uiPriority w:val="48"/>
    <w:rsid w:val="003D5D84"/>
    <w:pPr>
      <w:spacing w:after="0" w:line="240" w:lineRule="auto"/>
    </w:pPr>
    <w:tblPr>
      <w:tblStyleRowBandSize w:val="1"/>
      <w:tblStyleColBandSize w:val="1"/>
      <w:tblBorders>
        <w:top w:val="single" w:sz="4" w:space="0" w:color="2664B0" w:themeColor="accent6"/>
        <w:left w:val="single" w:sz="4" w:space="0" w:color="2664B0" w:themeColor="accent6"/>
        <w:bottom w:val="single" w:sz="4" w:space="0" w:color="2664B0" w:themeColor="accent6"/>
        <w:right w:val="single" w:sz="4" w:space="0" w:color="2664B0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664B0" w:themeFill="accent6"/>
      </w:tcPr>
    </w:tblStylePr>
    <w:tblStylePr w:type="lastRow">
      <w:rPr>
        <w:b/>
        <w:bCs/>
      </w:rPr>
      <w:tblPr/>
      <w:tcPr>
        <w:tcBorders>
          <w:top w:val="double" w:sz="4" w:space="0" w:color="2664B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664B0" w:themeColor="accent6"/>
          <w:right w:val="single" w:sz="4" w:space="0" w:color="2664B0" w:themeColor="accent6"/>
        </w:tcBorders>
      </w:tcPr>
    </w:tblStylePr>
    <w:tblStylePr w:type="band1Horz">
      <w:tblPr/>
      <w:tcPr>
        <w:tcBorders>
          <w:top w:val="single" w:sz="4" w:space="0" w:color="2664B0" w:themeColor="accent6"/>
          <w:bottom w:val="single" w:sz="4" w:space="0" w:color="2664B0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664B0" w:themeColor="accent6"/>
          <w:left w:val="nil"/>
        </w:tcBorders>
      </w:tcPr>
    </w:tblStylePr>
    <w:tblStylePr w:type="swCell">
      <w:tblPr/>
      <w:tcPr>
        <w:tcBorders>
          <w:top w:val="double" w:sz="4" w:space="0" w:color="2664B0" w:themeColor="accent6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1010373\AppData\Roaming\Microsoft\Templates\Business%20letter%20(blue%20border%20and%20color%20gradient)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rgbClr val="0F0F3F"/>
      </a:dk1>
      <a:lt1>
        <a:sysClr val="window" lastClr="FFFFFF"/>
      </a:lt1>
      <a:dk2>
        <a:srgbClr val="292561"/>
      </a:dk2>
      <a:lt2>
        <a:srgbClr val="F2F2F2"/>
      </a:lt2>
      <a:accent1>
        <a:srgbClr val="27A9FF"/>
      </a:accent1>
      <a:accent2>
        <a:srgbClr val="293B90"/>
      </a:accent2>
      <a:accent3>
        <a:srgbClr val="2664B0"/>
      </a:accent3>
      <a:accent4>
        <a:srgbClr val="5998D2"/>
      </a:accent4>
      <a:accent5>
        <a:srgbClr val="60C5E8"/>
      </a:accent5>
      <a:accent6>
        <a:srgbClr val="2664B0"/>
      </a:accent6>
      <a:hlink>
        <a:srgbClr val="60C5E8"/>
      </a:hlink>
      <a:folHlink>
        <a:srgbClr val="60C5E8"/>
      </a:folHlink>
    </a:clrScheme>
    <a:fontScheme name="Custom 16">
      <a:majorFont>
        <a:latin typeface="Century Gothic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B93486A-40C8-47E7-9C7A-840A3313825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3EB6725A-0304-4F2D-B7EE-7007DFCA61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B9F6202-90C0-4089-BB2E-7BC72A9C860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A191D2A-922E-4279-A2E5-45166CD8463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9dda1df-3fca-45c7-91be-5629a3733338}" enabled="1" method="Standard" siteId="{ec1ca250-c234-4d56-a76b-7dfb9eee0c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Business letter (blue border and color gradient)</Template>
  <TotalTime>0</TotalTime>
  <Pages>3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Harshita Ha (OTHERS)</dc:creator>
  <cp:lastModifiedBy>Harshita Ha</cp:lastModifiedBy>
  <cp:revision>2</cp:revision>
  <dcterms:created xsi:type="dcterms:W3CDTF">2026-06-11T08:32:00Z</dcterms:created>
  <dcterms:modified xsi:type="dcterms:W3CDTF">2026-06-11T08:32:00Z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