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70C8" w14:textId="3428E78D" w:rsidR="00F25A6D" w:rsidRPr="00F25A6D" w:rsidRDefault="00317101" w:rsidP="00F25A6D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5" behindDoc="0" locked="0" layoutInCell="1" allowOverlap="1" wp14:anchorId="67C99407" wp14:editId="7530972B">
                <wp:simplePos x="0" y="0"/>
                <wp:positionH relativeFrom="column">
                  <wp:posOffset>38637</wp:posOffset>
                </wp:positionH>
                <wp:positionV relativeFrom="paragraph">
                  <wp:posOffset>-242123</wp:posOffset>
                </wp:positionV>
                <wp:extent cx="7487463" cy="10612192"/>
                <wp:effectExtent l="0" t="0" r="18415" b="17780"/>
                <wp:wrapNone/>
                <wp:docPr id="1557290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7463" cy="1061219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10000"/>
                              <a:lumOff val="90000"/>
                            </a:schemeClr>
                          </a:solidFill>
                        </a:ln>
                      </wps:spPr>
                      <wps:txbx>
                        <w:txbxContent>
                          <w:p w14:paraId="5C62C480" w14:textId="77777777" w:rsidR="00F25A6D" w:rsidRDefault="00F25A6D"/>
                          <w:p w14:paraId="002CFC08" w14:textId="0DBC7A6A" w:rsidR="00F25A6D" w:rsidRPr="00F25A6D" w:rsidRDefault="00F25A6D" w:rsidP="00F25A6D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935130">
                              <w:rPr>
                                <w:rFonts w:ascii="Gloucester MT Extra Condensed" w:hAnsi="Gloucester MT Extra Condensed"/>
                                <w:noProof/>
                                <w:color w:val="293B90" w:themeColor="accent2"/>
                                <w:sz w:val="52"/>
                                <w:szCs w:val="52"/>
                              </w:rPr>
                              <w:t>AXI(Advanced eXtensible Interface)</w:t>
                            </w:r>
                            <w:r w:rsidRPr="00935130">
                              <w:rPr>
                                <w:rFonts w:ascii="Gloucester MT Extra Condensed" w:hAnsi="Gloucester MT Extra Condensed"/>
                                <w:noProof/>
                                <w:sz w:val="52"/>
                                <w:szCs w:val="52"/>
                              </w:rPr>
                              <w:br/>
                            </w:r>
                            <w:r w:rsidRPr="00F25A6D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The </w:t>
                            </w:r>
                            <w:r w:rsidRPr="00F25A6D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Advanced </w:t>
                            </w:r>
                            <w:proofErr w:type="spellStart"/>
                            <w:r w:rsidRPr="00F25A6D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eXtensible</w:t>
                            </w:r>
                            <w:proofErr w:type="spellEnd"/>
                            <w:r w:rsidRPr="00F25A6D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 Interface (AXI)</w:t>
                            </w:r>
                            <w:r w:rsidRPr="00F25A6D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is a </w:t>
                            </w:r>
                            <w:r w:rsidRPr="00F25A6D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point-to-point interconnect protocol</w:t>
                            </w:r>
                            <w:r w:rsidRPr="00F25A6D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defined in ARM’s AMBA specification. Unlike older </w:t>
                            </w:r>
                            <w:r w:rsidRPr="00F25A6D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shared-bus protocols</w:t>
                            </w:r>
                            <w:r w:rsidRPr="00F25A6D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such as AHB and ASB, AXI connects </w:t>
                            </w:r>
                            <w:r w:rsidRPr="00F25A6D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masters and slaves</w:t>
                            </w:r>
                            <w:r w:rsidRPr="00F25A6D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through an interconnect fabric (crossbar or NoC), eliminating bus contention and enabling high parallelism.</w:t>
                            </w:r>
                          </w:p>
                          <w:p w14:paraId="2C600F80" w14:textId="78EECD53" w:rsidR="00CB350D" w:rsidRPr="00F25A6D" w:rsidRDefault="00F25A6D" w:rsidP="00F25A6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F25A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Key characteristics of AXI include:</w:t>
                            </w:r>
                          </w:p>
                          <w:p w14:paraId="5B9E974D" w14:textId="77777777" w:rsidR="00F25A6D" w:rsidRDefault="00F25A6D" w:rsidP="00F25A6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F25A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Five independent channels</w:t>
                            </w:r>
                            <w:r w:rsidRPr="00F25A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for read and write transactions.</w:t>
                            </w:r>
                          </w:p>
                          <w:p w14:paraId="5FAA5843" w14:textId="3CDCEC09" w:rsidR="00F25A6D" w:rsidRPr="00F25A6D" w:rsidRDefault="00F25A6D" w:rsidP="00F25A6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F25A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Independent read and write paths</w:t>
                            </w:r>
                            <w:r w:rsidRPr="00F25A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for concurrent operation.</w:t>
                            </w:r>
                          </w:p>
                          <w:p w14:paraId="6E1F4C5F" w14:textId="77777777" w:rsidR="00F25A6D" w:rsidRPr="00F25A6D" w:rsidRDefault="00F25A6D" w:rsidP="00F25A6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F25A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VALID/READY handshake</w:t>
                            </w:r>
                            <w:r w:rsidRPr="00F25A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mechanism on every channel.</w:t>
                            </w:r>
                          </w:p>
                          <w:p w14:paraId="41C1CBD4" w14:textId="77777777" w:rsidR="00F25A6D" w:rsidRPr="00F25A6D" w:rsidRDefault="00F25A6D" w:rsidP="00F25A6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F25A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Burst-based transfers</w:t>
                            </w:r>
                            <w:r w:rsidRPr="00F25A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supporting multiple data beats per transaction.</w:t>
                            </w:r>
                          </w:p>
                          <w:p w14:paraId="42B54C79" w14:textId="77777777" w:rsidR="00F25A6D" w:rsidRPr="00F25A6D" w:rsidRDefault="00F25A6D" w:rsidP="00F25A6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F25A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Multiple outstanding transactions</w:t>
                            </w:r>
                            <w:r w:rsidRPr="00F25A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with ID-based ordering.</w:t>
                            </w:r>
                          </w:p>
                          <w:p w14:paraId="40438A3C" w14:textId="77777777" w:rsidR="00F25A6D" w:rsidRPr="00F25A6D" w:rsidRDefault="00F25A6D" w:rsidP="00F25A6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F25A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Out-of-order completion</w:t>
                            </w:r>
                            <w:r w:rsidRPr="00F25A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for flexibility and efficiency.</w:t>
                            </w:r>
                          </w:p>
                          <w:p w14:paraId="776379D5" w14:textId="77777777" w:rsidR="00F25A6D" w:rsidRPr="00F25A6D" w:rsidRDefault="00F25A6D" w:rsidP="00F25A6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F25A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Scalability</w:t>
                            </w:r>
                            <w:r w:rsidRPr="00F25A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from small microcontrollers to high-performance multi-core SoCs.</w:t>
                            </w:r>
                          </w:p>
                          <w:p w14:paraId="3E45DDE2" w14:textId="77777777" w:rsidR="00F25A6D" w:rsidRDefault="00F25A6D" w:rsidP="00F25A6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F25A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Because of its </w:t>
                            </w:r>
                            <w:r w:rsidRPr="00F25A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high bandwidth, low latency, and flexibility</w:t>
                            </w:r>
                            <w:r w:rsidRPr="00F25A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, AXI has become the </w:t>
                            </w:r>
                            <w:r w:rsidRPr="00F25A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industry-standard interconnect protocol</w:t>
                            </w:r>
                            <w:r w:rsidRPr="00F25A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for performance-critical designs.</w:t>
                            </w:r>
                          </w:p>
                          <w:p w14:paraId="195E0A89" w14:textId="77777777" w:rsidR="00F25A6D" w:rsidRPr="00F25A6D" w:rsidRDefault="00F25A6D" w:rsidP="00F25A6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41336DF" w14:textId="3EC38CA2" w:rsidR="00F25A6D" w:rsidRPr="00C95F58" w:rsidRDefault="00F25A6D">
                            <w:pPr>
                              <w:rPr>
                                <w:rFonts w:ascii="Amasis MT Pro Medium" w:hAnsi="Amasis MT Pro Medium" w:cs="Aldhabi"/>
                                <w:b/>
                                <w:bCs/>
                                <w:color w:val="0F0F3F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95F58">
                              <w:rPr>
                                <w:rFonts w:ascii="Amasis MT Pro Medium" w:hAnsi="Amasis MT Pro Medium" w:cs="Aldhabi"/>
                                <w:b/>
                                <w:bCs/>
                                <w:color w:val="0F0F3F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AXI channels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C9940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.05pt;margin-top:-19.05pt;width:589.55pt;height:835.6pt;z-index:2516623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" filled="f" strokecolor="#dcdcf6 [349]" strokeweight=".5pt">
                <v:textbox>
                  <w:txbxContent>
                    <w:p w14:paraId="5C62C480" w14:textId="77777777" w:rsidR="00F25A6D" w:rsidRDefault="00F25A6D"/>
                    <w:p w14:paraId="002CFC08" w14:textId="0DBC7A6A" w:rsidR="00F25A6D" w:rsidRPr="00F25A6D" w:rsidRDefault="00F25A6D" w:rsidP="00F25A6D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935130">
                        <w:rPr>
                          <w:rFonts w:ascii="Gloucester MT Extra Condensed" w:hAnsi="Gloucester MT Extra Condensed"/>
                          <w:noProof/>
                          <w:color w:val="293B90" w:themeColor="accent2"/>
                          <w:sz w:val="52"/>
                          <w:szCs w:val="52"/>
                        </w:rPr>
                        <w:t>AXI(Advanced eXtensible Interface)</w:t>
                      </w:r>
                      <w:r w:rsidRPr="00935130">
                        <w:rPr>
                          <w:rFonts w:ascii="Gloucester MT Extra Condensed" w:hAnsi="Gloucester MT Extra Condensed"/>
                          <w:noProof/>
                          <w:sz w:val="52"/>
                          <w:szCs w:val="52"/>
                        </w:rPr>
                        <w:br/>
                      </w:r>
                      <w:r w:rsidRPr="00F25A6D">
                        <w:rPr>
                          <w:sz w:val="24"/>
                          <w:szCs w:val="24"/>
                          <w:lang w:val="en-IN"/>
                        </w:rPr>
                        <w:t xml:space="preserve">The </w:t>
                      </w:r>
                      <w:r w:rsidRPr="00F25A6D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 xml:space="preserve">Advanced </w:t>
                      </w:r>
                      <w:proofErr w:type="spellStart"/>
                      <w:r w:rsidRPr="00F25A6D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eXtensible</w:t>
                      </w:r>
                      <w:proofErr w:type="spellEnd"/>
                      <w:r w:rsidRPr="00F25A6D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 xml:space="preserve"> Interface (AXI)</w:t>
                      </w:r>
                      <w:r w:rsidRPr="00F25A6D">
                        <w:rPr>
                          <w:sz w:val="24"/>
                          <w:szCs w:val="24"/>
                          <w:lang w:val="en-IN"/>
                        </w:rPr>
                        <w:t xml:space="preserve"> is a </w:t>
                      </w:r>
                      <w:r w:rsidRPr="00F25A6D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point-to-point interconnect protocol</w:t>
                      </w:r>
                      <w:r w:rsidRPr="00F25A6D">
                        <w:rPr>
                          <w:sz w:val="24"/>
                          <w:szCs w:val="24"/>
                          <w:lang w:val="en-IN"/>
                        </w:rPr>
                        <w:t xml:space="preserve"> defined in ARM’s AMBA specification. Unlike older </w:t>
                      </w:r>
                      <w:r w:rsidRPr="00F25A6D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shared-bus protocols</w:t>
                      </w:r>
                      <w:r w:rsidRPr="00F25A6D">
                        <w:rPr>
                          <w:sz w:val="24"/>
                          <w:szCs w:val="24"/>
                          <w:lang w:val="en-IN"/>
                        </w:rPr>
                        <w:t xml:space="preserve"> such as AHB and ASB, AXI connects </w:t>
                      </w:r>
                      <w:r w:rsidRPr="00F25A6D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masters and slaves</w:t>
                      </w:r>
                      <w:r w:rsidRPr="00F25A6D">
                        <w:rPr>
                          <w:sz w:val="24"/>
                          <w:szCs w:val="24"/>
                          <w:lang w:val="en-IN"/>
                        </w:rPr>
                        <w:t xml:space="preserve"> through an interconnect fabric (crossbar or NoC), eliminating bus contention and enabling high parallelism.</w:t>
                      </w:r>
                    </w:p>
                    <w:p w14:paraId="2C600F80" w14:textId="78EECD53" w:rsidR="00CB350D" w:rsidRPr="00F25A6D" w:rsidRDefault="00F25A6D" w:rsidP="00F25A6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F25A6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Key characteristics of AXI include:</w:t>
                      </w:r>
                    </w:p>
                    <w:p w14:paraId="5B9E974D" w14:textId="77777777" w:rsidR="00F25A6D" w:rsidRDefault="00F25A6D" w:rsidP="00F25A6D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F25A6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Five independent channels</w:t>
                      </w:r>
                      <w:r w:rsidRPr="00F25A6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 for read and write transactions.</w:t>
                      </w:r>
                    </w:p>
                    <w:p w14:paraId="5FAA5843" w14:textId="3CDCEC09" w:rsidR="00F25A6D" w:rsidRPr="00F25A6D" w:rsidRDefault="00F25A6D" w:rsidP="00F25A6D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F25A6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Independent read and write paths</w:t>
                      </w:r>
                      <w:r w:rsidRPr="00F25A6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 for concurrent operation.</w:t>
                      </w:r>
                    </w:p>
                    <w:p w14:paraId="6E1F4C5F" w14:textId="77777777" w:rsidR="00F25A6D" w:rsidRPr="00F25A6D" w:rsidRDefault="00F25A6D" w:rsidP="00F25A6D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F25A6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VALID/READY handshake</w:t>
                      </w:r>
                      <w:r w:rsidRPr="00F25A6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 mechanism on every channel.</w:t>
                      </w:r>
                    </w:p>
                    <w:p w14:paraId="41C1CBD4" w14:textId="77777777" w:rsidR="00F25A6D" w:rsidRPr="00F25A6D" w:rsidRDefault="00F25A6D" w:rsidP="00F25A6D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F25A6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Burst-based transfers</w:t>
                      </w:r>
                      <w:r w:rsidRPr="00F25A6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 supporting multiple data beats per transaction.</w:t>
                      </w:r>
                    </w:p>
                    <w:p w14:paraId="42B54C79" w14:textId="77777777" w:rsidR="00F25A6D" w:rsidRPr="00F25A6D" w:rsidRDefault="00F25A6D" w:rsidP="00F25A6D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F25A6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Multiple outstanding transactions</w:t>
                      </w:r>
                      <w:r w:rsidRPr="00F25A6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 with ID-based ordering.</w:t>
                      </w:r>
                    </w:p>
                    <w:p w14:paraId="40438A3C" w14:textId="77777777" w:rsidR="00F25A6D" w:rsidRPr="00F25A6D" w:rsidRDefault="00F25A6D" w:rsidP="00F25A6D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F25A6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Out-of-order completion</w:t>
                      </w:r>
                      <w:r w:rsidRPr="00F25A6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 for flexibility and efficiency.</w:t>
                      </w:r>
                    </w:p>
                    <w:p w14:paraId="776379D5" w14:textId="77777777" w:rsidR="00F25A6D" w:rsidRPr="00F25A6D" w:rsidRDefault="00F25A6D" w:rsidP="00F25A6D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F25A6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Scalability</w:t>
                      </w:r>
                      <w:r w:rsidRPr="00F25A6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 from small microcontrollers to high-performance multi-core SoCs.</w:t>
                      </w:r>
                    </w:p>
                    <w:p w14:paraId="3E45DDE2" w14:textId="77777777" w:rsidR="00F25A6D" w:rsidRDefault="00F25A6D" w:rsidP="00F25A6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F25A6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Because of its </w:t>
                      </w:r>
                      <w:r w:rsidRPr="00F25A6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high bandwidth, low latency, and flexibility</w:t>
                      </w:r>
                      <w:r w:rsidRPr="00F25A6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, AXI has become the </w:t>
                      </w:r>
                      <w:r w:rsidRPr="00F25A6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industry-standard interconnect protocol</w:t>
                      </w:r>
                      <w:r w:rsidRPr="00F25A6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 for performance-critical designs.</w:t>
                      </w:r>
                    </w:p>
                    <w:p w14:paraId="195E0A89" w14:textId="77777777" w:rsidR="00F25A6D" w:rsidRPr="00F25A6D" w:rsidRDefault="00F25A6D" w:rsidP="00F25A6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41336DF" w14:textId="3EC38CA2" w:rsidR="00F25A6D" w:rsidRPr="00C95F58" w:rsidRDefault="00F25A6D">
                      <w:pPr>
                        <w:rPr>
                          <w:rFonts w:ascii="Amasis MT Pro Medium" w:hAnsi="Amasis MT Pro Medium" w:cs="Aldhabi"/>
                          <w:b/>
                          <w:bCs/>
                          <w:color w:val="0F0F3F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95F58">
                        <w:rPr>
                          <w:rFonts w:ascii="Amasis MT Pro Medium" w:hAnsi="Amasis MT Pro Medium" w:cs="Aldhabi"/>
                          <w:b/>
                          <w:bCs/>
                          <w:color w:val="0F0F3F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AXI channels </w:t>
                      </w:r>
                    </w:p>
                  </w:txbxContent>
                </v:textbox>
              </v:shape>
            </w:pict>
          </mc:Fallback>
        </mc:AlternateContent>
      </w:r>
      <w:r w:rsidR="000A0934">
        <w:rPr>
          <w:noProof/>
        </w:rPr>
        <mc:AlternateContent>
          <mc:Choice Requires="wpg">
            <w:drawing>
              <wp:anchor distT="0" distB="0" distL="114300" distR="114300" simplePos="0" relativeHeight="251661311" behindDoc="1" locked="1" layoutInCell="1" allowOverlap="1" wp14:anchorId="68B21148" wp14:editId="7E4C80BA">
                <wp:simplePos x="0" y="0"/>
                <wp:positionH relativeFrom="column">
                  <wp:posOffset>-13970</wp:posOffset>
                </wp:positionH>
                <wp:positionV relativeFrom="paragraph">
                  <wp:posOffset>-255270</wp:posOffset>
                </wp:positionV>
                <wp:extent cx="7561580" cy="10669905"/>
                <wp:effectExtent l="114300" t="19050" r="58420" b="74295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580" cy="10669905"/>
                          <a:chOff x="0" y="1"/>
                          <a:chExt cx="7560310" cy="10673078"/>
                        </a:xfrm>
                      </wpg:grpSpPr>
                      <pic:pic xmlns:pic="http://schemas.openxmlformats.org/drawingml/2006/picture">
                        <pic:nvPicPr>
                          <pic:cNvPr id="1" name="Graphic 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" y="10466843"/>
                            <a:ext cx="6173470" cy="206236"/>
                          </a:xfrm>
                          <a:prstGeom prst="rect">
                            <a:avLst/>
                          </a:prstGeom>
                          <a:effectLst>
                            <a:outerShdw blurRad="101600" dist="38100" dir="13500000" algn="b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7" name="Graphic 9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7560310" cy="412471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B5CC56" id="Group 2" o:spid="_x0000_s1026" alt="&quot;&quot;" style="position:absolute;margin-left:-1.1pt;margin-top:-20.1pt;width:595.4pt;height:840.15pt;z-index:-251655169;mso-width-relative:margin;mso-height-relative:margin" coordorigin="" coordsize="75603,106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" o:spid="_x0000_s1027" type="#_x0000_t75" alt="&quot;&quot;" style="position:absolute;left:114;top:104668;width:61735;height:2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">
                  <v:imagedata r:id="rId14" o:title=""/>
                  <v:shadow on="t" color="black" opacity="26214f" origin=".5,.5" offset="-.74836mm,-.74836mm"/>
                </v:shape>
                <v:shape id="Graphic 9" o:spid="_x0000_s1028" type="#_x0000_t75" alt="&quot;&quot;" style="position:absolute;width:75603;height:4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">
                  <v:imagedata r:id="rId15" o:title=""/>
                  <v:shadow on="t" color="black" opacity="26214f" origin=",-.5" offset="0,3pt"/>
                </v:shape>
                <w10:anchorlock/>
              </v:group>
            </w:pict>
          </mc:Fallback>
        </mc:AlternateContent>
      </w:r>
      <w:r w:rsidR="007F6598">
        <w:rPr>
          <w:noProof/>
        </w:rPr>
        <w:t xml:space="preserve">  </w:t>
      </w:r>
      <w:r w:rsidR="000E7E1B">
        <w:rPr>
          <w:noProof/>
        </w:rPr>
        <w:t xml:space="preserve"> </w:t>
      </w:r>
    </w:p>
    <w:p w14:paraId="7216F8A7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2DB5862D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A95785A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D6F8F2F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2E1E8CAF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7953AB63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345FFF9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1BFFAE3A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2F43C01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6EE04678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6B28A0C8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593B3D4A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505CB07D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7D918C57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4EEDBB4A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33F9637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78107752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66BF3B86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AF9D3A6" w14:textId="62C21450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ED4A8A8" w14:textId="6E900FCA" w:rsidR="00317101" w:rsidRDefault="00744B38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3" behindDoc="0" locked="0" layoutInCell="1" allowOverlap="1" wp14:anchorId="27BABAFC" wp14:editId="5B19A460">
                <wp:simplePos x="0" y="0"/>
                <wp:positionH relativeFrom="column">
                  <wp:posOffset>1249250</wp:posOffset>
                </wp:positionH>
                <wp:positionV relativeFrom="paragraph">
                  <wp:posOffset>96422</wp:posOffset>
                </wp:positionV>
                <wp:extent cx="1384479" cy="2601407"/>
                <wp:effectExtent l="0" t="0" r="0" b="0"/>
                <wp:wrapNone/>
                <wp:docPr id="1688398300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479" cy="26014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A76EA" w14:textId="62910CAC" w:rsidR="00744B38" w:rsidRDefault="00575A28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272BF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Write </w:t>
                            </w:r>
                            <w:r w:rsidR="009272BF" w:rsidRPr="009272BF">
                              <w:rPr>
                                <w:sz w:val="20"/>
                                <w:szCs w:val="20"/>
                                <w:lang w:val="en-IN"/>
                              </w:rPr>
                              <w:t>Address(AW)</w:t>
                            </w:r>
                          </w:p>
                          <w:p w14:paraId="33E945CD" w14:textId="77777777" w:rsidR="009272BF" w:rsidRPr="003B313B" w:rsidRDefault="009272BF">
                            <w:pPr>
                              <w:rPr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66664918" w14:textId="77777777" w:rsidR="009272BF" w:rsidRDefault="009272BF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2E88BAC4" w14:textId="2EE6053F" w:rsidR="003B313B" w:rsidRDefault="003B313B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  Write Data (W)</w:t>
                            </w:r>
                          </w:p>
                          <w:p w14:paraId="1F520E36" w14:textId="77777777" w:rsidR="003B313B" w:rsidRDefault="003B313B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28E74056" w14:textId="77777777" w:rsidR="003B313B" w:rsidRDefault="003B313B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5AADFE4E" w14:textId="413F38AA" w:rsidR="003B313B" w:rsidRDefault="007C7BF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IN"/>
                              </w:rPr>
                              <w:t>Write Response (B)</w:t>
                            </w:r>
                          </w:p>
                          <w:p w14:paraId="56826815" w14:textId="77777777" w:rsidR="007C7BF1" w:rsidRDefault="007C7BF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BD44E2E" w14:textId="77777777" w:rsidR="007C7BF1" w:rsidRDefault="007C7BF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268A50C3" w14:textId="77777777" w:rsidR="007C7BF1" w:rsidRDefault="007C7BF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44BC21CD" w14:textId="1ACC451F" w:rsidR="007C7BF1" w:rsidRDefault="007C7BF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IN"/>
                              </w:rPr>
                              <w:t>Read Address (AR)</w:t>
                            </w:r>
                          </w:p>
                          <w:p w14:paraId="5BB05D1A" w14:textId="77777777" w:rsidR="007C7BF1" w:rsidRDefault="007C7BF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031919A4" w14:textId="77777777" w:rsidR="007C7BF1" w:rsidRDefault="007C7BF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EAC06FC" w14:textId="0DFB439A" w:rsidR="007C7BF1" w:rsidRPr="009272BF" w:rsidRDefault="007C7BF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  Read Data (R)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ABAFC" id="Text Box 39" o:spid="_x0000_s1027" type="#_x0000_t202" style="position:absolute;margin-left:98.35pt;margin-top:7.6pt;width:109pt;height:204.85pt;z-index:251705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" filled="f" stroked="f" strokeweight=".5pt">
                <v:textbox>
                  <w:txbxContent>
                    <w:p w14:paraId="007A76EA" w14:textId="62910CAC" w:rsidR="00744B38" w:rsidRDefault="00575A28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9272BF">
                        <w:rPr>
                          <w:sz w:val="20"/>
                          <w:szCs w:val="20"/>
                          <w:lang w:val="en-IN"/>
                        </w:rPr>
                        <w:t xml:space="preserve">Write </w:t>
                      </w:r>
                      <w:r w:rsidR="009272BF" w:rsidRPr="009272BF">
                        <w:rPr>
                          <w:sz w:val="20"/>
                          <w:szCs w:val="20"/>
                          <w:lang w:val="en-IN"/>
                        </w:rPr>
                        <w:t>Address(AW)</w:t>
                      </w:r>
                    </w:p>
                    <w:p w14:paraId="33E945CD" w14:textId="77777777" w:rsidR="009272BF" w:rsidRPr="003B313B" w:rsidRDefault="009272BF">
                      <w:pPr>
                        <w:rPr>
                          <w:sz w:val="28"/>
                          <w:szCs w:val="28"/>
                          <w:lang w:val="en-IN"/>
                        </w:rPr>
                      </w:pPr>
                    </w:p>
                    <w:p w14:paraId="66664918" w14:textId="77777777" w:rsidR="009272BF" w:rsidRDefault="009272BF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</w:p>
                    <w:p w14:paraId="2E88BAC4" w14:textId="2EE6053F" w:rsidR="003B313B" w:rsidRDefault="003B313B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sz w:val="20"/>
                          <w:szCs w:val="20"/>
                          <w:lang w:val="en-IN"/>
                        </w:rPr>
                        <w:t xml:space="preserve">   Write Data (W)</w:t>
                      </w:r>
                    </w:p>
                    <w:p w14:paraId="1F520E36" w14:textId="77777777" w:rsidR="003B313B" w:rsidRDefault="003B313B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</w:p>
                    <w:p w14:paraId="28E74056" w14:textId="77777777" w:rsidR="003B313B" w:rsidRDefault="003B313B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</w:p>
                    <w:p w14:paraId="5AADFE4E" w14:textId="413F38AA" w:rsidR="003B313B" w:rsidRDefault="007C7BF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sz w:val="20"/>
                          <w:szCs w:val="20"/>
                          <w:lang w:val="en-IN"/>
                        </w:rPr>
                        <w:t>Write Response (B)</w:t>
                      </w:r>
                    </w:p>
                    <w:p w14:paraId="56826815" w14:textId="77777777" w:rsidR="007C7BF1" w:rsidRDefault="007C7BF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</w:p>
                    <w:p w14:paraId="1BD44E2E" w14:textId="77777777" w:rsidR="007C7BF1" w:rsidRDefault="007C7BF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</w:p>
                    <w:p w14:paraId="268A50C3" w14:textId="77777777" w:rsidR="007C7BF1" w:rsidRDefault="007C7BF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</w:p>
                    <w:p w14:paraId="44BC21CD" w14:textId="1ACC451F" w:rsidR="007C7BF1" w:rsidRDefault="007C7BF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sz w:val="20"/>
                          <w:szCs w:val="20"/>
                          <w:lang w:val="en-IN"/>
                        </w:rPr>
                        <w:t>Read Address (AR)</w:t>
                      </w:r>
                    </w:p>
                    <w:p w14:paraId="5BB05D1A" w14:textId="77777777" w:rsidR="007C7BF1" w:rsidRDefault="007C7BF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</w:p>
                    <w:p w14:paraId="031919A4" w14:textId="77777777" w:rsidR="007C7BF1" w:rsidRDefault="007C7BF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</w:p>
                    <w:p w14:paraId="1EAC06FC" w14:textId="0DFB439A" w:rsidR="007C7BF1" w:rsidRPr="009272BF" w:rsidRDefault="007C7BF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sz w:val="20"/>
                          <w:szCs w:val="20"/>
                          <w:lang w:val="en-IN"/>
                        </w:rPr>
                        <w:t xml:space="preserve">   Read Data (R)</w:t>
                      </w:r>
                    </w:p>
                  </w:txbxContent>
                </v:textbox>
              </v:shape>
            </w:pict>
          </mc:Fallback>
        </mc:AlternateContent>
      </w:r>
      <w:r w:rsidR="00962B1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208D4ECA" wp14:editId="3D795014">
                <wp:simplePos x="0" y="0"/>
                <wp:positionH relativeFrom="column">
                  <wp:posOffset>2704563</wp:posOffset>
                </wp:positionH>
                <wp:positionV relativeFrom="paragraph">
                  <wp:posOffset>6270</wp:posOffset>
                </wp:positionV>
                <wp:extent cx="952500" cy="2871988"/>
                <wp:effectExtent l="0" t="0" r="0" b="5080"/>
                <wp:wrapNone/>
                <wp:docPr id="23740569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871988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6AA56" w14:textId="0C3755FB" w:rsidR="00962B18" w:rsidRPr="00962B18" w:rsidRDefault="00962B18" w:rsidP="00962B18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962B18">
                              <w:rPr>
                                <w:sz w:val="24"/>
                                <w:szCs w:val="24"/>
                                <w:lang w:val="en-IN"/>
                              </w:rPr>
                              <w:t>SLAVE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8D4ECA" id="Rectangle: Rounded Corners 23" o:spid="_x0000_s1028" style="position:absolute;margin-left:212.95pt;margin-top:.5pt;width:75pt;height:226.1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" fillcolor="#0075c4 [2148]" stroked="f">
                <v:fill color2="#7dcbff [1940]" rotate="t" angle="180" colors="0 #0077c5;31457f #2dacff;1 #7dcbff" focus="100%" type="gradient"/>
                <v:textbox>
                  <w:txbxContent>
                    <w:p w14:paraId="5E26AA56" w14:textId="0C3755FB" w:rsidR="00962B18" w:rsidRPr="00962B18" w:rsidRDefault="00962B18" w:rsidP="00962B18">
                      <w:pPr>
                        <w:jc w:val="center"/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962B18">
                        <w:rPr>
                          <w:sz w:val="24"/>
                          <w:szCs w:val="24"/>
                          <w:lang w:val="en-IN"/>
                        </w:rPr>
                        <w:t>SLAVE</w:t>
                      </w:r>
                    </w:p>
                  </w:txbxContent>
                </v:textbox>
              </v:roundrect>
            </w:pict>
          </mc:Fallback>
        </mc:AlternateContent>
      </w:r>
      <w:r w:rsidR="00962B1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5" behindDoc="0" locked="0" layoutInCell="1" allowOverlap="1" wp14:anchorId="120F26EA" wp14:editId="2D352C08">
                <wp:simplePos x="0" y="0"/>
                <wp:positionH relativeFrom="column">
                  <wp:posOffset>186744</wp:posOffset>
                </wp:positionH>
                <wp:positionV relativeFrom="paragraph">
                  <wp:posOffset>6270</wp:posOffset>
                </wp:positionV>
                <wp:extent cx="933450" cy="2820473"/>
                <wp:effectExtent l="0" t="0" r="0" b="0"/>
                <wp:wrapNone/>
                <wp:docPr id="49498147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820473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19FB7" w14:textId="164B1BF0" w:rsidR="00F85F2A" w:rsidRPr="00962B18" w:rsidRDefault="00F85F2A" w:rsidP="00F85F2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962B18">
                              <w:rPr>
                                <w:sz w:val="24"/>
                                <w:szCs w:val="24"/>
                                <w:lang w:val="en-IN"/>
                              </w:rPr>
                              <w:t>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0F26EA" id="Rectangle: Rounded Corners 22" o:spid="_x0000_s1029" style="position:absolute;margin-left:14.7pt;margin-top:.5pt;width:73.5pt;height:222.1pt;z-index:2516879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" fillcolor="#0075c4 [2148]" stroked="f">
                <v:fill color2="#7dcbff [1940]" rotate="t" angle="180" colors="0 #0077c5;31457f #2dacff;1 #7dcbff" focus="100%" type="gradient"/>
                <v:textbox>
                  <w:txbxContent>
                    <w:p w14:paraId="46E19FB7" w14:textId="164B1BF0" w:rsidR="00F85F2A" w:rsidRPr="00962B18" w:rsidRDefault="00F85F2A" w:rsidP="00F85F2A">
                      <w:pPr>
                        <w:jc w:val="center"/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962B18">
                        <w:rPr>
                          <w:sz w:val="24"/>
                          <w:szCs w:val="24"/>
                          <w:lang w:val="en-IN"/>
                        </w:rPr>
                        <w:t>MASTER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6EE54B2" w14:textId="320F2044" w:rsidR="00317101" w:rsidRDefault="000512D4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3" behindDoc="0" locked="0" layoutInCell="1" allowOverlap="1" wp14:anchorId="4287798F" wp14:editId="42A00127">
                <wp:simplePos x="0" y="0"/>
                <wp:positionH relativeFrom="column">
                  <wp:posOffset>1119783</wp:posOffset>
                </wp:positionH>
                <wp:positionV relativeFrom="paragraph">
                  <wp:posOffset>42402</wp:posOffset>
                </wp:positionV>
                <wp:extent cx="1571223" cy="419100"/>
                <wp:effectExtent l="0" t="38100" r="29210" b="57150"/>
                <wp:wrapNone/>
                <wp:docPr id="1013613257" name="Arrow: Righ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223" cy="419100"/>
                        </a:xfrm>
                        <a:prstGeom prst="rightArrow">
                          <a:avLst>
                            <a:gd name="adj1" fmla="val 50000"/>
                            <a:gd name="adj2" fmla="val 28069"/>
                          </a:avLst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8A8A5" w14:textId="4BBDA29A" w:rsidR="00E76051" w:rsidRPr="000512D4" w:rsidRDefault="00E76051" w:rsidP="00E76051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512D4">
                              <w:rPr>
                                <w:sz w:val="16"/>
                                <w:szCs w:val="16"/>
                                <w:lang w:val="en-IN"/>
                              </w:rPr>
                              <w:t>A</w:t>
                            </w:r>
                            <w:r w:rsidR="000512D4" w:rsidRPr="000512D4">
                              <w:rPr>
                                <w:sz w:val="16"/>
                                <w:szCs w:val="16"/>
                                <w:lang w:val="en-IN"/>
                              </w:rPr>
                              <w:t>ddress and 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7798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4" o:spid="_x0000_s1030" type="#_x0000_t13" style="position:absolute;margin-left:88.15pt;margin-top:3.35pt;width:123.7pt;height:33pt;z-index:2516899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" adj="19983" fillcolor="#2664b0 [3206]" strokecolor="#050e1a [486]" strokeweight="1pt">
                <v:textbox>
                  <w:txbxContent>
                    <w:p w14:paraId="2C88A8A5" w14:textId="4BBDA29A" w:rsidR="00E76051" w:rsidRPr="000512D4" w:rsidRDefault="00E76051" w:rsidP="00E76051">
                      <w:pPr>
                        <w:jc w:val="center"/>
                        <w:rPr>
                          <w:sz w:val="16"/>
                          <w:szCs w:val="16"/>
                          <w:lang w:val="en-IN"/>
                        </w:rPr>
                      </w:pPr>
                      <w:r w:rsidRPr="000512D4">
                        <w:rPr>
                          <w:sz w:val="16"/>
                          <w:szCs w:val="16"/>
                          <w:lang w:val="en-IN"/>
                        </w:rPr>
                        <w:t>A</w:t>
                      </w:r>
                      <w:r w:rsidR="000512D4" w:rsidRPr="000512D4">
                        <w:rPr>
                          <w:sz w:val="16"/>
                          <w:szCs w:val="16"/>
                          <w:lang w:val="en-IN"/>
                        </w:rPr>
                        <w:t>ddress and control</w:t>
                      </w:r>
                    </w:p>
                  </w:txbxContent>
                </v:textbox>
              </v:shape>
            </w:pict>
          </mc:Fallback>
        </mc:AlternateContent>
      </w:r>
      <w:r w:rsidR="00E7605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1" behindDoc="0" locked="0" layoutInCell="1" allowOverlap="1" wp14:anchorId="2A5A6F1D" wp14:editId="4C283741">
                <wp:simplePos x="0" y="0"/>
                <wp:positionH relativeFrom="column">
                  <wp:posOffset>3753735</wp:posOffset>
                </wp:positionH>
                <wp:positionV relativeFrom="paragraph">
                  <wp:posOffset>94159</wp:posOffset>
                </wp:positionV>
                <wp:extent cx="3740847" cy="2439992"/>
                <wp:effectExtent l="0" t="0" r="0" b="0"/>
                <wp:wrapNone/>
                <wp:docPr id="214274720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847" cy="24399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A82EBD" w14:textId="675BB60D" w:rsidR="00000A6C" w:rsidRDefault="00BB1D45">
                            <w:r>
                              <w:t xml:space="preserve">AXI </w:t>
                            </w:r>
                            <w:r w:rsidR="00634A72">
                              <w:t>channels</w:t>
                            </w:r>
                            <w:r w:rsidR="00000A6C">
                              <w:t xml:space="preserve"> have 5 channels</w:t>
                            </w:r>
                            <w:r w:rsidR="00CB350D">
                              <w:t>:</w:t>
                            </w:r>
                          </w:p>
                          <w:p w14:paraId="118FD611" w14:textId="77777777" w:rsidR="00000A6C" w:rsidRDefault="00BB1D45" w:rsidP="00000A6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BB1D45">
                              <w:t xml:space="preserve">AW for signals on the Write Address channel </w:t>
                            </w:r>
                          </w:p>
                          <w:p w14:paraId="2FF20D66" w14:textId="44B851A9" w:rsidR="00000A6C" w:rsidRDefault="00BB1D45" w:rsidP="00000A6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BB1D45">
                              <w:t xml:space="preserve">AR for signals on the Read Address channel </w:t>
                            </w:r>
                          </w:p>
                          <w:p w14:paraId="29CB6323" w14:textId="77777777" w:rsidR="008F1DCB" w:rsidRDefault="00BB1D45" w:rsidP="00000A6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BB1D45">
                              <w:t>W for signals on the Write Data channel</w:t>
                            </w:r>
                          </w:p>
                          <w:p w14:paraId="1269E816" w14:textId="77777777" w:rsidR="008F1DCB" w:rsidRDefault="00BB1D45" w:rsidP="00000A6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BB1D45">
                              <w:t xml:space="preserve">R for signals on the Read Data channel </w:t>
                            </w:r>
                          </w:p>
                          <w:p w14:paraId="614C7341" w14:textId="064A939A" w:rsidR="00BB1D45" w:rsidRDefault="00BB1D45" w:rsidP="00000A6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BB1D45">
                              <w:t xml:space="preserve">B for signals on the Write Response channel </w:t>
                            </w:r>
                            <w:r w:rsidR="008F1DCB">
                              <w:t>(</w:t>
                            </w:r>
                            <w:r w:rsidRPr="00BB1D45">
                              <w:t>B stands for buffered, because the response from the slave happens after all writes have complete</w:t>
                            </w:r>
                            <w:r w:rsidR="008F1DCB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A6F1D" id="Text Box 21" o:spid="_x0000_s1031" type="#_x0000_t202" style="position:absolute;margin-left:295.55pt;margin-top:7.4pt;width:294.55pt;height:192.15pt;z-index:2516869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" fillcolor="white [3201]" stroked="f" strokeweight=".5pt">
                <v:textbox>
                  <w:txbxContent>
                    <w:p w14:paraId="47A82EBD" w14:textId="675BB60D" w:rsidR="00000A6C" w:rsidRDefault="00BB1D45">
                      <w:r>
                        <w:t xml:space="preserve">AXI </w:t>
                      </w:r>
                      <w:r w:rsidR="00634A72">
                        <w:t>channels</w:t>
                      </w:r>
                      <w:r w:rsidR="00000A6C">
                        <w:t xml:space="preserve"> have 5 channels</w:t>
                      </w:r>
                      <w:r w:rsidR="00CB350D">
                        <w:t>:</w:t>
                      </w:r>
                    </w:p>
                    <w:p w14:paraId="118FD611" w14:textId="77777777" w:rsidR="00000A6C" w:rsidRDefault="00BB1D45" w:rsidP="00000A6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BB1D45">
                        <w:t xml:space="preserve">AW for signals on the Write Address channel </w:t>
                      </w:r>
                    </w:p>
                    <w:p w14:paraId="2FF20D66" w14:textId="44B851A9" w:rsidR="00000A6C" w:rsidRDefault="00BB1D45" w:rsidP="00000A6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BB1D45">
                        <w:t xml:space="preserve">AR for signals on the Read Address channel </w:t>
                      </w:r>
                    </w:p>
                    <w:p w14:paraId="29CB6323" w14:textId="77777777" w:rsidR="008F1DCB" w:rsidRDefault="00BB1D45" w:rsidP="00000A6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BB1D45">
                        <w:t>W for signals on the Write Data channel</w:t>
                      </w:r>
                    </w:p>
                    <w:p w14:paraId="1269E816" w14:textId="77777777" w:rsidR="008F1DCB" w:rsidRDefault="00BB1D45" w:rsidP="00000A6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BB1D45">
                        <w:t xml:space="preserve">R for signals on the Read Data channel </w:t>
                      </w:r>
                    </w:p>
                    <w:p w14:paraId="614C7341" w14:textId="064A939A" w:rsidR="00BB1D45" w:rsidRDefault="00BB1D45" w:rsidP="00000A6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BB1D45">
                        <w:t xml:space="preserve">B for signals on the Write Response channel </w:t>
                      </w:r>
                      <w:r w:rsidR="008F1DCB">
                        <w:t>(</w:t>
                      </w:r>
                      <w:r w:rsidRPr="00BB1D45">
                        <w:t>B stands for buffered, because the response from the slave happens after all writes have complete</w:t>
                      </w:r>
                      <w:r w:rsidR="008F1DCB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28E83880" w14:textId="1B3742EC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CB01144" w14:textId="2F413030" w:rsidR="00317101" w:rsidRDefault="000512D4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7" behindDoc="0" locked="0" layoutInCell="1" allowOverlap="1" wp14:anchorId="7905B60D" wp14:editId="2457F396">
                <wp:simplePos x="0" y="0"/>
                <wp:positionH relativeFrom="column">
                  <wp:posOffset>1120462</wp:posOffset>
                </wp:positionH>
                <wp:positionV relativeFrom="paragraph">
                  <wp:posOffset>153992</wp:posOffset>
                </wp:positionV>
                <wp:extent cx="1577340" cy="456574"/>
                <wp:effectExtent l="0" t="38100" r="41910" b="57785"/>
                <wp:wrapNone/>
                <wp:docPr id="652444213" name="Arrow: Righ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456574"/>
                        </a:xfrm>
                        <a:prstGeom prst="rightArrow">
                          <a:avLst>
                            <a:gd name="adj1" fmla="val 50000"/>
                            <a:gd name="adj2" fmla="val 27773"/>
                          </a:avLst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68298" w14:textId="2EFB47EF" w:rsidR="003F07BE" w:rsidRPr="003F07BE" w:rsidRDefault="003F07BE" w:rsidP="003F07BE">
                            <w:pPr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F07BE">
                              <w:rPr>
                                <w:sz w:val="16"/>
                                <w:szCs w:val="16"/>
                                <w:lang w:val="en-IN"/>
                              </w:rPr>
                              <w:t>Write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5B60D" id="Arrow: Right 25" o:spid="_x0000_s1032" type="#_x0000_t13" style="position:absolute;margin-left:88.25pt;margin-top:12.15pt;width:124.2pt;height:35.95pt;z-index:2516910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" adj="19864" fillcolor="#2664b0 [3206]" strokecolor="#050e1a [486]" strokeweight="1pt">
                <v:textbox>
                  <w:txbxContent>
                    <w:p w14:paraId="23D68298" w14:textId="2EFB47EF" w:rsidR="003F07BE" w:rsidRPr="003F07BE" w:rsidRDefault="003F07BE" w:rsidP="003F07BE">
                      <w:pPr>
                        <w:rPr>
                          <w:sz w:val="16"/>
                          <w:szCs w:val="16"/>
                          <w:lang w:val="en-IN"/>
                        </w:rPr>
                      </w:pPr>
                      <w:r w:rsidRPr="003F07BE">
                        <w:rPr>
                          <w:sz w:val="16"/>
                          <w:szCs w:val="16"/>
                          <w:lang w:val="en-IN"/>
                        </w:rPr>
                        <w:t>Write data</w:t>
                      </w:r>
                    </w:p>
                  </w:txbxContent>
                </v:textbox>
              </v:shape>
            </w:pict>
          </mc:Fallback>
        </mc:AlternateContent>
      </w:r>
    </w:p>
    <w:p w14:paraId="7B76D2D3" w14:textId="0A5CA335" w:rsidR="00317101" w:rsidRDefault="00744B38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3" behindDoc="0" locked="0" layoutInCell="1" allowOverlap="1" wp14:anchorId="1EEDD211" wp14:editId="057FFE59">
                <wp:simplePos x="0" y="0"/>
                <wp:positionH relativeFrom="column">
                  <wp:posOffset>2189408</wp:posOffset>
                </wp:positionH>
                <wp:positionV relativeFrom="paragraph">
                  <wp:posOffset>74232</wp:posOffset>
                </wp:positionV>
                <wp:extent cx="160986" cy="238215"/>
                <wp:effectExtent l="0" t="0" r="29845" b="28575"/>
                <wp:wrapNone/>
                <wp:docPr id="546406196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986" cy="2382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572B60" id="Straight Connector 34" o:spid="_x0000_s1026" style="position:absolute;flip:x;z-index:2517002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4pt,5.85pt" to="185.1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" strokecolor="#27a9ff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199" behindDoc="0" locked="0" layoutInCell="1" allowOverlap="1" wp14:anchorId="7428BA35" wp14:editId="28406D20">
                <wp:simplePos x="0" y="0"/>
                <wp:positionH relativeFrom="column">
                  <wp:posOffset>2182969</wp:posOffset>
                </wp:positionH>
                <wp:positionV relativeFrom="paragraph">
                  <wp:posOffset>80672</wp:posOffset>
                </wp:positionV>
                <wp:extent cx="154546" cy="231820"/>
                <wp:effectExtent l="0" t="0" r="36195" b="34925"/>
                <wp:wrapNone/>
                <wp:docPr id="1872425788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546" cy="231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47CB53" id="Straight Connector 33" o:spid="_x0000_s1026" style="position:absolute;z-index:251699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9pt,6.35pt" to="184.0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" strokecolor="#27a9ff [3204]" strokeweight=".5pt">
                <v:stroke joinstyle="miter"/>
              </v:line>
            </w:pict>
          </mc:Fallback>
        </mc:AlternateContent>
      </w:r>
      <w:r w:rsidR="005258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5" behindDoc="0" locked="0" layoutInCell="1" allowOverlap="1" wp14:anchorId="49FA331D" wp14:editId="7BBA9454">
                <wp:simplePos x="0" y="0"/>
                <wp:positionH relativeFrom="column">
                  <wp:posOffset>1725769</wp:posOffset>
                </wp:positionH>
                <wp:positionV relativeFrom="paragraph">
                  <wp:posOffset>80672</wp:posOffset>
                </wp:positionV>
                <wp:extent cx="135228" cy="218529"/>
                <wp:effectExtent l="0" t="0" r="17780" b="29210"/>
                <wp:wrapNone/>
                <wp:docPr id="23714674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228" cy="2185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BD156A" id="Straight Connector 27" o:spid="_x0000_s1026" style="position:absolute;flip:x;z-index:2516930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9pt,6.35pt" to="146.5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" strokecolor="#27a9ff [3204]" strokeweight=".5pt">
                <v:stroke joinstyle="miter"/>
              </v:line>
            </w:pict>
          </mc:Fallback>
        </mc:AlternateContent>
      </w:r>
      <w:r w:rsidR="005258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1" behindDoc="0" locked="0" layoutInCell="1" allowOverlap="1" wp14:anchorId="07AB4EFB" wp14:editId="62FE340F">
                <wp:simplePos x="0" y="0"/>
                <wp:positionH relativeFrom="column">
                  <wp:posOffset>1725769</wp:posOffset>
                </wp:positionH>
                <wp:positionV relativeFrom="paragraph">
                  <wp:posOffset>87111</wp:posOffset>
                </wp:positionV>
                <wp:extent cx="122349" cy="212502"/>
                <wp:effectExtent l="0" t="0" r="30480" b="35560"/>
                <wp:wrapNone/>
                <wp:docPr id="1026511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349" cy="2125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E25F3" id="Straight Connector 26" o:spid="_x0000_s1026" style="position:absolute;z-index:25169203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5.9pt,6.85pt" to="145.55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" strokecolor="#27a9ff [3204]" strokeweight=".5pt">
                <v:stroke joinstyle="miter"/>
              </v:line>
            </w:pict>
          </mc:Fallback>
        </mc:AlternateContent>
      </w:r>
    </w:p>
    <w:p w14:paraId="728A9B86" w14:textId="346D01E1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47CC8281" w14:textId="7D208B6A" w:rsidR="00317101" w:rsidRDefault="00F85F2A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3" behindDoc="0" locked="0" layoutInCell="1" allowOverlap="1" wp14:anchorId="3DF1A96C" wp14:editId="5E803B6A">
                <wp:simplePos x="0" y="0"/>
                <wp:positionH relativeFrom="column">
                  <wp:posOffset>1745087</wp:posOffset>
                </wp:positionH>
                <wp:positionV relativeFrom="paragraph">
                  <wp:posOffset>178730</wp:posOffset>
                </wp:positionV>
                <wp:extent cx="1075386" cy="276896"/>
                <wp:effectExtent l="0" t="0" r="0" b="0"/>
                <wp:wrapNone/>
                <wp:docPr id="199453948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386" cy="2768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C23D15" w14:textId="49430265" w:rsidR="003E19B0" w:rsidRPr="00F85F2A" w:rsidRDefault="003E19B0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85F2A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Write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1A96C" id="Text Box 29" o:spid="_x0000_s1033" type="#_x0000_t202" style="position:absolute;margin-left:137.4pt;margin-top:14.05pt;width:84.7pt;height:21.8pt;z-index:2516951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" filled="f" stroked="f" strokeweight=".5pt">
                <v:textbox>
                  <w:txbxContent>
                    <w:p w14:paraId="67C23D15" w14:textId="49430265" w:rsidR="003E19B0" w:rsidRPr="00F85F2A" w:rsidRDefault="003E19B0">
                      <w:pPr>
                        <w:rPr>
                          <w:color w:val="FFFFFF" w:themeColor="background1"/>
                          <w:sz w:val="18"/>
                          <w:szCs w:val="18"/>
                          <w:lang w:val="en-IN"/>
                        </w:rPr>
                      </w:pPr>
                      <w:r w:rsidRPr="00F85F2A">
                        <w:rPr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Write response</w:t>
                      </w:r>
                    </w:p>
                  </w:txbxContent>
                </v:textbox>
              </v:shape>
            </w:pict>
          </mc:Fallback>
        </mc:AlternateContent>
      </w:r>
      <w:r w:rsidR="00E32DA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79" behindDoc="0" locked="0" layoutInCell="1" allowOverlap="1" wp14:anchorId="7F90177E" wp14:editId="6F6D5A7C">
                <wp:simplePos x="0" y="0"/>
                <wp:positionH relativeFrom="column">
                  <wp:posOffset>1127169</wp:posOffset>
                </wp:positionH>
                <wp:positionV relativeFrom="paragraph">
                  <wp:posOffset>68141</wp:posOffset>
                </wp:positionV>
                <wp:extent cx="1577608" cy="431979"/>
                <wp:effectExtent l="19050" t="38100" r="22860" b="63500"/>
                <wp:wrapNone/>
                <wp:docPr id="2062401287" name="Arrow: Righ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77608" cy="431979"/>
                        </a:xfrm>
                        <a:prstGeom prst="rightArrow">
                          <a:avLst>
                            <a:gd name="adj1" fmla="val 50000"/>
                            <a:gd name="adj2" fmla="val 33315"/>
                          </a:avLst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20ACA" id="Arrow: Right 28" o:spid="_x0000_s1026" type="#_x0000_t13" style="position:absolute;margin-left:88.75pt;margin-top:5.35pt;width:124.2pt;height:34pt;rotation:180;z-index:2516940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" adj="19630" fillcolor="#2664b0 [3206]" strokecolor="#050e1a [486]" strokeweight="1pt"/>
            </w:pict>
          </mc:Fallback>
        </mc:AlternateContent>
      </w:r>
    </w:p>
    <w:p w14:paraId="18C515B5" w14:textId="78E17A5F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3960526" w14:textId="6D917006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78116767" w14:textId="3307AAC6" w:rsidR="00317101" w:rsidRDefault="00962B18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7" behindDoc="0" locked="0" layoutInCell="1" allowOverlap="1" wp14:anchorId="482F2F58" wp14:editId="56E7DA71">
                <wp:simplePos x="0" y="0"/>
                <wp:positionH relativeFrom="column">
                  <wp:posOffset>1106716</wp:posOffset>
                </wp:positionH>
                <wp:positionV relativeFrom="paragraph">
                  <wp:posOffset>119657</wp:posOffset>
                </wp:positionV>
                <wp:extent cx="1590540" cy="419100"/>
                <wp:effectExtent l="0" t="38100" r="29210" b="57150"/>
                <wp:wrapNone/>
                <wp:docPr id="1702792202" name="Arrow: Righ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540" cy="419100"/>
                        </a:xfrm>
                        <a:prstGeom prst="rightArrow">
                          <a:avLst>
                            <a:gd name="adj1" fmla="val 50000"/>
                            <a:gd name="adj2" fmla="val 25401"/>
                          </a:avLst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9A725" w14:textId="77777777" w:rsidR="00744B38" w:rsidRPr="000512D4" w:rsidRDefault="00744B38" w:rsidP="00744B3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512D4">
                              <w:rPr>
                                <w:sz w:val="16"/>
                                <w:szCs w:val="16"/>
                                <w:lang w:val="en-IN"/>
                              </w:rPr>
                              <w:t>Address and control</w:t>
                            </w:r>
                          </w:p>
                          <w:p w14:paraId="6C48D90F" w14:textId="77777777" w:rsidR="00744B38" w:rsidRDefault="00744B38" w:rsidP="00744B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F2F58" id="Arrow: Right 30" o:spid="_x0000_s1034" type="#_x0000_t13" style="position:absolute;margin-left:87.15pt;margin-top:9.4pt;width:125.25pt;height:33pt;z-index:2516961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" adj="20154" fillcolor="#2664b0 [3206]" strokecolor="#050e1a [486]" strokeweight="1pt">
                <v:textbox>
                  <w:txbxContent>
                    <w:p w14:paraId="63B9A725" w14:textId="77777777" w:rsidR="00744B38" w:rsidRPr="000512D4" w:rsidRDefault="00744B38" w:rsidP="00744B38">
                      <w:pPr>
                        <w:jc w:val="center"/>
                        <w:rPr>
                          <w:sz w:val="16"/>
                          <w:szCs w:val="16"/>
                          <w:lang w:val="en-IN"/>
                        </w:rPr>
                      </w:pPr>
                      <w:r w:rsidRPr="000512D4">
                        <w:rPr>
                          <w:sz w:val="16"/>
                          <w:szCs w:val="16"/>
                          <w:lang w:val="en-IN"/>
                        </w:rPr>
                        <w:t>Address and control</w:t>
                      </w:r>
                    </w:p>
                    <w:p w14:paraId="6C48D90F" w14:textId="77777777" w:rsidR="00744B38" w:rsidRDefault="00744B38" w:rsidP="00744B3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631A5B8" w14:textId="18D8B59A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379A47C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4D6EC63" w14:textId="53C293BF" w:rsidR="00317101" w:rsidRDefault="00744B38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19" behindDoc="0" locked="0" layoutInCell="1" allowOverlap="1" wp14:anchorId="6AAADEE0" wp14:editId="2D7EFECF">
                <wp:simplePos x="0" y="0"/>
                <wp:positionH relativeFrom="column">
                  <wp:posOffset>1519707</wp:posOffset>
                </wp:positionH>
                <wp:positionV relativeFrom="paragraph">
                  <wp:posOffset>126445</wp:posOffset>
                </wp:positionV>
                <wp:extent cx="135228" cy="159842"/>
                <wp:effectExtent l="0" t="0" r="17780" b="31115"/>
                <wp:wrapNone/>
                <wp:docPr id="1429967125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228" cy="1598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B6482" id="Straight Connector 38" o:spid="_x0000_s1026" style="position:absolute;flip:x;z-index:2517043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65pt,9.95pt" to="130.3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" strokecolor="#27a9ff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5" behindDoc="0" locked="0" layoutInCell="1" allowOverlap="1" wp14:anchorId="723299E8" wp14:editId="0CC387AE">
                <wp:simplePos x="0" y="0"/>
                <wp:positionH relativeFrom="column">
                  <wp:posOffset>1519707</wp:posOffset>
                </wp:positionH>
                <wp:positionV relativeFrom="paragraph">
                  <wp:posOffset>113567</wp:posOffset>
                </wp:positionV>
                <wp:extent cx="128789" cy="180304"/>
                <wp:effectExtent l="0" t="0" r="24130" b="29845"/>
                <wp:wrapNone/>
                <wp:docPr id="1775567715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89" cy="1803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8709D" id="Straight Connector 37" o:spid="_x0000_s1026" style="position:absolute;z-index:251703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65pt,8.95pt" to="129.8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" strokecolor="#27a9ff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1" behindDoc="0" locked="0" layoutInCell="1" allowOverlap="1" wp14:anchorId="577BAB85" wp14:editId="5370E5C5">
                <wp:simplePos x="0" y="0"/>
                <wp:positionH relativeFrom="column">
                  <wp:posOffset>2021982</wp:posOffset>
                </wp:positionH>
                <wp:positionV relativeFrom="paragraph">
                  <wp:posOffset>113567</wp:posOffset>
                </wp:positionV>
                <wp:extent cx="102781" cy="173265"/>
                <wp:effectExtent l="0" t="0" r="31115" b="36830"/>
                <wp:wrapNone/>
                <wp:docPr id="1854693958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781" cy="173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119EBC" id="Straight Connector 36" o:spid="_x0000_s1026" style="position:absolute;flip:x;z-index:251702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2pt,8.95pt" to="167.3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" strokecolor="#27a9ff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7" behindDoc="0" locked="0" layoutInCell="1" allowOverlap="1" wp14:anchorId="5BD39184" wp14:editId="0472CEBE">
                <wp:simplePos x="0" y="0"/>
                <wp:positionH relativeFrom="column">
                  <wp:posOffset>2009105</wp:posOffset>
                </wp:positionH>
                <wp:positionV relativeFrom="paragraph">
                  <wp:posOffset>107127</wp:posOffset>
                </wp:positionV>
                <wp:extent cx="115660" cy="180304"/>
                <wp:effectExtent l="0" t="0" r="36830" b="29845"/>
                <wp:wrapNone/>
                <wp:docPr id="1694246162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660" cy="1803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34E541" id="Straight Connector 35" o:spid="_x0000_s1026" style="position:absolute;z-index:251701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2pt,8.45pt" to="167.3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" strokecolor="#27a9ff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5" behindDoc="0" locked="0" layoutInCell="1" allowOverlap="1" wp14:anchorId="2C804F3B" wp14:editId="38D8E478">
                <wp:simplePos x="0" y="0"/>
                <wp:positionH relativeFrom="column">
                  <wp:posOffset>2028038</wp:posOffset>
                </wp:positionH>
                <wp:positionV relativeFrom="paragraph">
                  <wp:posOffset>92648</wp:posOffset>
                </wp:positionV>
                <wp:extent cx="1146219" cy="289774"/>
                <wp:effectExtent l="0" t="0" r="0" b="0"/>
                <wp:wrapNone/>
                <wp:docPr id="37536539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219" cy="289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FF26B9" w14:textId="6F070478" w:rsidR="00744B38" w:rsidRPr="00744B38" w:rsidRDefault="00744B38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44B38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Read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04F3B" id="Text Box 32" o:spid="_x0000_s1035" type="#_x0000_t202" style="position:absolute;margin-left:159.7pt;margin-top:7.3pt;width:90.25pt;height:22.8pt;z-index:2516981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" filled="f" stroked="f" strokeweight=".5pt">
                <v:textbox>
                  <w:txbxContent>
                    <w:p w14:paraId="45FF26B9" w14:textId="6F070478" w:rsidR="00744B38" w:rsidRPr="00744B38" w:rsidRDefault="00744B38">
                      <w:pPr>
                        <w:rPr>
                          <w:color w:val="FFFFFF" w:themeColor="background1"/>
                          <w:sz w:val="18"/>
                          <w:szCs w:val="18"/>
                          <w:lang w:val="en-IN"/>
                        </w:rPr>
                      </w:pPr>
                      <w:r w:rsidRPr="00744B38">
                        <w:rPr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Read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1" behindDoc="0" locked="0" layoutInCell="1" allowOverlap="1" wp14:anchorId="2E607194" wp14:editId="3992DD1D">
                <wp:simplePos x="0" y="0"/>
                <wp:positionH relativeFrom="column">
                  <wp:posOffset>1113423</wp:posOffset>
                </wp:positionH>
                <wp:positionV relativeFrom="paragraph">
                  <wp:posOffset>23405</wp:posOffset>
                </wp:positionV>
                <wp:extent cx="1584369" cy="359678"/>
                <wp:effectExtent l="19050" t="19050" r="15875" b="40640"/>
                <wp:wrapNone/>
                <wp:docPr id="839174496" name="Arrow: Righ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84369" cy="359678"/>
                        </a:xfrm>
                        <a:prstGeom prst="rightArrow">
                          <a:avLst>
                            <a:gd name="adj1" fmla="val 50000"/>
                            <a:gd name="adj2" fmla="val 52004"/>
                          </a:avLst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3DD41" id="Arrow: Right 31" o:spid="_x0000_s1026" type="#_x0000_t13" style="position:absolute;margin-left:87.65pt;margin-top:1.85pt;width:124.75pt;height:28.3pt;rotation:180;z-index:2516971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" adj="19050" fillcolor="#2664b0 [3206]" strokecolor="#050e1a [486]" strokeweight="1pt"/>
            </w:pict>
          </mc:Fallback>
        </mc:AlternateContent>
      </w:r>
    </w:p>
    <w:p w14:paraId="4C74B7EA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53E4E971" w14:textId="07E43D44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19E30DCD" w14:textId="37ED0DFA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12C5AF4E" w14:textId="0346A0B6" w:rsidR="00317101" w:rsidRDefault="00E7605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7" behindDoc="0" locked="0" layoutInCell="1" allowOverlap="1" wp14:anchorId="29741DF9" wp14:editId="4790053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7346950" cy="3110230"/>
                <wp:effectExtent l="0" t="0" r="6350" b="0"/>
                <wp:wrapNone/>
                <wp:docPr id="85473624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6950" cy="3110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A93589" w14:textId="77777777" w:rsidR="00EA7B61" w:rsidRDefault="000B1F55" w:rsidP="00647271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Write Operation: </w:t>
                            </w:r>
                          </w:p>
                          <w:p w14:paraId="77BC191B" w14:textId="77777777" w:rsidR="00EA7B61" w:rsidRPr="00EA7B61" w:rsidRDefault="00647271" w:rsidP="0064727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en-IN"/>
                              </w:rPr>
                            </w:pPr>
                            <w:r w:rsidRPr="00647271">
                              <w:t xml:space="preserve">The master sends an address on the Write Address (AW) channel and transfers data on the </w:t>
                            </w:r>
                            <w:r w:rsidR="000A10B1">
                              <w:t xml:space="preserve">     </w:t>
                            </w:r>
                            <w:r w:rsidRPr="00647271">
                              <w:t xml:space="preserve">Write Data (W) channel to the slave. </w:t>
                            </w:r>
                          </w:p>
                          <w:p w14:paraId="00A6865D" w14:textId="2924ABC3" w:rsidR="00647271" w:rsidRPr="00EA7B61" w:rsidRDefault="00647271" w:rsidP="0064727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en-IN"/>
                              </w:rPr>
                            </w:pPr>
                            <w:r w:rsidRPr="00647271">
                              <w:t>The slave writes the received data to the specified address. Once the slave has completed the write operation, it responds with a message to the master on the Write Response (B) channel.</w:t>
                            </w:r>
                          </w:p>
                          <w:p w14:paraId="5384F4B3" w14:textId="77777777" w:rsidR="00647271" w:rsidRDefault="00647271" w:rsidP="00647271"/>
                          <w:p w14:paraId="25EEAC12" w14:textId="78A985F2" w:rsidR="00647271" w:rsidRDefault="00647271" w:rsidP="00647271">
                            <w:r>
                              <w:t>Read Operation:</w:t>
                            </w:r>
                          </w:p>
                          <w:p w14:paraId="7FE91501" w14:textId="77777777" w:rsidR="00EA7B61" w:rsidRDefault="002744DC" w:rsidP="0064727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2744DC">
                              <w:t>The master sends the address it wants to read on the Read Address (AR) channel.</w:t>
                            </w:r>
                          </w:p>
                          <w:p w14:paraId="677C9E22" w14:textId="4E3B07A9" w:rsidR="00647271" w:rsidRDefault="002744DC" w:rsidP="0064727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2744DC">
                              <w:t>The slave sends the data from the requested address to the master on the Read Data (R) channel.</w:t>
                            </w:r>
                          </w:p>
                          <w:p w14:paraId="2EF1C85F" w14:textId="77777777" w:rsidR="00634A72" w:rsidRDefault="00634A72" w:rsidP="00647271"/>
                          <w:p w14:paraId="0D7CB6D4" w14:textId="449FAA89" w:rsidR="00634A72" w:rsidRDefault="00634A72" w:rsidP="00647271">
                            <w:r w:rsidRPr="00634A72">
                              <w:t>Each channel is unidirectional, so a separate Write Response channel is needed to pass responses back to the master. However, there is no need for a Read Response channel, because a read response is passed as part of the Read Data channel.</w:t>
                            </w:r>
                          </w:p>
                          <w:p w14:paraId="0B35D91A" w14:textId="77777777" w:rsidR="00647271" w:rsidRDefault="00647271" w:rsidP="00647271"/>
                          <w:p w14:paraId="5C40E889" w14:textId="77777777" w:rsidR="00647271" w:rsidRPr="00647271" w:rsidRDefault="00647271" w:rsidP="00647271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41DF9" id="Text Box 19" o:spid="_x0000_s1036" type="#_x0000_t202" style="position:absolute;margin-left:0;margin-top:.75pt;width:578.5pt;height:244.9pt;z-index:25168588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" fillcolor="white [3201]" stroked="f" strokeweight=".5pt">
                <v:textbox>
                  <w:txbxContent>
                    <w:p w14:paraId="27A93589" w14:textId="77777777" w:rsidR="00EA7B61" w:rsidRDefault="000B1F55" w:rsidP="00647271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Write Operation: </w:t>
                      </w:r>
                    </w:p>
                    <w:p w14:paraId="77BC191B" w14:textId="77777777" w:rsidR="00EA7B61" w:rsidRPr="00EA7B61" w:rsidRDefault="00647271" w:rsidP="0064727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en-IN"/>
                        </w:rPr>
                      </w:pPr>
                      <w:r w:rsidRPr="00647271">
                        <w:t xml:space="preserve">The master sends an address on the Write Address (AW) channel and transfers data on the </w:t>
                      </w:r>
                      <w:r w:rsidR="000A10B1">
                        <w:t xml:space="preserve">     </w:t>
                      </w:r>
                      <w:r w:rsidRPr="00647271">
                        <w:t xml:space="preserve">Write Data (W) channel to the slave. </w:t>
                      </w:r>
                    </w:p>
                    <w:p w14:paraId="00A6865D" w14:textId="2924ABC3" w:rsidR="00647271" w:rsidRPr="00EA7B61" w:rsidRDefault="00647271" w:rsidP="0064727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en-IN"/>
                        </w:rPr>
                      </w:pPr>
                      <w:r w:rsidRPr="00647271">
                        <w:t>The slave writes the received data to the specified address. Once the slave has completed the write operation, it responds with a message to the master on the Write Response (B) channel.</w:t>
                      </w:r>
                    </w:p>
                    <w:p w14:paraId="5384F4B3" w14:textId="77777777" w:rsidR="00647271" w:rsidRDefault="00647271" w:rsidP="00647271"/>
                    <w:p w14:paraId="25EEAC12" w14:textId="78A985F2" w:rsidR="00647271" w:rsidRDefault="00647271" w:rsidP="00647271">
                      <w:r>
                        <w:t>Read Operation:</w:t>
                      </w:r>
                    </w:p>
                    <w:p w14:paraId="7FE91501" w14:textId="77777777" w:rsidR="00EA7B61" w:rsidRDefault="002744DC" w:rsidP="00647271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2744DC">
                        <w:t>The master sends the address it wants to read on the Read Address (AR) channel.</w:t>
                      </w:r>
                    </w:p>
                    <w:p w14:paraId="677C9E22" w14:textId="4E3B07A9" w:rsidR="00647271" w:rsidRDefault="002744DC" w:rsidP="00647271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2744DC">
                        <w:t>The slave sends the data from the requested address to the master on the Read Data (R) channel.</w:t>
                      </w:r>
                    </w:p>
                    <w:p w14:paraId="2EF1C85F" w14:textId="77777777" w:rsidR="00634A72" w:rsidRDefault="00634A72" w:rsidP="00647271"/>
                    <w:p w14:paraId="0D7CB6D4" w14:textId="449FAA89" w:rsidR="00634A72" w:rsidRDefault="00634A72" w:rsidP="00647271">
                      <w:r w:rsidRPr="00634A72">
                        <w:t>Each channel is unidirectional, so a separate Write Response channel is needed to pass responses back to the master. However, there is no need for a Read Response channel, because a read response is passed as part of the Read Data channel.</w:t>
                      </w:r>
                    </w:p>
                    <w:p w14:paraId="0B35D91A" w14:textId="77777777" w:rsidR="00647271" w:rsidRDefault="00647271" w:rsidP="00647271"/>
                    <w:p w14:paraId="5C40E889" w14:textId="77777777" w:rsidR="00647271" w:rsidRPr="00647271" w:rsidRDefault="00647271" w:rsidP="00647271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BB5D5C" w14:textId="4B9A0520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26BAEC81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66192F5" w14:textId="1C64CD20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7DE08593" w14:textId="6B930ADA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790E2A55" w14:textId="511F7A49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1C67BCA7" w14:textId="016865AB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9A71F58" w14:textId="098FAFD3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194AC4C7" w14:textId="1177130F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155D99BF" w14:textId="395698CE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26699172" w14:textId="22C321C3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2B88FC02" w14:textId="77777777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25BCD92" w14:textId="7DD2CBB9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610339D9" w14:textId="0D243DA8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4EF82831" w14:textId="594DC625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10C2424" w14:textId="47A60C96" w:rsidR="00317101" w:rsidRDefault="0031710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550FB180" w14:textId="36506ED0" w:rsidR="00121187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6367" behindDoc="0" locked="0" layoutInCell="1" allowOverlap="1" wp14:anchorId="46B7EBBE" wp14:editId="1B6CC8CD">
                <wp:simplePos x="0" y="0"/>
                <wp:positionH relativeFrom="column">
                  <wp:posOffset>51515</wp:posOffset>
                </wp:positionH>
                <wp:positionV relativeFrom="paragraph">
                  <wp:posOffset>-184168</wp:posOffset>
                </wp:positionV>
                <wp:extent cx="7185625" cy="10509161"/>
                <wp:effectExtent l="0" t="0" r="15875" b="26035"/>
                <wp:wrapNone/>
                <wp:docPr id="1446711529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5625" cy="1050916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F4C32" w14:textId="77777777" w:rsidR="000738EA" w:rsidRPr="000738EA" w:rsidRDefault="000738EA">
                            <w:pPr>
                              <w:rPr>
                                <w:sz w:val="10"/>
                                <w:szCs w:val="10"/>
                                <w:lang w:val="en-IN"/>
                              </w:rPr>
                            </w:pPr>
                          </w:p>
                          <w:p w14:paraId="7416E143" w14:textId="0748D637" w:rsidR="00C95F58" w:rsidRPr="00C95F58" w:rsidRDefault="000738EA">
                            <w:pPr>
                              <w:rPr>
                                <w:rFonts w:ascii="Amasis MT Pro Medium" w:hAnsi="Amasis MT Pro Medium"/>
                                <w:color w:val="293B90" w:themeColor="accent2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C95F58">
                              <w:rPr>
                                <w:rFonts w:ascii="Amasis MT Pro Medium" w:hAnsi="Amasis MT Pro Medium"/>
                                <w:color w:val="293B90" w:themeColor="accent2"/>
                                <w:sz w:val="32"/>
                                <w:szCs w:val="32"/>
                                <w:lang w:val="en-IN"/>
                              </w:rPr>
                              <w:t>Channel Handshake</w:t>
                            </w:r>
                          </w:p>
                          <w:p w14:paraId="36054EB2" w14:textId="75ED46EF" w:rsidR="0090468B" w:rsidRDefault="00865AD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65AD2">
                              <w:rPr>
                                <w:sz w:val="24"/>
                                <w:szCs w:val="24"/>
                              </w:rPr>
                              <w:t xml:space="preserve">AXI4 protocol defines five different </w:t>
                            </w:r>
                            <w:r w:rsidR="001C766F" w:rsidRPr="00865AD2">
                              <w:rPr>
                                <w:sz w:val="24"/>
                                <w:szCs w:val="24"/>
                              </w:rPr>
                              <w:t>channel</w:t>
                            </w:r>
                            <w:r w:rsidR="001C766F">
                              <w:rPr>
                                <w:sz w:val="24"/>
                                <w:szCs w:val="24"/>
                              </w:rPr>
                              <w:t>s,</w:t>
                            </w:r>
                            <w:r w:rsidR="00E40770">
                              <w:rPr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BF5756">
                              <w:rPr>
                                <w:sz w:val="24"/>
                                <w:szCs w:val="24"/>
                              </w:rPr>
                              <w:t>all</w:t>
                            </w:r>
                            <w:r w:rsidRPr="00865AD2">
                              <w:rPr>
                                <w:sz w:val="24"/>
                                <w:szCs w:val="24"/>
                              </w:rPr>
                              <w:t xml:space="preserve"> these channels share the same handshake mechanism that is based on the VALID and READY signals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6150088" w14:textId="77777777" w:rsidR="00E2768E" w:rsidRDefault="00E276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72F901D" w14:textId="77777777" w:rsidR="00E2768E" w:rsidRDefault="00E276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2B2E8EB" w14:textId="77777777" w:rsidR="00E2768E" w:rsidRDefault="00E276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281F27B" w14:textId="77777777" w:rsidR="00E2768E" w:rsidRDefault="00E276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2DBADF3" w14:textId="77777777" w:rsidR="00E2768E" w:rsidRDefault="00E276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EA43E3B" w14:textId="77777777" w:rsidR="00E2768E" w:rsidRDefault="00E276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983F1EF" w14:textId="77777777" w:rsidR="00E2768E" w:rsidRDefault="00E276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6028184" w14:textId="77777777" w:rsidR="00E2768E" w:rsidRDefault="00E276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D9609A0" w14:textId="77777777" w:rsidR="00E2768E" w:rsidRDefault="00E276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62B43D5" w14:textId="77777777" w:rsidR="00E2768E" w:rsidRDefault="00E276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885CCBF" w14:textId="77777777" w:rsidR="00E2768E" w:rsidRDefault="00E276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352965C" w14:textId="77777777" w:rsidR="00EA1A54" w:rsidRDefault="00E276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E2768E">
                              <w:rPr>
                                <w:sz w:val="24"/>
                                <w:szCs w:val="24"/>
                              </w:rPr>
                              <w:t xml:space="preserve">Read and write handshakes must adhere to the following rules: </w:t>
                            </w:r>
                          </w:p>
                          <w:p w14:paraId="48CE488B" w14:textId="77777777" w:rsidR="00EA1A54" w:rsidRPr="00EA1A54" w:rsidRDefault="00E2768E" w:rsidP="00EA1A5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EA1A54">
                              <w:rPr>
                                <w:sz w:val="24"/>
                                <w:szCs w:val="24"/>
                              </w:rPr>
                              <w:t xml:space="preserve">A source cannot wait for READY to be asserted before asserting VALID. </w:t>
                            </w:r>
                          </w:p>
                          <w:p w14:paraId="264AD042" w14:textId="77777777" w:rsidR="00EA1A54" w:rsidRPr="00EA1A54" w:rsidRDefault="00E2768E" w:rsidP="00EA1A5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EA1A54">
                              <w:rPr>
                                <w:sz w:val="24"/>
                                <w:szCs w:val="24"/>
                              </w:rPr>
                              <w:t xml:space="preserve">A destination can wait for VALID to be asserted before asserting READY. </w:t>
                            </w:r>
                          </w:p>
                          <w:p w14:paraId="325A6EFA" w14:textId="0276EDFD" w:rsidR="00E2768E" w:rsidRDefault="00E276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E2768E">
                              <w:rPr>
                                <w:sz w:val="24"/>
                                <w:szCs w:val="24"/>
                              </w:rPr>
                              <w:t>These rules mean that READY can be asserted before or after VALID, or even at the same time</w:t>
                            </w:r>
                            <w:r w:rsidR="00EA1A54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D8426F4" w14:textId="77777777" w:rsidR="00FA6D10" w:rsidRDefault="00FA6D1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A50A4FA" w14:textId="77777777" w:rsidR="00FA6D10" w:rsidRDefault="00FA6D1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372A768" w14:textId="40008CD8" w:rsidR="00FA6D10" w:rsidRPr="00C95F58" w:rsidRDefault="00FA6D10">
                            <w:pPr>
                              <w:rPr>
                                <w:rFonts w:ascii="Amasis MT Pro Medium" w:hAnsi="Amasis MT Pro Medium"/>
                                <w:color w:val="293B90" w:themeColor="accent2"/>
                                <w:sz w:val="32"/>
                                <w:szCs w:val="32"/>
                              </w:rPr>
                            </w:pPr>
                            <w:r w:rsidRPr="00C95F58">
                              <w:rPr>
                                <w:rFonts w:ascii="Amasis MT Pro Medium" w:hAnsi="Amasis MT Pro Medium"/>
                                <w:color w:val="293B90" w:themeColor="accent2"/>
                                <w:sz w:val="32"/>
                                <w:szCs w:val="32"/>
                              </w:rPr>
                              <w:t>Write Transaction:</w:t>
                            </w:r>
                          </w:p>
                          <w:p w14:paraId="1D263B07" w14:textId="77777777" w:rsidR="00FA6D10" w:rsidRDefault="00FA6D10">
                            <w:pPr>
                              <w:rPr>
                                <w:rFonts w:ascii="Amasis MT Pro Black" w:hAnsi="Amasis MT Pro Black"/>
                                <w:sz w:val="32"/>
                                <w:szCs w:val="32"/>
                              </w:rPr>
                            </w:pPr>
                          </w:p>
                          <w:p w14:paraId="56BDC84D" w14:textId="0BC5DC39" w:rsidR="00FA6D10" w:rsidRDefault="00FA6D10">
                            <w:pPr>
                              <w:rPr>
                                <w:rFonts w:ascii="Amasis MT Pro Black" w:hAnsi="Amasis MT Pro Blac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FF8367" wp14:editId="4B0BAFBD">
                                  <wp:extent cx="3092810" cy="2088327"/>
                                  <wp:effectExtent l="0" t="0" r="0" b="7620"/>
                                  <wp:docPr id="1293736844" name="Picture 1" descr="A diagram with lines and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3736844" name="Picture 1" descr="A diagram with lines and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93234" cy="21561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7106E" w:rsidRPr="00F7106E">
                              <w:rPr>
                                <w:noProof/>
                              </w:rPr>
                              <w:t xml:space="preserve"> </w:t>
                            </w:r>
                            <w:r w:rsidR="00F7106E">
                              <w:rPr>
                                <w:noProof/>
                              </w:rPr>
                              <w:drawing>
                                <wp:inline distT="0" distB="0" distL="0" distR="0" wp14:anchorId="4912954C" wp14:editId="108C2154">
                                  <wp:extent cx="3789430" cy="2075081"/>
                                  <wp:effectExtent l="0" t="0" r="1905" b="1905"/>
                                  <wp:docPr id="2075034585" name="Picture 1" descr="A diagram of a data flow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5034585" name="Picture 1" descr="A diagram of a data flow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43791" cy="21048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6C7319" w14:textId="77777777" w:rsidR="00377AE9" w:rsidRDefault="00377AE9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7A39D1CD" w14:textId="4E1464D1" w:rsidR="0051692B" w:rsidRDefault="0077206F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Handshake steps: </w:t>
                            </w:r>
                            <w:r w:rsidR="00973F14" w:rsidRPr="00973F14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handshake is where the master communicates the address of the write to the slave.</w:t>
                            </w:r>
                          </w:p>
                          <w:p w14:paraId="63258D86" w14:textId="7BB7F18E" w:rsidR="00973F14" w:rsidRPr="00086D09" w:rsidRDefault="00973F14" w:rsidP="00086D0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086D09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The master puts the address on AWADDR and asserts AWVALID in clock cycle </w:t>
                            </w:r>
                          </w:p>
                          <w:p w14:paraId="617397CD" w14:textId="68490E91" w:rsidR="00973F14" w:rsidRPr="00086D09" w:rsidRDefault="00973F14" w:rsidP="00086D0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086D09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The slave asserts AWREADY in clock cycle 3 to indicate its ability to receive the address value.</w:t>
                            </w:r>
                          </w:p>
                          <w:p w14:paraId="5EF87BD1" w14:textId="5FDB8F42" w:rsidR="00973F14" w:rsidRDefault="00973F14" w:rsidP="00086D0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086D09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The handshake completes on the rising edge of clock cycle 4.</w:t>
                            </w:r>
                          </w:p>
                          <w:p w14:paraId="1F26BD1E" w14:textId="77777777" w:rsidR="00A178F4" w:rsidRDefault="00A178F4" w:rsidP="00A178F4">
                            <w:pPr>
                              <w:rPr>
                                <w:rFonts w:cstheme="minorHAnsi"/>
                                <w:sz w:val="12"/>
                                <w:szCs w:val="12"/>
                              </w:rPr>
                            </w:pPr>
                          </w:p>
                          <w:p w14:paraId="10B95F3D" w14:textId="77777777" w:rsidR="00613305" w:rsidRPr="00725EE2" w:rsidRDefault="00613305" w:rsidP="00A178F4">
                            <w:pPr>
                              <w:rPr>
                                <w:rFonts w:cstheme="minorHAnsi"/>
                                <w:sz w:val="12"/>
                                <w:szCs w:val="12"/>
                              </w:rPr>
                            </w:pPr>
                          </w:p>
                          <w:p w14:paraId="54D882E2" w14:textId="77777777" w:rsidR="00CA6627" w:rsidRDefault="00086D09" w:rsidP="00CA662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CA662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After this first handshake, the master transfers the data to the slave on the Write (W) channel.</w:t>
                            </w:r>
                          </w:p>
                          <w:p w14:paraId="3B6662BC" w14:textId="49BF8EDD" w:rsidR="00A178F4" w:rsidRPr="00CA6627" w:rsidRDefault="00A178F4" w:rsidP="00CA662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CA662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The slave is waiting for data with WREADY set to high in clock cycle n</w:t>
                            </w:r>
                            <w:r w:rsidR="001022C7" w:rsidRPr="00CA662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/ for multiple data </w:t>
                            </w:r>
                            <w:r w:rsidR="00CD68E9" w:rsidRPr="00CA662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at </w:t>
                            </w:r>
                            <w:r w:rsidR="00725EE2" w:rsidRPr="00CA662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6.</w:t>
                            </w:r>
                          </w:p>
                          <w:p w14:paraId="64AC551E" w14:textId="12B33C0B" w:rsidR="00A178F4" w:rsidRPr="00CA6627" w:rsidRDefault="00A178F4" w:rsidP="00CA662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CA662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The master puts the data on the WDATA bus and asserts WVALID in clock cycle n+2</w:t>
                            </w:r>
                            <w:r w:rsidR="00CD68E9" w:rsidRPr="00CA662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56F39" w:rsidRPr="00CA662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/ for</w:t>
                            </w:r>
                            <w:r w:rsidR="00762FB3" w:rsidRPr="00CA662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multiple </w:t>
                            </w:r>
                            <w:r w:rsidR="00156F39" w:rsidRPr="00CA662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762FB3" w:rsidRPr="00CA662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bit transfer master drives the WLAST high to indicate the final WDATA</w:t>
                            </w:r>
                            <w:r w:rsidRPr="00CA662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A47070B" w14:textId="492687D7" w:rsidR="00B92A33" w:rsidRPr="00CA6627" w:rsidRDefault="00A178F4" w:rsidP="00CA662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CA662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The handshake completes on the rising edge of clock cycle n+3</w:t>
                            </w:r>
                            <w:r w:rsidR="0064321B" w:rsidRPr="00CA662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F602FBA" w14:textId="77777777" w:rsidR="001766D1" w:rsidRDefault="001766D1" w:rsidP="00A178F4">
                            <w:pPr>
                              <w:rPr>
                                <w:rFonts w:cstheme="minorHAnsi"/>
                                <w:sz w:val="12"/>
                                <w:szCs w:val="12"/>
                              </w:rPr>
                            </w:pPr>
                          </w:p>
                          <w:p w14:paraId="5393A6E6" w14:textId="77777777" w:rsidR="0088795C" w:rsidRPr="00725EE2" w:rsidRDefault="0088795C" w:rsidP="00A178F4">
                            <w:pPr>
                              <w:rPr>
                                <w:rFonts w:cstheme="minorHAnsi"/>
                                <w:sz w:val="12"/>
                                <w:szCs w:val="12"/>
                              </w:rPr>
                            </w:pPr>
                          </w:p>
                          <w:p w14:paraId="1DBD657A" w14:textId="42F5F4CF" w:rsidR="001766D1" w:rsidRDefault="00F24369" w:rsidP="00A178F4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F24369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Finally, the slave uses the Write Response (B) channel, to confirm that the write transaction has completed once all WDATA has been received.</w:t>
                            </w:r>
                          </w:p>
                          <w:p w14:paraId="68E8C0BD" w14:textId="1F9026CB" w:rsidR="00AE7F0F" w:rsidRDefault="00F24369" w:rsidP="00A178F4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7F0F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AE7F0F" w:rsidRPr="00AE7F0F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1. The master asserts BREADY. </w:t>
                            </w:r>
                          </w:p>
                          <w:p w14:paraId="2525F98E" w14:textId="6F4A8D3B" w:rsidR="00F24369" w:rsidRDefault="00AE7F0F" w:rsidP="00A178F4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AE7F0F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2. The slave drives BRESP to indicate success or failure of the write transaction and asserts BVALID.</w:t>
                            </w:r>
                          </w:p>
                          <w:p w14:paraId="0AF000CE" w14:textId="6276B280" w:rsidR="00CA4DCC" w:rsidRDefault="00CA4DCC" w:rsidP="00A178F4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For multiple, o</w:t>
                            </w:r>
                            <w:r w:rsidRPr="00CA4DC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ne single BRESP covers the entire burst.</w:t>
                            </w:r>
                          </w:p>
                          <w:p w14:paraId="3FA43C61" w14:textId="74A848A2" w:rsidR="00725EE2" w:rsidRPr="00A178F4" w:rsidRDefault="00725EE2" w:rsidP="00A178F4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725EE2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If the slave decides that any of the transfers contain an error, it must wait until the entire burst has completed before it informs the master that an error occurred.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7EBBE" id="Text Box 41" o:spid="_x0000_s1037" type="#_x0000_t202" style="position:absolute;margin-left:4.05pt;margin-top:-14.5pt;width:565.8pt;height:827.5pt;z-index:2517063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" fillcolor="white [3201]" strokecolor="#2664b0 [3209]" strokeweight="1pt">
                <v:textbox>
                  <w:txbxContent>
                    <w:p w14:paraId="64DF4C32" w14:textId="77777777" w:rsidR="000738EA" w:rsidRPr="000738EA" w:rsidRDefault="000738EA">
                      <w:pPr>
                        <w:rPr>
                          <w:sz w:val="10"/>
                          <w:szCs w:val="10"/>
                          <w:lang w:val="en-IN"/>
                        </w:rPr>
                      </w:pPr>
                    </w:p>
                    <w:p w14:paraId="7416E143" w14:textId="0748D637" w:rsidR="00C95F58" w:rsidRPr="00C95F58" w:rsidRDefault="000738EA">
                      <w:pPr>
                        <w:rPr>
                          <w:rFonts w:ascii="Amasis MT Pro Medium" w:hAnsi="Amasis MT Pro Medium"/>
                          <w:color w:val="293B90" w:themeColor="accent2"/>
                          <w:sz w:val="32"/>
                          <w:szCs w:val="32"/>
                          <w:lang w:val="en-IN"/>
                        </w:rPr>
                      </w:pPr>
                      <w:r w:rsidRPr="00C95F58">
                        <w:rPr>
                          <w:rFonts w:ascii="Amasis MT Pro Medium" w:hAnsi="Amasis MT Pro Medium"/>
                          <w:color w:val="293B90" w:themeColor="accent2"/>
                          <w:sz w:val="32"/>
                          <w:szCs w:val="32"/>
                          <w:lang w:val="en-IN"/>
                        </w:rPr>
                        <w:t>Channel Handshake</w:t>
                      </w:r>
                    </w:p>
                    <w:p w14:paraId="36054EB2" w14:textId="75ED46EF" w:rsidR="0090468B" w:rsidRDefault="00865AD2">
                      <w:pPr>
                        <w:rPr>
                          <w:sz w:val="24"/>
                          <w:szCs w:val="24"/>
                        </w:rPr>
                      </w:pPr>
                      <w:r w:rsidRPr="00865AD2">
                        <w:rPr>
                          <w:sz w:val="24"/>
                          <w:szCs w:val="24"/>
                        </w:rPr>
                        <w:t xml:space="preserve">AXI4 protocol defines five different </w:t>
                      </w:r>
                      <w:r w:rsidR="001C766F" w:rsidRPr="00865AD2">
                        <w:rPr>
                          <w:sz w:val="24"/>
                          <w:szCs w:val="24"/>
                        </w:rPr>
                        <w:t>channel</w:t>
                      </w:r>
                      <w:r w:rsidR="001C766F">
                        <w:rPr>
                          <w:sz w:val="24"/>
                          <w:szCs w:val="24"/>
                        </w:rPr>
                        <w:t>s,</w:t>
                      </w:r>
                      <w:r w:rsidR="00E40770">
                        <w:rPr>
                          <w:sz w:val="24"/>
                          <w:szCs w:val="24"/>
                        </w:rPr>
                        <w:t xml:space="preserve"> and </w:t>
                      </w:r>
                      <w:r w:rsidR="00BF5756">
                        <w:rPr>
                          <w:sz w:val="24"/>
                          <w:szCs w:val="24"/>
                        </w:rPr>
                        <w:t>all</w:t>
                      </w:r>
                      <w:r w:rsidRPr="00865AD2">
                        <w:rPr>
                          <w:sz w:val="24"/>
                          <w:szCs w:val="24"/>
                        </w:rPr>
                        <w:t xml:space="preserve"> these channels share the same handshake mechanism that is based on the VALID and READY signals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36150088" w14:textId="77777777" w:rsidR="00E2768E" w:rsidRDefault="00E2768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72F901D" w14:textId="77777777" w:rsidR="00E2768E" w:rsidRDefault="00E2768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2B2E8EB" w14:textId="77777777" w:rsidR="00E2768E" w:rsidRDefault="00E2768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281F27B" w14:textId="77777777" w:rsidR="00E2768E" w:rsidRDefault="00E2768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2DBADF3" w14:textId="77777777" w:rsidR="00E2768E" w:rsidRDefault="00E2768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EA43E3B" w14:textId="77777777" w:rsidR="00E2768E" w:rsidRDefault="00E2768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983F1EF" w14:textId="77777777" w:rsidR="00E2768E" w:rsidRDefault="00E2768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6028184" w14:textId="77777777" w:rsidR="00E2768E" w:rsidRDefault="00E2768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D9609A0" w14:textId="77777777" w:rsidR="00E2768E" w:rsidRDefault="00E2768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62B43D5" w14:textId="77777777" w:rsidR="00E2768E" w:rsidRDefault="00E2768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885CCBF" w14:textId="77777777" w:rsidR="00E2768E" w:rsidRDefault="00E2768E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352965C" w14:textId="77777777" w:rsidR="00EA1A54" w:rsidRDefault="00E2768E">
                      <w:pPr>
                        <w:rPr>
                          <w:sz w:val="24"/>
                          <w:szCs w:val="24"/>
                        </w:rPr>
                      </w:pPr>
                      <w:r w:rsidRPr="00E2768E">
                        <w:rPr>
                          <w:sz w:val="24"/>
                          <w:szCs w:val="24"/>
                        </w:rPr>
                        <w:t xml:space="preserve">Read and write handshakes must adhere to the following rules: </w:t>
                      </w:r>
                    </w:p>
                    <w:p w14:paraId="48CE488B" w14:textId="77777777" w:rsidR="00EA1A54" w:rsidRPr="00EA1A54" w:rsidRDefault="00E2768E" w:rsidP="00EA1A5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</w:rPr>
                      </w:pPr>
                      <w:r w:rsidRPr="00EA1A54">
                        <w:rPr>
                          <w:sz w:val="24"/>
                          <w:szCs w:val="24"/>
                        </w:rPr>
                        <w:t xml:space="preserve">A source cannot wait for READY to be asserted before asserting VALID. </w:t>
                      </w:r>
                    </w:p>
                    <w:p w14:paraId="264AD042" w14:textId="77777777" w:rsidR="00EA1A54" w:rsidRPr="00EA1A54" w:rsidRDefault="00E2768E" w:rsidP="00EA1A5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</w:rPr>
                      </w:pPr>
                      <w:r w:rsidRPr="00EA1A54">
                        <w:rPr>
                          <w:sz w:val="24"/>
                          <w:szCs w:val="24"/>
                        </w:rPr>
                        <w:t xml:space="preserve">A destination can wait for VALID to be asserted before asserting READY. </w:t>
                      </w:r>
                    </w:p>
                    <w:p w14:paraId="325A6EFA" w14:textId="0276EDFD" w:rsidR="00E2768E" w:rsidRDefault="00E2768E">
                      <w:pPr>
                        <w:rPr>
                          <w:sz w:val="24"/>
                          <w:szCs w:val="24"/>
                        </w:rPr>
                      </w:pPr>
                      <w:r w:rsidRPr="00E2768E">
                        <w:rPr>
                          <w:sz w:val="24"/>
                          <w:szCs w:val="24"/>
                        </w:rPr>
                        <w:t>These rules mean that READY can be asserted before or after VALID, or even at the same time</w:t>
                      </w:r>
                      <w:r w:rsidR="00EA1A54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6D8426F4" w14:textId="77777777" w:rsidR="00FA6D10" w:rsidRDefault="00FA6D10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A50A4FA" w14:textId="77777777" w:rsidR="00FA6D10" w:rsidRDefault="00FA6D10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372A768" w14:textId="40008CD8" w:rsidR="00FA6D10" w:rsidRPr="00C95F58" w:rsidRDefault="00FA6D10">
                      <w:pPr>
                        <w:rPr>
                          <w:rFonts w:ascii="Amasis MT Pro Medium" w:hAnsi="Amasis MT Pro Medium"/>
                          <w:color w:val="293B90" w:themeColor="accent2"/>
                          <w:sz w:val="32"/>
                          <w:szCs w:val="32"/>
                        </w:rPr>
                      </w:pPr>
                      <w:r w:rsidRPr="00C95F58">
                        <w:rPr>
                          <w:rFonts w:ascii="Amasis MT Pro Medium" w:hAnsi="Amasis MT Pro Medium"/>
                          <w:color w:val="293B90" w:themeColor="accent2"/>
                          <w:sz w:val="32"/>
                          <w:szCs w:val="32"/>
                        </w:rPr>
                        <w:t>Write Transaction:</w:t>
                      </w:r>
                    </w:p>
                    <w:p w14:paraId="1D263B07" w14:textId="77777777" w:rsidR="00FA6D10" w:rsidRDefault="00FA6D10">
                      <w:pPr>
                        <w:rPr>
                          <w:rFonts w:ascii="Amasis MT Pro Black" w:hAnsi="Amasis MT Pro Black"/>
                          <w:sz w:val="32"/>
                          <w:szCs w:val="32"/>
                        </w:rPr>
                      </w:pPr>
                    </w:p>
                    <w:p w14:paraId="56BDC84D" w14:textId="0BC5DC39" w:rsidR="00FA6D10" w:rsidRDefault="00FA6D10">
                      <w:pPr>
                        <w:rPr>
                          <w:rFonts w:ascii="Amasis MT Pro Black" w:hAnsi="Amasis MT Pro Black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5FF8367" wp14:editId="4B0BAFBD">
                            <wp:extent cx="3092810" cy="2088327"/>
                            <wp:effectExtent l="0" t="0" r="0" b="7620"/>
                            <wp:docPr id="1293736844" name="Picture 1" descr="A diagram with lines and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3736844" name="Picture 1" descr="A diagram with lines and text&#10;&#10;AI-generated content may be incorrect.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93234" cy="21561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7106E" w:rsidRPr="00F7106E">
                        <w:rPr>
                          <w:noProof/>
                        </w:rPr>
                        <w:t xml:space="preserve"> </w:t>
                      </w:r>
                      <w:r w:rsidR="00F7106E">
                        <w:rPr>
                          <w:noProof/>
                        </w:rPr>
                        <w:drawing>
                          <wp:inline distT="0" distB="0" distL="0" distR="0" wp14:anchorId="4912954C" wp14:editId="108C2154">
                            <wp:extent cx="3789430" cy="2075081"/>
                            <wp:effectExtent l="0" t="0" r="1905" b="1905"/>
                            <wp:docPr id="2075034585" name="Picture 1" descr="A diagram of a data flow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75034585" name="Picture 1" descr="A diagram of a data flow&#10;&#10;AI-generated content may be incorrect.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43791" cy="21048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6C7319" w14:textId="77777777" w:rsidR="00377AE9" w:rsidRDefault="00377AE9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7A39D1CD" w14:textId="4E1464D1" w:rsidR="0051692B" w:rsidRDefault="0077206F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Handshake steps: </w:t>
                      </w:r>
                      <w:r w:rsidR="00973F14" w:rsidRPr="00973F14">
                        <w:rPr>
                          <w:rFonts w:cstheme="minorHAnsi"/>
                          <w:sz w:val="24"/>
                          <w:szCs w:val="24"/>
                        </w:rPr>
                        <w:t>handshake is where the master communicates the address of the write to the slave.</w:t>
                      </w:r>
                    </w:p>
                    <w:p w14:paraId="63258D86" w14:textId="7BB7F18E" w:rsidR="00973F14" w:rsidRPr="00086D09" w:rsidRDefault="00973F14" w:rsidP="00086D0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086D09">
                        <w:rPr>
                          <w:rFonts w:cstheme="minorHAnsi"/>
                          <w:sz w:val="24"/>
                          <w:szCs w:val="24"/>
                        </w:rPr>
                        <w:t xml:space="preserve">The master puts the address on AWADDR and asserts AWVALID in clock cycle </w:t>
                      </w:r>
                    </w:p>
                    <w:p w14:paraId="617397CD" w14:textId="68490E91" w:rsidR="00973F14" w:rsidRPr="00086D09" w:rsidRDefault="00973F14" w:rsidP="00086D0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086D09">
                        <w:rPr>
                          <w:rFonts w:cstheme="minorHAnsi"/>
                          <w:sz w:val="24"/>
                          <w:szCs w:val="24"/>
                        </w:rPr>
                        <w:t>The slave asserts AWREADY in clock cycle 3 to indicate its ability to receive the address value.</w:t>
                      </w:r>
                    </w:p>
                    <w:p w14:paraId="5EF87BD1" w14:textId="5FDB8F42" w:rsidR="00973F14" w:rsidRDefault="00973F14" w:rsidP="00086D0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086D09">
                        <w:rPr>
                          <w:rFonts w:cstheme="minorHAnsi"/>
                          <w:sz w:val="24"/>
                          <w:szCs w:val="24"/>
                        </w:rPr>
                        <w:t>The handshake completes on the rising edge of clock cycle 4.</w:t>
                      </w:r>
                    </w:p>
                    <w:p w14:paraId="1F26BD1E" w14:textId="77777777" w:rsidR="00A178F4" w:rsidRDefault="00A178F4" w:rsidP="00A178F4">
                      <w:pPr>
                        <w:rPr>
                          <w:rFonts w:cstheme="minorHAnsi"/>
                          <w:sz w:val="12"/>
                          <w:szCs w:val="12"/>
                        </w:rPr>
                      </w:pPr>
                    </w:p>
                    <w:p w14:paraId="10B95F3D" w14:textId="77777777" w:rsidR="00613305" w:rsidRPr="00725EE2" w:rsidRDefault="00613305" w:rsidP="00A178F4">
                      <w:pPr>
                        <w:rPr>
                          <w:rFonts w:cstheme="minorHAnsi"/>
                          <w:sz w:val="12"/>
                          <w:szCs w:val="12"/>
                        </w:rPr>
                      </w:pPr>
                    </w:p>
                    <w:p w14:paraId="54D882E2" w14:textId="77777777" w:rsidR="00CA6627" w:rsidRDefault="00086D09" w:rsidP="00CA662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CA6627">
                        <w:rPr>
                          <w:rFonts w:cstheme="minorHAnsi"/>
                          <w:sz w:val="24"/>
                          <w:szCs w:val="24"/>
                        </w:rPr>
                        <w:t>After this first handshake, the master transfers the data to the slave on the Write (W) channel.</w:t>
                      </w:r>
                    </w:p>
                    <w:p w14:paraId="3B6662BC" w14:textId="49BF8EDD" w:rsidR="00A178F4" w:rsidRPr="00CA6627" w:rsidRDefault="00A178F4" w:rsidP="00CA662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CA6627">
                        <w:rPr>
                          <w:rFonts w:cstheme="minorHAnsi"/>
                          <w:sz w:val="24"/>
                          <w:szCs w:val="24"/>
                        </w:rPr>
                        <w:t>The slave is waiting for data with WREADY set to high in clock cycle n</w:t>
                      </w:r>
                      <w:r w:rsidR="001022C7" w:rsidRPr="00CA6627">
                        <w:rPr>
                          <w:rFonts w:cstheme="minorHAnsi"/>
                          <w:sz w:val="24"/>
                          <w:szCs w:val="24"/>
                        </w:rPr>
                        <w:t xml:space="preserve"> / for multiple data </w:t>
                      </w:r>
                      <w:r w:rsidR="00CD68E9" w:rsidRPr="00CA6627">
                        <w:rPr>
                          <w:rFonts w:cstheme="minorHAnsi"/>
                          <w:sz w:val="24"/>
                          <w:szCs w:val="24"/>
                        </w:rPr>
                        <w:t xml:space="preserve">at </w:t>
                      </w:r>
                      <w:r w:rsidR="00725EE2" w:rsidRPr="00CA6627">
                        <w:rPr>
                          <w:rFonts w:cstheme="minorHAnsi"/>
                          <w:sz w:val="24"/>
                          <w:szCs w:val="24"/>
                        </w:rPr>
                        <w:t>6.</w:t>
                      </w:r>
                    </w:p>
                    <w:p w14:paraId="64AC551E" w14:textId="12B33C0B" w:rsidR="00A178F4" w:rsidRPr="00CA6627" w:rsidRDefault="00A178F4" w:rsidP="00CA662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CA6627">
                        <w:rPr>
                          <w:rFonts w:cstheme="minorHAnsi"/>
                          <w:sz w:val="24"/>
                          <w:szCs w:val="24"/>
                        </w:rPr>
                        <w:t>The master puts the data on the WDATA bus and asserts WVALID in clock cycle n+2</w:t>
                      </w:r>
                      <w:r w:rsidR="00CD68E9" w:rsidRPr="00CA6627"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r w:rsidR="00156F39" w:rsidRPr="00CA6627">
                        <w:rPr>
                          <w:rFonts w:cstheme="minorHAnsi"/>
                          <w:sz w:val="24"/>
                          <w:szCs w:val="24"/>
                        </w:rPr>
                        <w:t>/ for</w:t>
                      </w:r>
                      <w:r w:rsidR="00762FB3" w:rsidRPr="00CA6627">
                        <w:rPr>
                          <w:rFonts w:cstheme="minorHAnsi"/>
                          <w:sz w:val="24"/>
                          <w:szCs w:val="24"/>
                        </w:rPr>
                        <w:t xml:space="preserve"> multiple </w:t>
                      </w:r>
                      <w:r w:rsidR="00156F39" w:rsidRPr="00CA6627">
                        <w:rPr>
                          <w:rFonts w:cstheme="minorHAnsi"/>
                          <w:sz w:val="24"/>
                          <w:szCs w:val="24"/>
                        </w:rPr>
                        <w:t xml:space="preserve">  </w:t>
                      </w:r>
                      <w:r w:rsidR="00762FB3" w:rsidRPr="00CA6627">
                        <w:rPr>
                          <w:rFonts w:cstheme="minorHAnsi"/>
                          <w:sz w:val="24"/>
                          <w:szCs w:val="24"/>
                        </w:rPr>
                        <w:t>bit transfer master drives the WLAST high to indicate the final WDATA</w:t>
                      </w:r>
                      <w:r w:rsidRPr="00CA6627">
                        <w:rPr>
                          <w:rFonts w:cstheme="minorHAnsi"/>
                          <w:sz w:val="24"/>
                          <w:szCs w:val="24"/>
                        </w:rPr>
                        <w:t>.</w:t>
                      </w:r>
                    </w:p>
                    <w:p w14:paraId="7A47070B" w14:textId="492687D7" w:rsidR="00B92A33" w:rsidRPr="00CA6627" w:rsidRDefault="00A178F4" w:rsidP="00CA662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CA6627">
                        <w:rPr>
                          <w:rFonts w:cstheme="minorHAnsi"/>
                          <w:sz w:val="24"/>
                          <w:szCs w:val="24"/>
                        </w:rPr>
                        <w:t>The handshake completes on the rising edge of clock cycle n+3</w:t>
                      </w:r>
                      <w:r w:rsidR="0064321B" w:rsidRPr="00CA6627">
                        <w:rPr>
                          <w:rFonts w:cstheme="minorHAnsi"/>
                          <w:sz w:val="24"/>
                          <w:szCs w:val="24"/>
                        </w:rPr>
                        <w:t>.</w:t>
                      </w:r>
                    </w:p>
                    <w:p w14:paraId="7F602FBA" w14:textId="77777777" w:rsidR="001766D1" w:rsidRDefault="001766D1" w:rsidP="00A178F4">
                      <w:pPr>
                        <w:rPr>
                          <w:rFonts w:cstheme="minorHAnsi"/>
                          <w:sz w:val="12"/>
                          <w:szCs w:val="12"/>
                        </w:rPr>
                      </w:pPr>
                    </w:p>
                    <w:p w14:paraId="5393A6E6" w14:textId="77777777" w:rsidR="0088795C" w:rsidRPr="00725EE2" w:rsidRDefault="0088795C" w:rsidP="00A178F4">
                      <w:pPr>
                        <w:rPr>
                          <w:rFonts w:cstheme="minorHAnsi"/>
                          <w:sz w:val="12"/>
                          <w:szCs w:val="12"/>
                        </w:rPr>
                      </w:pPr>
                    </w:p>
                    <w:p w14:paraId="1DBD657A" w14:textId="42F5F4CF" w:rsidR="001766D1" w:rsidRDefault="00F24369" w:rsidP="00A178F4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F24369">
                        <w:rPr>
                          <w:rFonts w:cstheme="minorHAnsi"/>
                          <w:sz w:val="24"/>
                          <w:szCs w:val="24"/>
                        </w:rPr>
                        <w:t>Finally, the slave uses the Write Response (B) channel, to confirm that the write transaction has completed once all WDATA has been received.</w:t>
                      </w:r>
                    </w:p>
                    <w:p w14:paraId="68E8C0BD" w14:textId="1F9026CB" w:rsidR="00AE7F0F" w:rsidRDefault="00F24369" w:rsidP="00A178F4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r w:rsidR="00AE7F0F">
                        <w:rPr>
                          <w:rFonts w:cstheme="minorHAnsi"/>
                          <w:sz w:val="24"/>
                          <w:szCs w:val="24"/>
                        </w:rPr>
                        <w:t xml:space="preserve">   </w:t>
                      </w:r>
                      <w:r w:rsidR="00AE7F0F" w:rsidRPr="00AE7F0F">
                        <w:rPr>
                          <w:rFonts w:cstheme="minorHAnsi"/>
                          <w:sz w:val="24"/>
                          <w:szCs w:val="24"/>
                        </w:rPr>
                        <w:t xml:space="preserve">1. The master asserts BREADY. </w:t>
                      </w:r>
                    </w:p>
                    <w:p w14:paraId="2525F98E" w14:textId="6F4A8D3B" w:rsidR="00F24369" w:rsidRDefault="00AE7F0F" w:rsidP="00A178F4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   </w:t>
                      </w:r>
                      <w:r w:rsidRPr="00AE7F0F">
                        <w:rPr>
                          <w:rFonts w:cstheme="minorHAnsi"/>
                          <w:sz w:val="24"/>
                          <w:szCs w:val="24"/>
                        </w:rPr>
                        <w:t>2. The slave drives BRESP to indicate success or failure of the write transaction and asserts BVALID.</w:t>
                      </w:r>
                    </w:p>
                    <w:p w14:paraId="0AF000CE" w14:textId="6276B280" w:rsidR="00CA4DCC" w:rsidRDefault="00CA4DCC" w:rsidP="00A178F4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For multiple, o</w:t>
                      </w:r>
                      <w:r w:rsidRPr="00CA4DCC">
                        <w:rPr>
                          <w:rFonts w:cstheme="minorHAnsi"/>
                          <w:sz w:val="24"/>
                          <w:szCs w:val="24"/>
                        </w:rPr>
                        <w:t>ne single BRESP covers the entire burst.</w:t>
                      </w:r>
                    </w:p>
                    <w:p w14:paraId="3FA43C61" w14:textId="74A848A2" w:rsidR="00725EE2" w:rsidRPr="00A178F4" w:rsidRDefault="00725EE2" w:rsidP="00A178F4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725EE2">
                        <w:rPr>
                          <w:rFonts w:cstheme="minorHAnsi"/>
                          <w:sz w:val="24"/>
                          <w:szCs w:val="24"/>
                        </w:rPr>
                        <w:t>If the slave decides that any of the transfers contain an error, it must wait until the entire burst has completed before it informs the master that an error occurred.</w:t>
                      </w:r>
                    </w:p>
                  </w:txbxContent>
                </v:textbox>
              </v:shape>
            </w:pict>
          </mc:Fallback>
        </mc:AlternateContent>
      </w:r>
    </w:p>
    <w:p w14:paraId="6279D486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5809C867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B4F1732" w14:textId="61751548" w:rsidR="008234E3" w:rsidRDefault="007506F7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1" behindDoc="0" locked="0" layoutInCell="1" allowOverlap="1" wp14:anchorId="63BE66B6" wp14:editId="2D2F601A">
                <wp:simplePos x="0" y="0"/>
                <wp:positionH relativeFrom="column">
                  <wp:posOffset>218941</wp:posOffset>
                </wp:positionH>
                <wp:positionV relativeFrom="paragraph">
                  <wp:posOffset>176056</wp:posOffset>
                </wp:positionV>
                <wp:extent cx="862884" cy="1635617"/>
                <wp:effectExtent l="57150" t="38100" r="52070" b="79375"/>
                <wp:wrapNone/>
                <wp:docPr id="1436884120" name="Rectangle: Rounded Corner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884" cy="1635617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337AD" w14:textId="1AC5F85A" w:rsidR="00457E71" w:rsidRPr="00457E71" w:rsidRDefault="00457E71" w:rsidP="00457E71">
                            <w:pPr>
                              <w:rPr>
                                <w:sz w:val="22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BE66B6" id="Rectangle: Rounded Corners 42" o:spid="_x0000_s1038" style="position:absolute;margin-left:17.25pt;margin-top:13.85pt;width:67.95pt;height:128.8pt;z-index:2517073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" fillcolor="#34adff [3028]" stroked="f">
                <v:fill color2="#23a7ff [3172]" rotate="t" colors="0 #51b2ff;.5 #1cabff;1 #0b9ae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D8337AD" w14:textId="1AC5F85A" w:rsidR="00457E71" w:rsidRPr="00457E71" w:rsidRDefault="00457E71" w:rsidP="00457E71">
                      <w:pPr>
                        <w:rPr>
                          <w:sz w:val="22"/>
                          <w:lang w:val="en-I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3F9C606" w14:textId="4AEFF1C2" w:rsidR="008234E3" w:rsidRDefault="00A30A62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5" behindDoc="0" locked="0" layoutInCell="1" allowOverlap="1" wp14:anchorId="711FF08E" wp14:editId="5CEC1DFE">
                <wp:simplePos x="0" y="0"/>
                <wp:positionH relativeFrom="column">
                  <wp:posOffset>1841679</wp:posOffset>
                </wp:positionH>
                <wp:positionV relativeFrom="paragraph">
                  <wp:posOffset>12583</wp:posOffset>
                </wp:positionV>
                <wp:extent cx="907960" cy="1635617"/>
                <wp:effectExtent l="57150" t="38100" r="64135" b="79375"/>
                <wp:wrapNone/>
                <wp:docPr id="804866868" name="Rectangle: Rounded Corner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960" cy="1635617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EE34C" w14:textId="5153939A" w:rsidR="00457E71" w:rsidRPr="00457E71" w:rsidRDefault="00457E71" w:rsidP="00457E7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1FF08E" id="Rectangle: Rounded Corners 43" o:spid="_x0000_s1039" style="position:absolute;margin-left:145pt;margin-top:1pt;width:71.5pt;height:128.8pt;z-index:2517084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" fillcolor="#34adff [3028]" stroked="f">
                <v:fill color2="#23a7ff [3172]" rotate="t" colors="0 #51b2ff;.5 #1cabff;1 #0b9ae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FAEE34C" w14:textId="5153939A" w:rsidR="00457E71" w:rsidRPr="00457E71" w:rsidRDefault="00457E71" w:rsidP="00457E71">
                      <w:pPr>
                        <w:jc w:val="center"/>
                        <w:rPr>
                          <w:lang w:val="en-I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B0E0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3" behindDoc="0" locked="0" layoutInCell="1" allowOverlap="1" wp14:anchorId="1B510E3A" wp14:editId="10F536E6">
                <wp:simplePos x="0" y="0"/>
                <wp:positionH relativeFrom="column">
                  <wp:posOffset>2762518</wp:posOffset>
                </wp:positionH>
                <wp:positionV relativeFrom="paragraph">
                  <wp:posOffset>70539</wp:posOffset>
                </wp:positionV>
                <wp:extent cx="4417221" cy="1732208"/>
                <wp:effectExtent l="0" t="0" r="0" b="1905"/>
                <wp:wrapNone/>
                <wp:docPr id="574568935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7221" cy="173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52AB33" w14:textId="582574E3" w:rsidR="007B0E03" w:rsidRDefault="003F052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4B29C2">
                              <w:rPr>
                                <w:sz w:val="24"/>
                                <w:szCs w:val="24"/>
                              </w:rPr>
                              <w:t>VALID: Signal must remain asserted, meaning set to high, until the destination accepts the information</w:t>
                            </w:r>
                            <w:r w:rsidR="00392A93">
                              <w:rPr>
                                <w:sz w:val="24"/>
                                <w:szCs w:val="24"/>
                              </w:rPr>
                              <w:t xml:space="preserve"> (sticky signal)</w:t>
                            </w:r>
                            <w:r w:rsidRPr="004B29C2"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131A7BC4" w14:textId="77777777" w:rsidR="00392A93" w:rsidRPr="00392A93" w:rsidRDefault="00392A93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A3A1C52" w14:textId="5962BFE4" w:rsidR="004B29C2" w:rsidRDefault="00392A9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READY:</w:t>
                            </w:r>
                            <w:r w:rsidR="009B3BC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F484A">
                              <w:rPr>
                                <w:sz w:val="24"/>
                                <w:szCs w:val="24"/>
                              </w:rPr>
                              <w:t xml:space="preserve">Signal </w:t>
                            </w:r>
                            <w:r w:rsidR="002D3F80">
                              <w:rPr>
                                <w:sz w:val="24"/>
                                <w:szCs w:val="24"/>
                              </w:rPr>
                              <w:t>indicates when destination can accept informa</w:t>
                            </w:r>
                            <w:r w:rsidR="007C6044">
                              <w:rPr>
                                <w:sz w:val="24"/>
                                <w:szCs w:val="24"/>
                              </w:rPr>
                              <w:t>tion.</w:t>
                            </w:r>
                          </w:p>
                          <w:p w14:paraId="0C861AFC" w14:textId="77777777" w:rsidR="007C6044" w:rsidRDefault="007C604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9523CC8" w14:textId="460695E4" w:rsidR="007C6044" w:rsidRPr="004B29C2" w:rsidRDefault="007C604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C6044">
                              <w:rPr>
                                <w:sz w:val="24"/>
                                <w:szCs w:val="24"/>
                              </w:rPr>
                              <w:t>This mechanism is not an asynchronous handshake and requires the rising edge of the clock for the handshake to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10E3A" id="Text Box 53" o:spid="_x0000_s1040" type="#_x0000_t202" style="position:absolute;margin-left:217.5pt;margin-top:5.55pt;width:347.8pt;height:136.4pt;z-index:2517155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" filled="f" stroked="f" strokeweight=".5pt">
                <v:textbox>
                  <w:txbxContent>
                    <w:p w14:paraId="0852AB33" w14:textId="582574E3" w:rsidR="007B0E03" w:rsidRDefault="003F0520">
                      <w:pPr>
                        <w:rPr>
                          <w:sz w:val="24"/>
                          <w:szCs w:val="24"/>
                        </w:rPr>
                      </w:pPr>
                      <w:r w:rsidRPr="004B29C2">
                        <w:rPr>
                          <w:sz w:val="24"/>
                          <w:szCs w:val="24"/>
                        </w:rPr>
                        <w:t>VALID: Signal must remain asserted, meaning set to high, until the destination accepts the information</w:t>
                      </w:r>
                      <w:r w:rsidR="00392A93">
                        <w:rPr>
                          <w:sz w:val="24"/>
                          <w:szCs w:val="24"/>
                        </w:rPr>
                        <w:t xml:space="preserve"> (sticky signal)</w:t>
                      </w:r>
                      <w:r w:rsidRPr="004B29C2">
                        <w:rPr>
                          <w:sz w:val="24"/>
                          <w:szCs w:val="24"/>
                        </w:rPr>
                        <w:t xml:space="preserve">. </w:t>
                      </w:r>
                    </w:p>
                    <w:p w14:paraId="131A7BC4" w14:textId="77777777" w:rsidR="00392A93" w:rsidRPr="00392A93" w:rsidRDefault="00392A93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5A3A1C52" w14:textId="5962BFE4" w:rsidR="004B29C2" w:rsidRDefault="00392A9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READY:</w:t>
                      </w:r>
                      <w:r w:rsidR="009B3BC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CF484A">
                        <w:rPr>
                          <w:sz w:val="24"/>
                          <w:szCs w:val="24"/>
                        </w:rPr>
                        <w:t xml:space="preserve">Signal </w:t>
                      </w:r>
                      <w:r w:rsidR="002D3F80">
                        <w:rPr>
                          <w:sz w:val="24"/>
                          <w:szCs w:val="24"/>
                        </w:rPr>
                        <w:t>indicates when destination can accept informa</w:t>
                      </w:r>
                      <w:r w:rsidR="007C6044">
                        <w:rPr>
                          <w:sz w:val="24"/>
                          <w:szCs w:val="24"/>
                        </w:rPr>
                        <w:t>tion.</w:t>
                      </w:r>
                    </w:p>
                    <w:p w14:paraId="0C861AFC" w14:textId="77777777" w:rsidR="007C6044" w:rsidRDefault="007C6044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9523CC8" w14:textId="460695E4" w:rsidR="007C6044" w:rsidRPr="004B29C2" w:rsidRDefault="007C6044">
                      <w:pPr>
                        <w:rPr>
                          <w:sz w:val="24"/>
                          <w:szCs w:val="24"/>
                        </w:rPr>
                      </w:pPr>
                      <w:r w:rsidRPr="007C6044">
                        <w:rPr>
                          <w:sz w:val="24"/>
                          <w:szCs w:val="24"/>
                        </w:rPr>
                        <w:t>This mechanism is not an asynchronous handshake and requires the rising edge of the clock for the handshake to complete.</w:t>
                      </w:r>
                    </w:p>
                  </w:txbxContent>
                </v:textbox>
              </v:shape>
            </w:pict>
          </mc:Fallback>
        </mc:AlternateContent>
      </w:r>
    </w:p>
    <w:p w14:paraId="42E097AC" w14:textId="30567F22" w:rsidR="008234E3" w:rsidRDefault="00905498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1" behindDoc="0" locked="0" layoutInCell="1" allowOverlap="1" wp14:anchorId="015803D0" wp14:editId="5FB0D674">
                <wp:simplePos x="0" y="0"/>
                <wp:positionH relativeFrom="column">
                  <wp:posOffset>1062221</wp:posOffset>
                </wp:positionH>
                <wp:positionV relativeFrom="paragraph">
                  <wp:posOffset>158204</wp:posOffset>
                </wp:positionV>
                <wp:extent cx="773018" cy="6717"/>
                <wp:effectExtent l="0" t="76200" r="27305" b="88900"/>
                <wp:wrapNone/>
                <wp:docPr id="953271693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018" cy="6717"/>
                        </a:xfrm>
                        <a:prstGeom prst="straightConnector1">
                          <a:avLst/>
                        </a:prstGeom>
                        <a:ln cmpd="sng"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960E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7" o:spid="_x0000_s1026" type="#_x0000_t32" style="position:absolute;margin-left:83.65pt;margin-top:12.45pt;width:60.85pt;height:.55pt;flip:y;z-index:2517125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" strokecolor="#293b90 [3205]" strokeweight="1.5pt">
                <v:stroke endarrow="block" joinstyle="miter"/>
              </v:shape>
            </w:pict>
          </mc:Fallback>
        </mc:AlternateContent>
      </w:r>
      <w:r w:rsidR="00457E7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7" behindDoc="0" locked="0" layoutInCell="1" allowOverlap="1" wp14:anchorId="35B8FD8C" wp14:editId="2582CCA2">
                <wp:simplePos x="0" y="0"/>
                <wp:positionH relativeFrom="column">
                  <wp:posOffset>559622</wp:posOffset>
                </wp:positionH>
                <wp:positionV relativeFrom="paragraph">
                  <wp:posOffset>3175</wp:posOffset>
                </wp:positionV>
                <wp:extent cx="560231" cy="276895"/>
                <wp:effectExtent l="0" t="0" r="0" b="0"/>
                <wp:wrapNone/>
                <wp:docPr id="1526720969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31" cy="276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2013F0" w14:textId="6000FDAD" w:rsidR="00457E71" w:rsidRPr="00905498" w:rsidRDefault="00457E71">
                            <w:pPr>
                              <w:rPr>
                                <w:color w:val="293B90" w:themeColor="accent2"/>
                                <w:lang w:val="en-IN"/>
                              </w:rPr>
                            </w:pPr>
                            <w:r w:rsidRPr="00905498">
                              <w:rPr>
                                <w:color w:val="293B90" w:themeColor="accent2"/>
                                <w:lang w:val="en-IN"/>
                              </w:rPr>
                              <w:t>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8FD8C" id="Text Box 46" o:spid="_x0000_s1041" type="#_x0000_t202" style="position:absolute;margin-left:44.05pt;margin-top:.25pt;width:44.1pt;height:21.8pt;z-index:2517114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" filled="f" stroked="f" strokeweight=".5pt">
                <v:textbox>
                  <w:txbxContent>
                    <w:p w14:paraId="222013F0" w14:textId="6000FDAD" w:rsidR="00457E71" w:rsidRPr="00905498" w:rsidRDefault="00457E71">
                      <w:pPr>
                        <w:rPr>
                          <w:color w:val="293B90" w:themeColor="accent2"/>
                          <w:lang w:val="en-IN"/>
                        </w:rPr>
                      </w:pPr>
                      <w:r w:rsidRPr="00905498">
                        <w:rPr>
                          <w:color w:val="293B90" w:themeColor="accent2"/>
                          <w:lang w:val="en-IN"/>
                        </w:rPr>
                        <w:t>Valid</w:t>
                      </w:r>
                    </w:p>
                  </w:txbxContent>
                </v:textbox>
              </v:shape>
            </w:pict>
          </mc:Fallback>
        </mc:AlternateContent>
      </w:r>
    </w:p>
    <w:p w14:paraId="2C5D0BBA" w14:textId="5A004B87" w:rsidR="008234E3" w:rsidRDefault="00457E7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3" behindDoc="0" locked="0" layoutInCell="1" allowOverlap="1" wp14:anchorId="56CB21E3" wp14:editId="5B6539E9">
                <wp:simplePos x="0" y="0"/>
                <wp:positionH relativeFrom="column">
                  <wp:posOffset>-19488</wp:posOffset>
                </wp:positionH>
                <wp:positionV relativeFrom="paragraph">
                  <wp:posOffset>181064</wp:posOffset>
                </wp:positionV>
                <wp:extent cx="682581" cy="276896"/>
                <wp:effectExtent l="0" t="0" r="0" b="0"/>
                <wp:wrapNone/>
                <wp:docPr id="127887235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82581" cy="2768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EFA7E1" w14:textId="77777777" w:rsidR="00457E71" w:rsidRPr="00457E71" w:rsidRDefault="00457E71" w:rsidP="00457E71">
                            <w:pPr>
                              <w:rPr>
                                <w:color w:val="FFFFFF" w:themeColor="background1"/>
                                <w:sz w:val="22"/>
                                <w:lang w:val="en-IN"/>
                              </w:rPr>
                            </w:pPr>
                            <w:r w:rsidRPr="00457E71">
                              <w:rPr>
                                <w:color w:val="FFFFFF" w:themeColor="background1"/>
                                <w:sz w:val="22"/>
                                <w:lang w:val="en-IN"/>
                              </w:rPr>
                              <w:t>Source</w:t>
                            </w:r>
                          </w:p>
                          <w:p w14:paraId="528B0655" w14:textId="77777777" w:rsidR="00457E71" w:rsidRDefault="00457E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B21E3" id="Text Box 45" o:spid="_x0000_s1042" type="#_x0000_t202" style="position:absolute;margin-left:-1.55pt;margin-top:14.25pt;width:53.75pt;height:21.8pt;rotation:-90;z-index:2517104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" filled="f" stroked="f" strokeweight=".5pt">
                <v:textbox>
                  <w:txbxContent>
                    <w:p w14:paraId="48EFA7E1" w14:textId="77777777" w:rsidR="00457E71" w:rsidRPr="00457E71" w:rsidRDefault="00457E71" w:rsidP="00457E71">
                      <w:pPr>
                        <w:rPr>
                          <w:color w:val="FFFFFF" w:themeColor="background1"/>
                          <w:sz w:val="22"/>
                          <w:lang w:val="en-IN"/>
                        </w:rPr>
                      </w:pPr>
                      <w:r w:rsidRPr="00457E71">
                        <w:rPr>
                          <w:color w:val="FFFFFF" w:themeColor="background1"/>
                          <w:sz w:val="22"/>
                          <w:lang w:val="en-IN"/>
                        </w:rPr>
                        <w:t>Source</w:t>
                      </w:r>
                    </w:p>
                    <w:p w14:paraId="528B0655" w14:textId="77777777" w:rsidR="00457E71" w:rsidRDefault="00457E71"/>
                  </w:txbxContent>
                </v:textbox>
              </v:shape>
            </w:pict>
          </mc:Fallback>
        </mc:AlternateContent>
      </w:r>
    </w:p>
    <w:p w14:paraId="3BB3520C" w14:textId="40A28F60" w:rsidR="008234E3" w:rsidRDefault="00457E71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39" behindDoc="0" locked="0" layoutInCell="1" allowOverlap="1" wp14:anchorId="1239A450" wp14:editId="6259E8D2">
                <wp:simplePos x="0" y="0"/>
                <wp:positionH relativeFrom="column">
                  <wp:posOffset>2061390</wp:posOffset>
                </wp:positionH>
                <wp:positionV relativeFrom="paragraph">
                  <wp:posOffset>70074</wp:posOffset>
                </wp:positionV>
                <wp:extent cx="1042625" cy="270457"/>
                <wp:effectExtent l="5080" t="0" r="0" b="0"/>
                <wp:wrapNone/>
                <wp:docPr id="939919423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042625" cy="2704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C0E338" w14:textId="77777777" w:rsidR="00457E71" w:rsidRPr="00457E71" w:rsidRDefault="00457E71" w:rsidP="00457E71">
                            <w:pPr>
                              <w:jc w:val="center"/>
                              <w:rPr>
                                <w:color w:val="FFFFFF" w:themeColor="background1"/>
                                <w:sz w:val="22"/>
                                <w:lang w:val="en-IN"/>
                              </w:rPr>
                            </w:pPr>
                            <w:r w:rsidRPr="00457E71">
                              <w:rPr>
                                <w:color w:val="FFFFFF" w:themeColor="background1"/>
                                <w:sz w:val="22"/>
                                <w:lang w:val="en-IN"/>
                              </w:rPr>
                              <w:t>Destination</w:t>
                            </w:r>
                          </w:p>
                          <w:p w14:paraId="42BE554F" w14:textId="77777777" w:rsidR="00457E71" w:rsidRDefault="00457E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9A450" id="Text Box 44" o:spid="_x0000_s1043" type="#_x0000_t202" style="position:absolute;margin-left:162.3pt;margin-top:5.5pt;width:82.1pt;height:21.3pt;rotation:90;z-index:2517094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" filled="f" stroked="f" strokeweight=".5pt">
                <v:textbox>
                  <w:txbxContent>
                    <w:p w14:paraId="22C0E338" w14:textId="77777777" w:rsidR="00457E71" w:rsidRPr="00457E71" w:rsidRDefault="00457E71" w:rsidP="00457E71">
                      <w:pPr>
                        <w:jc w:val="center"/>
                        <w:rPr>
                          <w:color w:val="FFFFFF" w:themeColor="background1"/>
                          <w:sz w:val="22"/>
                          <w:lang w:val="en-IN"/>
                        </w:rPr>
                      </w:pPr>
                      <w:r w:rsidRPr="00457E71">
                        <w:rPr>
                          <w:color w:val="FFFFFF" w:themeColor="background1"/>
                          <w:sz w:val="22"/>
                          <w:lang w:val="en-IN"/>
                        </w:rPr>
                        <w:t>Destination</w:t>
                      </w:r>
                    </w:p>
                    <w:p w14:paraId="42BE554F" w14:textId="77777777" w:rsidR="00457E71" w:rsidRDefault="00457E71"/>
                  </w:txbxContent>
                </v:textbox>
              </v:shape>
            </w:pict>
          </mc:Fallback>
        </mc:AlternateContent>
      </w:r>
    </w:p>
    <w:p w14:paraId="0BCDB84F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4FF6836" w14:textId="70D597BC" w:rsidR="008234E3" w:rsidRDefault="00A30A62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7" behindDoc="0" locked="0" layoutInCell="1" allowOverlap="1" wp14:anchorId="4D2AF152" wp14:editId="2B35E376">
                <wp:simplePos x="0" y="0"/>
                <wp:positionH relativeFrom="column">
                  <wp:posOffset>1062507</wp:posOffset>
                </wp:positionH>
                <wp:positionV relativeFrom="paragraph">
                  <wp:posOffset>148894</wp:posOffset>
                </wp:positionV>
                <wp:extent cx="772795" cy="0"/>
                <wp:effectExtent l="38100" t="76200" r="0" b="95250"/>
                <wp:wrapNone/>
                <wp:docPr id="1333042545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7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D7B340" id="Straight Arrow Connector 54" o:spid="_x0000_s1026" type="#_x0000_t32" style="position:absolute;margin-left:83.65pt;margin-top:11.7pt;width:60.85pt;height:0;flip:x;z-index:2517166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" strokecolor="#293b90 [3205]" strokeweight="1.5pt">
                <v:stroke endarrow="block" joinstyle="miter"/>
              </v:shape>
            </w:pict>
          </mc:Fallback>
        </mc:AlternateContent>
      </w:r>
      <w:r w:rsidR="0090549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2177A980" wp14:editId="301EF456">
                <wp:simplePos x="0" y="0"/>
                <wp:positionH relativeFrom="column">
                  <wp:posOffset>1763780</wp:posOffset>
                </wp:positionH>
                <wp:positionV relativeFrom="paragraph">
                  <wp:posOffset>6896</wp:posOffset>
                </wp:positionV>
                <wp:extent cx="753414" cy="302653"/>
                <wp:effectExtent l="0" t="0" r="0" b="2540"/>
                <wp:wrapNone/>
                <wp:docPr id="882313196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414" cy="3026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BADEE9" w14:textId="04A59286" w:rsidR="00905498" w:rsidRPr="00905498" w:rsidRDefault="00905498">
                            <w:pPr>
                              <w:rPr>
                                <w:color w:val="293B90" w:themeColor="accent2"/>
                                <w:sz w:val="22"/>
                                <w:lang w:val="en-IN"/>
                              </w:rPr>
                            </w:pPr>
                            <w:r w:rsidRPr="00905498">
                              <w:rPr>
                                <w:color w:val="293B90" w:themeColor="accent2"/>
                                <w:sz w:val="22"/>
                                <w:lang w:val="en-IN"/>
                              </w:rPr>
                              <w:t>Ready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7A980" id="Text Box 48" o:spid="_x0000_s1044" type="#_x0000_t202" style="position:absolute;margin-left:138.9pt;margin-top:.55pt;width:59.3pt;height:23.85pt;z-index:2517135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HiLGwIAADM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" filled="f" stroked="f" strokeweight=".5pt">
                <v:textbox>
                  <w:txbxContent>
                    <w:p w14:paraId="28BADEE9" w14:textId="04A59286" w:rsidR="00905498" w:rsidRPr="00905498" w:rsidRDefault="00905498">
                      <w:pPr>
                        <w:rPr>
                          <w:color w:val="293B90" w:themeColor="accent2"/>
                          <w:sz w:val="22"/>
                          <w:lang w:val="en-IN"/>
                        </w:rPr>
                      </w:pPr>
                      <w:r w:rsidRPr="00905498">
                        <w:rPr>
                          <w:color w:val="293B90" w:themeColor="accent2"/>
                          <w:sz w:val="22"/>
                          <w:lang w:val="en-IN"/>
                        </w:rPr>
                        <w:t>Ready</w:t>
                      </w:r>
                    </w:p>
                  </w:txbxContent>
                </v:textbox>
              </v:shape>
            </w:pict>
          </mc:Fallback>
        </mc:AlternateContent>
      </w:r>
    </w:p>
    <w:p w14:paraId="1ED9B152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2A518D5B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3939306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64E12B4D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1D4B7D4C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9BF2481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5A7F65A7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E103606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F0C0939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824F98D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27807EC4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1CE74729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26AF0911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4533E60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179020C3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7E46A181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289E8BE0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521CF54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22E76A54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B15A1FC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440525F0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C473FE8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4454E3DB" w14:textId="690A16AA" w:rsidR="008234E3" w:rsidRDefault="00613305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5" behindDoc="0" locked="0" layoutInCell="1" allowOverlap="1" wp14:anchorId="78645566" wp14:editId="53B5BAD8">
                <wp:simplePos x="0" y="0"/>
                <wp:positionH relativeFrom="column">
                  <wp:posOffset>4629258</wp:posOffset>
                </wp:positionH>
                <wp:positionV relativeFrom="paragraph">
                  <wp:posOffset>177335</wp:posOffset>
                </wp:positionV>
                <wp:extent cx="1635617" cy="315532"/>
                <wp:effectExtent l="0" t="0" r="0" b="0"/>
                <wp:wrapNone/>
                <wp:docPr id="1957647708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617" cy="3155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105AE8" w14:textId="5E70AB98" w:rsidR="00F7106E" w:rsidRPr="00991A15" w:rsidRDefault="00F7106E">
                            <w:pPr>
                              <w:rPr>
                                <w:sz w:val="22"/>
                              </w:rPr>
                            </w:pPr>
                            <w:r w:rsidRPr="00991A15">
                              <w:rPr>
                                <w:sz w:val="22"/>
                              </w:rPr>
                              <w:t xml:space="preserve">Multiple </w:t>
                            </w:r>
                            <w:r w:rsidR="0009499F">
                              <w:rPr>
                                <w:sz w:val="22"/>
                              </w:rPr>
                              <w:t xml:space="preserve">bit </w:t>
                            </w:r>
                            <w:r w:rsidR="00991A15" w:rsidRPr="00991A15">
                              <w:rPr>
                                <w:sz w:val="22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45566" id="Text Box 56" o:spid="_x0000_s1045" type="#_x0000_t202" style="position:absolute;margin-left:364.5pt;margin-top:13.95pt;width:128.8pt;height:24.85pt;z-index:2517186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" filled="f" stroked="f" strokeweight=".5pt">
                <v:textbox>
                  <w:txbxContent>
                    <w:p w14:paraId="4F105AE8" w14:textId="5E70AB98" w:rsidR="00F7106E" w:rsidRPr="00991A15" w:rsidRDefault="00F7106E">
                      <w:pPr>
                        <w:rPr>
                          <w:sz w:val="22"/>
                        </w:rPr>
                      </w:pPr>
                      <w:r w:rsidRPr="00991A15">
                        <w:rPr>
                          <w:sz w:val="22"/>
                        </w:rPr>
                        <w:t xml:space="preserve">Multiple </w:t>
                      </w:r>
                      <w:r w:rsidR="0009499F">
                        <w:rPr>
                          <w:sz w:val="22"/>
                        </w:rPr>
                        <w:t xml:space="preserve">bit </w:t>
                      </w:r>
                      <w:r w:rsidR="00991A15" w:rsidRPr="00991A15">
                        <w:rPr>
                          <w:sz w:val="22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</w:p>
    <w:p w14:paraId="737A5BE5" w14:textId="24065093" w:rsidR="008234E3" w:rsidRDefault="00613305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1" behindDoc="0" locked="0" layoutInCell="1" allowOverlap="1" wp14:anchorId="5901AA03" wp14:editId="384815F3">
                <wp:simplePos x="0" y="0"/>
                <wp:positionH relativeFrom="column">
                  <wp:posOffset>1080761</wp:posOffset>
                </wp:positionH>
                <wp:positionV relativeFrom="paragraph">
                  <wp:posOffset>14408</wp:posOffset>
                </wp:positionV>
                <wp:extent cx="1397358" cy="315533"/>
                <wp:effectExtent l="0" t="0" r="0" b="0"/>
                <wp:wrapNone/>
                <wp:docPr id="2058274433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358" cy="3155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6C26BB" w14:textId="295EF9DE" w:rsidR="00F7106E" w:rsidRPr="00F7106E" w:rsidRDefault="00F7106E">
                            <w:pPr>
                              <w:rPr>
                                <w:sz w:val="22"/>
                              </w:rPr>
                            </w:pPr>
                            <w:r w:rsidRPr="00F7106E">
                              <w:rPr>
                                <w:sz w:val="22"/>
                              </w:rPr>
                              <w:t xml:space="preserve">Single </w:t>
                            </w:r>
                            <w:r w:rsidR="0009499F">
                              <w:rPr>
                                <w:sz w:val="22"/>
                              </w:rPr>
                              <w:t xml:space="preserve">bit </w:t>
                            </w:r>
                            <w:r w:rsidRPr="00F7106E">
                              <w:rPr>
                                <w:sz w:val="22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1AA03" id="Text Box 55" o:spid="_x0000_s1046" type="#_x0000_t202" style="position:absolute;margin-left:85.1pt;margin-top:1.15pt;width:110.05pt;height:24.85pt;z-index:2517176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" filled="f" stroked="f" strokeweight=".5pt">
                <v:textbox>
                  <w:txbxContent>
                    <w:p w14:paraId="7E6C26BB" w14:textId="295EF9DE" w:rsidR="00F7106E" w:rsidRPr="00F7106E" w:rsidRDefault="00F7106E">
                      <w:pPr>
                        <w:rPr>
                          <w:sz w:val="22"/>
                        </w:rPr>
                      </w:pPr>
                      <w:r w:rsidRPr="00F7106E">
                        <w:rPr>
                          <w:sz w:val="22"/>
                        </w:rPr>
                        <w:t xml:space="preserve">Single </w:t>
                      </w:r>
                      <w:r w:rsidR="0009499F">
                        <w:rPr>
                          <w:sz w:val="22"/>
                        </w:rPr>
                        <w:t xml:space="preserve">bit </w:t>
                      </w:r>
                      <w:r w:rsidRPr="00F7106E">
                        <w:rPr>
                          <w:sz w:val="22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</w:p>
    <w:p w14:paraId="62E9BE99" w14:textId="65B09F86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44894D5D" w14:textId="5447FEE2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BE10262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7349CBE9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CAAE0F6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FB3F02E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17FFD6AE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1C952494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D92D4AA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5CD92331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4661C73A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1285026B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770F9B53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5D017653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5B7B8A6A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91719B3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646C4B2C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16AD31B7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26A9EEA3" w14:textId="343894F2" w:rsidR="008234E3" w:rsidRDefault="00C95F58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9679" behindDoc="0" locked="0" layoutInCell="1" allowOverlap="1" wp14:anchorId="79B6E858" wp14:editId="7C406A29">
                <wp:simplePos x="0" y="0"/>
                <wp:positionH relativeFrom="column">
                  <wp:posOffset>45076</wp:posOffset>
                </wp:positionH>
                <wp:positionV relativeFrom="paragraph">
                  <wp:posOffset>-229245</wp:posOffset>
                </wp:positionV>
                <wp:extent cx="7205730" cy="10599313"/>
                <wp:effectExtent l="0" t="0" r="14605" b="12065"/>
                <wp:wrapNone/>
                <wp:docPr id="986803435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5730" cy="105993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A88A0" w14:textId="21B7A77F" w:rsidR="00176973" w:rsidRDefault="00606D7B">
                            <w:pPr>
                              <w:rPr>
                                <w:rFonts w:ascii="Amasis MT Pro Medium" w:hAnsi="Amasis MT Pro Medium"/>
                                <w:color w:val="293B90" w:themeColor="accent2"/>
                                <w:sz w:val="32"/>
                                <w:szCs w:val="32"/>
                              </w:rPr>
                            </w:pPr>
                            <w:r w:rsidRPr="00606D7B">
                              <w:rPr>
                                <w:rFonts w:ascii="Amasis MT Pro Medium" w:hAnsi="Amasis MT Pro Medium"/>
                                <w:color w:val="293B90" w:themeColor="accent2"/>
                                <w:sz w:val="32"/>
                                <w:szCs w:val="32"/>
                              </w:rPr>
                              <w:t>Read Transaction</w:t>
                            </w:r>
                          </w:p>
                          <w:p w14:paraId="009BAA06" w14:textId="66F7CE67" w:rsidR="00176973" w:rsidRDefault="003013CF">
                            <w:pPr>
                              <w:rPr>
                                <w:rFonts w:ascii="Amasis MT Pro Medium" w:hAnsi="Amasis MT Pro Medium"/>
                                <w:color w:val="293B90" w:themeColor="accent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18930E" wp14:editId="1192700B">
                                  <wp:extent cx="3222394" cy="1777285"/>
                                  <wp:effectExtent l="0" t="0" r="0" b="0"/>
                                  <wp:docPr id="872871374" name="Picture 1" descr="A yellow and blue dia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2871374" name="Picture 1" descr="A yellow and blue diagram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36833" cy="18955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B6330A" wp14:editId="13CB2354">
                                  <wp:extent cx="3760631" cy="1634867"/>
                                  <wp:effectExtent l="0" t="0" r="0" b="3810"/>
                                  <wp:docPr id="1901006076" name="Picture 1" descr="A diagram of a char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1006076" name="Picture 1" descr="A diagram of a char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50052" cy="16737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2373F58" w14:textId="77777777" w:rsidR="00BE103B" w:rsidRPr="00977ABD" w:rsidRDefault="00BE103B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30F448CB" w14:textId="0C85D13D" w:rsidR="00176973" w:rsidRPr="00977ABD" w:rsidRDefault="00BE103B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First, there is a handshake on the Read Address (AR) channel</w:t>
                            </w:r>
                          </w:p>
                          <w:p w14:paraId="653AC268" w14:textId="62D5141D" w:rsidR="00E35ACC" w:rsidRPr="00977ABD" w:rsidRDefault="00E35ACC" w:rsidP="00CA662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In clock cycle 2, the master communicates the address of the read to the slave on ARADDR and asserts ARVALID. </w:t>
                            </w:r>
                          </w:p>
                          <w:p w14:paraId="4C3771EB" w14:textId="65676AF3" w:rsidR="00E35ACC" w:rsidRPr="00977ABD" w:rsidRDefault="00E35ACC" w:rsidP="00CA662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In clock cycle 3, the slave asserts ARREADY to indicate that it is ready to receive the address value. </w:t>
                            </w:r>
                          </w:p>
                          <w:p w14:paraId="45D71F12" w14:textId="05A5F2AE" w:rsidR="00E35ACC" w:rsidRPr="00977ABD" w:rsidRDefault="00E35ACC" w:rsidP="00CA662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The handshake completes on the rising edge of clock cycle 4. </w:t>
                            </w:r>
                          </w:p>
                          <w:p w14:paraId="0913F9BD" w14:textId="77777777" w:rsidR="00E35ACC" w:rsidRPr="00977ABD" w:rsidRDefault="00E35ACC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41899EA5" w14:textId="68CFDB11" w:rsidR="00E35ACC" w:rsidRPr="00977ABD" w:rsidRDefault="00E35ACC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Next, on the Read (R) channel, the slave transfers the data to the master.</w:t>
                            </w:r>
                          </w:p>
                          <w:p w14:paraId="624BB1E7" w14:textId="5AE66F2A" w:rsidR="00CA6627" w:rsidRPr="00977ABD" w:rsidRDefault="00CA6627" w:rsidP="00CA662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In clock cycle n, the master indicates that it is waiting to receive the data by asserting RREADY. </w:t>
                            </w:r>
                          </w:p>
                          <w:p w14:paraId="12B35B11" w14:textId="6EB38D7F" w:rsidR="00CA6627" w:rsidRPr="00977ABD" w:rsidRDefault="00CA6627" w:rsidP="00CA662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The slave retrieves the data and places it on RDATA in clock cycle n+2. In this case, because this is a single data transaction, the slave also sets the RLAST signal to </w:t>
                            </w:r>
                            <w:r w:rsidR="00AC3572" w:rsidRPr="00977A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high. At</w:t>
                            </w:r>
                            <w:r w:rsidRPr="00977A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the same time, the slave uses RRESP to indicate the success or failure of the read transaction to the </w:t>
                            </w:r>
                            <w:r w:rsidR="00EB309E" w:rsidRPr="00977A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master and</w:t>
                            </w:r>
                            <w:r w:rsidRPr="00977A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asserts RVALID. </w:t>
                            </w:r>
                          </w:p>
                          <w:p w14:paraId="080A4883" w14:textId="17A4C45A" w:rsidR="00CA6627" w:rsidRPr="00977ABD" w:rsidRDefault="00CA6627" w:rsidP="00CA662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Because RREADY is already asserted by the master, the handshake completes on the rising edge of clock cycle n+3.</w:t>
                            </w:r>
                          </w:p>
                          <w:p w14:paraId="4EB60E59" w14:textId="77777777" w:rsidR="00EB309E" w:rsidRPr="00977ABD" w:rsidRDefault="00EB309E" w:rsidP="00EB309E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47581B79" w14:textId="145E08F8" w:rsidR="00EB309E" w:rsidRPr="00977ABD" w:rsidRDefault="00EB309E" w:rsidP="00EB309E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One difference between a read transaction and a write transaction is that for a read transaction there is an RRESP response for every transfer in the transaction. This is because, in the write transaction, the slave must send the response as a separate transfer on the B channel. In the read transaction, the slave uses the same channel to send the data back to the master and to indicate the status of the read operation.</w:t>
                            </w:r>
                          </w:p>
                          <w:p w14:paraId="77BFC39F" w14:textId="77777777" w:rsidR="001B48DD" w:rsidRPr="00977ABD" w:rsidRDefault="001B48DD" w:rsidP="00EB309E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05FE0560" w14:textId="7D9927F3" w:rsidR="001B48DD" w:rsidRPr="00977ABD" w:rsidRDefault="001B48DD" w:rsidP="00EB309E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77ABD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If an error</w:t>
                            </w:r>
                            <w:r w:rsidR="00E361DD" w:rsidRPr="00977ABD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77ABD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is indicated for any of the transfers in the transaction, the full indicated length of the transaction must still be completed. There is no such thing as early burst termination</w:t>
                            </w:r>
                            <w:r w:rsidR="00E361DD" w:rsidRPr="00977ABD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9EAB980" w14:textId="77777777" w:rsidR="00946D07" w:rsidRPr="00977ABD" w:rsidRDefault="00946D07" w:rsidP="00EB309E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564DAF8" w14:textId="0E377815" w:rsidR="00946D07" w:rsidRPr="00F64C55" w:rsidRDefault="00946D07" w:rsidP="00EB309E">
                            <w:pPr>
                              <w:rPr>
                                <w:rFonts w:cstheme="minorHAnsi"/>
                                <w:b/>
                                <w:bCs/>
                                <w:color w:val="0084DC" w:themeColor="accent1" w:themeShade="BF"/>
                                <w:sz w:val="32"/>
                                <w:szCs w:val="32"/>
                              </w:rPr>
                            </w:pPr>
                            <w:r w:rsidRPr="00F64C55">
                              <w:rPr>
                                <w:rFonts w:cstheme="minorHAnsi"/>
                                <w:b/>
                                <w:bCs/>
                                <w:color w:val="0084DC" w:themeColor="accent1" w:themeShade="BF"/>
                                <w:sz w:val="32"/>
                                <w:szCs w:val="32"/>
                              </w:rPr>
                              <w:t>Response signaling</w:t>
                            </w:r>
                            <w:r w:rsidR="00EC7E60" w:rsidRPr="00F64C55">
                              <w:rPr>
                                <w:rFonts w:cstheme="minorHAnsi"/>
                                <w:b/>
                                <w:bCs/>
                                <w:color w:val="0084DC" w:themeColor="accent1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6C1036B5" w14:textId="77777777" w:rsidR="00345DCB" w:rsidRPr="00977ABD" w:rsidRDefault="00345DCB" w:rsidP="00EB309E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For read transactions, the response information from the slave is signaled on the read data channel using RRESP. </w:t>
                            </w:r>
                          </w:p>
                          <w:p w14:paraId="062B4672" w14:textId="77777777" w:rsidR="00345DCB" w:rsidRPr="00977ABD" w:rsidRDefault="00345DCB" w:rsidP="00EB309E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For write transactions, the response information is signaled on the write response channel using BRESP. </w:t>
                            </w:r>
                          </w:p>
                          <w:p w14:paraId="22F01721" w14:textId="296B60C2" w:rsidR="008C11B7" w:rsidRPr="00977ABD" w:rsidRDefault="00345DCB" w:rsidP="00EB309E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RRESP and BRESP are both composed of two bits, and the encoding of these signals can transfer four responses,</w:t>
                            </w:r>
                          </w:p>
                          <w:p w14:paraId="1A5C95B3" w14:textId="77777777" w:rsidR="000E1446" w:rsidRPr="00977ABD" w:rsidRDefault="000E1446" w:rsidP="00EB309E">
                            <w:pPr>
                              <w:rPr>
                                <w:rFonts w:cstheme="minorHAnsi"/>
                                <w:sz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980"/>
                              <w:gridCol w:w="8823"/>
                            </w:tblGrid>
                            <w:tr w:rsidR="008C11B7" w:rsidRPr="00977ABD" w14:paraId="1CD5A251" w14:textId="77777777" w:rsidTr="000E1446">
                              <w:trPr>
                                <w:trHeight w:val="466"/>
                              </w:trPr>
                              <w:tc>
                                <w:tcPr>
                                  <w:tcW w:w="1980" w:type="dxa"/>
                                </w:tcPr>
                                <w:p w14:paraId="3C7AEC41" w14:textId="0A0DD58B" w:rsidR="008C11B7" w:rsidRPr="00977ABD" w:rsidRDefault="006B14F9" w:rsidP="006B14F9">
                                  <w:pPr>
                                    <w:jc w:val="center"/>
                                    <w:rPr>
                                      <w:rFonts w:cstheme="minorHAnsi"/>
                                      <w:sz w:val="22"/>
                                    </w:rPr>
                                  </w:pPr>
                                  <w:r w:rsidRPr="00977ABD">
                                    <w:rPr>
                                      <w:rFonts w:cstheme="minorHAnsi"/>
                                      <w:sz w:val="22"/>
                                    </w:rPr>
                                    <w:t>Response code</w:t>
                                  </w:r>
                                </w:p>
                              </w:tc>
                              <w:tc>
                                <w:tcPr>
                                  <w:tcW w:w="8823" w:type="dxa"/>
                                </w:tcPr>
                                <w:p w14:paraId="52C64F1B" w14:textId="36DA907C" w:rsidR="008C11B7" w:rsidRPr="00977ABD" w:rsidRDefault="006B14F9" w:rsidP="00EB309E">
                                  <w:pPr>
                                    <w:rPr>
                                      <w:rFonts w:cstheme="minorHAnsi"/>
                                      <w:sz w:val="22"/>
                                    </w:rPr>
                                  </w:pPr>
                                  <w:r w:rsidRPr="00977ABD">
                                    <w:rPr>
                                      <w:rFonts w:cstheme="minorHAnsi"/>
                                      <w:sz w:val="22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8C11B7" w:rsidRPr="00977ABD" w14:paraId="07E15101" w14:textId="77777777" w:rsidTr="000E1446">
                              <w:trPr>
                                <w:trHeight w:val="466"/>
                              </w:trPr>
                              <w:tc>
                                <w:tcPr>
                                  <w:tcW w:w="1980" w:type="dxa"/>
                                </w:tcPr>
                                <w:p w14:paraId="4AC0B94B" w14:textId="31865947" w:rsidR="008C11B7" w:rsidRPr="00977ABD" w:rsidRDefault="006B14F9" w:rsidP="00EB309E">
                                  <w:pPr>
                                    <w:rPr>
                                      <w:rFonts w:cstheme="minorHAnsi"/>
                                      <w:sz w:val="22"/>
                                    </w:rPr>
                                  </w:pPr>
                                  <w:r w:rsidRPr="00977ABD">
                                    <w:rPr>
                                      <w:rFonts w:cstheme="minorHAnsi"/>
                                      <w:sz w:val="22"/>
                                    </w:rPr>
                                    <w:t xml:space="preserve">   00 - OKAY</w:t>
                                  </w:r>
                                </w:p>
                              </w:tc>
                              <w:tc>
                                <w:tcPr>
                                  <w:tcW w:w="8823" w:type="dxa"/>
                                </w:tcPr>
                                <w:p w14:paraId="5E91511B" w14:textId="019C57F3" w:rsidR="008C11B7" w:rsidRPr="00977ABD" w:rsidRDefault="008F6A35" w:rsidP="00EB309E">
                                  <w:pPr>
                                    <w:rPr>
                                      <w:rFonts w:cstheme="minorHAnsi"/>
                                      <w:sz w:val="22"/>
                                    </w:rPr>
                                  </w:pPr>
                                  <w:r w:rsidRPr="00977ABD">
                                    <w:rPr>
                                      <w:rFonts w:cstheme="minorHAnsi"/>
                                      <w:sz w:val="22"/>
                                    </w:rPr>
                                    <w:t>OKAY indicates that a normal access has been successful.</w:t>
                                  </w:r>
                                  <w:r w:rsidR="002F6DEA" w:rsidRPr="00977ABD">
                                    <w:rPr>
                                      <w:rFonts w:cstheme="minorHAnsi"/>
                                      <w:sz w:val="22"/>
                                    </w:rPr>
                                    <w:t xml:space="preserve"> </w:t>
                                  </w:r>
                                  <w:r w:rsidR="003728B0" w:rsidRPr="00977ABD">
                                    <w:rPr>
                                      <w:rFonts w:cstheme="minorHAnsi"/>
                                      <w:sz w:val="22"/>
                                    </w:rPr>
                                    <w:t>This response can also indicate that an exclusive access has failed. An exclusive access is when more than one master can access a slave at once, but these masters cannot access the same memory range.</w:t>
                                  </w:r>
                                </w:p>
                              </w:tc>
                            </w:tr>
                            <w:tr w:rsidR="008C11B7" w:rsidRPr="00977ABD" w14:paraId="2468A462" w14:textId="77777777" w:rsidTr="000E1446">
                              <w:trPr>
                                <w:trHeight w:val="466"/>
                              </w:trPr>
                              <w:tc>
                                <w:tcPr>
                                  <w:tcW w:w="1980" w:type="dxa"/>
                                </w:tcPr>
                                <w:p w14:paraId="69ED3ED2" w14:textId="00AEFD51" w:rsidR="008C11B7" w:rsidRPr="00977ABD" w:rsidRDefault="002862AF" w:rsidP="00EB309E">
                                  <w:pPr>
                                    <w:rPr>
                                      <w:rFonts w:cstheme="minorHAnsi"/>
                                      <w:sz w:val="22"/>
                                    </w:rPr>
                                  </w:pPr>
                                  <w:r w:rsidRPr="00977ABD">
                                    <w:rPr>
                                      <w:rFonts w:cstheme="minorHAnsi"/>
                                      <w:sz w:val="22"/>
                                    </w:rPr>
                                    <w:t xml:space="preserve">   01 - EXOKAY</w:t>
                                  </w:r>
                                </w:p>
                              </w:tc>
                              <w:tc>
                                <w:tcPr>
                                  <w:tcW w:w="8823" w:type="dxa"/>
                                </w:tcPr>
                                <w:p w14:paraId="4D8FE59D" w14:textId="1243962D" w:rsidR="008C11B7" w:rsidRPr="00977ABD" w:rsidRDefault="002F6DEA" w:rsidP="00EB309E">
                                  <w:pPr>
                                    <w:rPr>
                                      <w:rFonts w:cstheme="minorHAnsi"/>
                                      <w:sz w:val="22"/>
                                    </w:rPr>
                                  </w:pPr>
                                  <w:r w:rsidRPr="00977ABD">
                                    <w:rPr>
                                      <w:rFonts w:cstheme="minorHAnsi"/>
                                      <w:sz w:val="22"/>
                                    </w:rPr>
                                    <w:t>Exclusive access okay, indicates that either the read or write portion of an exclusive access has been successful</w:t>
                                  </w:r>
                                </w:p>
                              </w:tc>
                            </w:tr>
                            <w:tr w:rsidR="008C11B7" w:rsidRPr="00977ABD" w14:paraId="2870770F" w14:textId="77777777" w:rsidTr="000E1446">
                              <w:trPr>
                                <w:trHeight w:val="449"/>
                              </w:trPr>
                              <w:tc>
                                <w:tcPr>
                                  <w:tcW w:w="1980" w:type="dxa"/>
                                </w:tcPr>
                                <w:p w14:paraId="5D77101A" w14:textId="09DF30CC" w:rsidR="008C11B7" w:rsidRPr="00977ABD" w:rsidRDefault="002862AF" w:rsidP="00EB309E">
                                  <w:pPr>
                                    <w:rPr>
                                      <w:rFonts w:cstheme="minorHAnsi"/>
                                      <w:sz w:val="22"/>
                                    </w:rPr>
                                  </w:pPr>
                                  <w:r w:rsidRPr="00977ABD">
                                    <w:rPr>
                                      <w:rFonts w:cstheme="minorHAnsi"/>
                                      <w:sz w:val="22"/>
                                    </w:rPr>
                                    <w:t xml:space="preserve">   10 – SLVERR</w:t>
                                  </w:r>
                                </w:p>
                              </w:tc>
                              <w:tc>
                                <w:tcPr>
                                  <w:tcW w:w="8823" w:type="dxa"/>
                                </w:tcPr>
                                <w:p w14:paraId="3BB1A0BE" w14:textId="4A11C718" w:rsidR="008C11B7" w:rsidRPr="00977ABD" w:rsidRDefault="00441D59" w:rsidP="00EB309E">
                                  <w:pPr>
                                    <w:rPr>
                                      <w:rFonts w:cstheme="minorHAnsi"/>
                                      <w:sz w:val="22"/>
                                    </w:rPr>
                                  </w:pPr>
                                  <w:r w:rsidRPr="00977ABD">
                                    <w:rPr>
                                      <w:rFonts w:cstheme="minorHAnsi"/>
                                      <w:sz w:val="22"/>
                                    </w:rPr>
                                    <w:t>Slave error is R is used when the access has reached the slave successfully, but the slave wants to return an error condition to the originating master.</w:t>
                                  </w:r>
                                </w:p>
                              </w:tc>
                            </w:tr>
                            <w:tr w:rsidR="008C11B7" w:rsidRPr="00977ABD" w14:paraId="3AF4AD59" w14:textId="77777777" w:rsidTr="000E1446">
                              <w:trPr>
                                <w:trHeight w:val="466"/>
                              </w:trPr>
                              <w:tc>
                                <w:tcPr>
                                  <w:tcW w:w="1980" w:type="dxa"/>
                                </w:tcPr>
                                <w:p w14:paraId="7D9452B6" w14:textId="05B6157C" w:rsidR="008C11B7" w:rsidRPr="00977ABD" w:rsidRDefault="002862AF" w:rsidP="00EB309E">
                                  <w:pPr>
                                    <w:rPr>
                                      <w:rFonts w:cstheme="minorHAnsi"/>
                                      <w:sz w:val="22"/>
                                    </w:rPr>
                                  </w:pPr>
                                  <w:r w:rsidRPr="00977ABD">
                                    <w:rPr>
                                      <w:rFonts w:cstheme="minorHAnsi"/>
                                      <w:sz w:val="22"/>
                                    </w:rPr>
                                    <w:t xml:space="preserve">   11 - DECERR</w:t>
                                  </w:r>
                                </w:p>
                              </w:tc>
                              <w:tc>
                                <w:tcPr>
                                  <w:tcW w:w="8823" w:type="dxa"/>
                                </w:tcPr>
                                <w:p w14:paraId="3E360F45" w14:textId="2ADD4DA1" w:rsidR="008C11B7" w:rsidRPr="00977ABD" w:rsidRDefault="000E1446" w:rsidP="00EB309E">
                                  <w:pPr>
                                    <w:rPr>
                                      <w:rFonts w:cstheme="minorHAnsi"/>
                                      <w:sz w:val="22"/>
                                    </w:rPr>
                                  </w:pPr>
                                  <w:r w:rsidRPr="00977ABD">
                                    <w:rPr>
                                      <w:rFonts w:cstheme="minorHAnsi"/>
                                      <w:sz w:val="22"/>
                                    </w:rPr>
                                    <w:t>Decode error is often generated by an interconnect component to indicate that there is no slave at the transaction address.</w:t>
                                  </w:r>
                                </w:p>
                              </w:tc>
                            </w:tr>
                          </w:tbl>
                          <w:p w14:paraId="34721ECE" w14:textId="77777777" w:rsidR="008C11B7" w:rsidRPr="00345DCB" w:rsidRDefault="008C11B7" w:rsidP="00EB309E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6E858" id="Text Box 57" o:spid="_x0000_s1047" type="#_x0000_t202" style="position:absolute;margin-left:3.55pt;margin-top:-18.05pt;width:567.4pt;height:834.6pt;z-index:2517196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" fillcolor="white [3201]" strokecolor="#2664b0 [3206]" strokeweight="1pt">
                <v:textbox>
                  <w:txbxContent>
                    <w:p w14:paraId="62CA88A0" w14:textId="21B7A77F" w:rsidR="00176973" w:rsidRDefault="00606D7B">
                      <w:pPr>
                        <w:rPr>
                          <w:rFonts w:ascii="Amasis MT Pro Medium" w:hAnsi="Amasis MT Pro Medium"/>
                          <w:color w:val="293B90" w:themeColor="accent2"/>
                          <w:sz w:val="32"/>
                          <w:szCs w:val="32"/>
                        </w:rPr>
                      </w:pPr>
                      <w:r w:rsidRPr="00606D7B">
                        <w:rPr>
                          <w:rFonts w:ascii="Amasis MT Pro Medium" w:hAnsi="Amasis MT Pro Medium"/>
                          <w:color w:val="293B90" w:themeColor="accent2"/>
                          <w:sz w:val="32"/>
                          <w:szCs w:val="32"/>
                        </w:rPr>
                        <w:t>Read Transaction</w:t>
                      </w:r>
                    </w:p>
                    <w:p w14:paraId="009BAA06" w14:textId="66F7CE67" w:rsidR="00176973" w:rsidRDefault="003013CF">
                      <w:pPr>
                        <w:rPr>
                          <w:rFonts w:ascii="Amasis MT Pro Medium" w:hAnsi="Amasis MT Pro Medium"/>
                          <w:color w:val="293B90" w:themeColor="accent2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818930E" wp14:editId="1192700B">
                            <wp:extent cx="3222394" cy="1777285"/>
                            <wp:effectExtent l="0" t="0" r="0" b="0"/>
                            <wp:docPr id="872871374" name="Picture 1" descr="A yellow and blue dia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2871374" name="Picture 1" descr="A yellow and blue diagram&#10;&#10;AI-generated content may be incorrect.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36833" cy="18955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BB6330A" wp14:editId="13CB2354">
                            <wp:extent cx="3760631" cy="1634867"/>
                            <wp:effectExtent l="0" t="0" r="0" b="3810"/>
                            <wp:docPr id="1901006076" name="Picture 1" descr="A diagram of a char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1006076" name="Picture 1" descr="A diagram of a chart&#10;&#10;AI-generated content may be incorrect.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50052" cy="16737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2373F58" w14:textId="77777777" w:rsidR="00BE103B" w:rsidRPr="00977ABD" w:rsidRDefault="00BE103B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30F448CB" w14:textId="0C85D13D" w:rsidR="00176973" w:rsidRPr="00977ABD" w:rsidRDefault="00BE103B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77ABD">
                        <w:rPr>
                          <w:rFonts w:cstheme="minorHAnsi"/>
                          <w:sz w:val="24"/>
                          <w:szCs w:val="24"/>
                        </w:rPr>
                        <w:t>First, there is a handshake on the Read Address (AR) channel</w:t>
                      </w:r>
                    </w:p>
                    <w:p w14:paraId="653AC268" w14:textId="62D5141D" w:rsidR="00E35ACC" w:rsidRPr="00977ABD" w:rsidRDefault="00E35ACC" w:rsidP="00CA662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77ABD">
                        <w:rPr>
                          <w:rFonts w:cstheme="minorHAnsi"/>
                          <w:sz w:val="24"/>
                          <w:szCs w:val="24"/>
                        </w:rPr>
                        <w:t xml:space="preserve">In clock cycle 2, the master communicates the address of the read to the slave on ARADDR and asserts ARVALID. </w:t>
                      </w:r>
                    </w:p>
                    <w:p w14:paraId="4C3771EB" w14:textId="65676AF3" w:rsidR="00E35ACC" w:rsidRPr="00977ABD" w:rsidRDefault="00E35ACC" w:rsidP="00CA662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77ABD">
                        <w:rPr>
                          <w:rFonts w:cstheme="minorHAnsi"/>
                          <w:sz w:val="24"/>
                          <w:szCs w:val="24"/>
                        </w:rPr>
                        <w:t xml:space="preserve">In clock cycle 3, the slave asserts ARREADY to indicate that it is ready to receive the address value. </w:t>
                      </w:r>
                    </w:p>
                    <w:p w14:paraId="45D71F12" w14:textId="05A5F2AE" w:rsidR="00E35ACC" w:rsidRPr="00977ABD" w:rsidRDefault="00E35ACC" w:rsidP="00CA662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77ABD">
                        <w:rPr>
                          <w:rFonts w:cstheme="minorHAnsi"/>
                          <w:sz w:val="24"/>
                          <w:szCs w:val="24"/>
                        </w:rPr>
                        <w:t xml:space="preserve">The handshake completes on the rising edge of clock cycle 4. </w:t>
                      </w:r>
                    </w:p>
                    <w:p w14:paraId="0913F9BD" w14:textId="77777777" w:rsidR="00E35ACC" w:rsidRPr="00977ABD" w:rsidRDefault="00E35ACC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41899EA5" w14:textId="68CFDB11" w:rsidR="00E35ACC" w:rsidRPr="00977ABD" w:rsidRDefault="00E35ACC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77ABD">
                        <w:rPr>
                          <w:rFonts w:cstheme="minorHAnsi"/>
                          <w:sz w:val="24"/>
                          <w:szCs w:val="24"/>
                        </w:rPr>
                        <w:t>Next, on the Read (R) channel, the slave transfers the data to the master.</w:t>
                      </w:r>
                    </w:p>
                    <w:p w14:paraId="624BB1E7" w14:textId="5AE66F2A" w:rsidR="00CA6627" w:rsidRPr="00977ABD" w:rsidRDefault="00CA6627" w:rsidP="00CA662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77ABD">
                        <w:rPr>
                          <w:rFonts w:cstheme="minorHAnsi"/>
                          <w:sz w:val="24"/>
                          <w:szCs w:val="24"/>
                        </w:rPr>
                        <w:t xml:space="preserve">In clock cycle n, the master indicates that it is waiting to receive the data by asserting RREADY. </w:t>
                      </w:r>
                    </w:p>
                    <w:p w14:paraId="12B35B11" w14:textId="6EB38D7F" w:rsidR="00CA6627" w:rsidRPr="00977ABD" w:rsidRDefault="00CA6627" w:rsidP="00CA662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77ABD">
                        <w:rPr>
                          <w:rFonts w:cstheme="minorHAnsi"/>
                          <w:sz w:val="24"/>
                          <w:szCs w:val="24"/>
                        </w:rPr>
                        <w:t xml:space="preserve">The slave retrieves the data and places it on RDATA in clock cycle n+2. In this case, because this is a single data transaction, the slave also sets the RLAST signal to </w:t>
                      </w:r>
                      <w:r w:rsidR="00AC3572" w:rsidRPr="00977ABD">
                        <w:rPr>
                          <w:rFonts w:cstheme="minorHAnsi"/>
                          <w:sz w:val="24"/>
                          <w:szCs w:val="24"/>
                        </w:rPr>
                        <w:t>high. At</w:t>
                      </w:r>
                      <w:r w:rsidRPr="00977ABD">
                        <w:rPr>
                          <w:rFonts w:cstheme="minorHAnsi"/>
                          <w:sz w:val="24"/>
                          <w:szCs w:val="24"/>
                        </w:rPr>
                        <w:t xml:space="preserve"> the same time, the slave uses RRESP to indicate the success or failure of the read transaction to the </w:t>
                      </w:r>
                      <w:r w:rsidR="00EB309E" w:rsidRPr="00977ABD">
                        <w:rPr>
                          <w:rFonts w:cstheme="minorHAnsi"/>
                          <w:sz w:val="24"/>
                          <w:szCs w:val="24"/>
                        </w:rPr>
                        <w:t>master and</w:t>
                      </w:r>
                      <w:r w:rsidRPr="00977ABD">
                        <w:rPr>
                          <w:rFonts w:cstheme="minorHAnsi"/>
                          <w:sz w:val="24"/>
                          <w:szCs w:val="24"/>
                        </w:rPr>
                        <w:t xml:space="preserve"> asserts RVALID. </w:t>
                      </w:r>
                    </w:p>
                    <w:p w14:paraId="080A4883" w14:textId="17A4C45A" w:rsidR="00CA6627" w:rsidRPr="00977ABD" w:rsidRDefault="00CA6627" w:rsidP="00CA662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77ABD">
                        <w:rPr>
                          <w:rFonts w:cstheme="minorHAnsi"/>
                          <w:sz w:val="24"/>
                          <w:szCs w:val="24"/>
                        </w:rPr>
                        <w:t>Because RREADY is already asserted by the master, the handshake completes on the rising edge of clock cycle n+3.</w:t>
                      </w:r>
                    </w:p>
                    <w:p w14:paraId="4EB60E59" w14:textId="77777777" w:rsidR="00EB309E" w:rsidRPr="00977ABD" w:rsidRDefault="00EB309E" w:rsidP="00EB309E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47581B79" w14:textId="145E08F8" w:rsidR="00EB309E" w:rsidRPr="00977ABD" w:rsidRDefault="00EB309E" w:rsidP="00EB309E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77ABD">
                        <w:rPr>
                          <w:rFonts w:cstheme="minorHAnsi"/>
                          <w:sz w:val="24"/>
                          <w:szCs w:val="24"/>
                        </w:rPr>
                        <w:t>One difference between a read transaction and a write transaction is that for a read transaction there is an RRESP response for every transfer in the transaction. This is because, in the write transaction, the slave must send the response as a separate transfer on the B channel. In the read transaction, the slave uses the same channel to send the data back to the master and to indicate the status of the read operation.</w:t>
                      </w:r>
                    </w:p>
                    <w:p w14:paraId="77BFC39F" w14:textId="77777777" w:rsidR="001B48DD" w:rsidRPr="00977ABD" w:rsidRDefault="001B48DD" w:rsidP="00EB309E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05FE0560" w14:textId="7D9927F3" w:rsidR="001B48DD" w:rsidRPr="00977ABD" w:rsidRDefault="001B48DD" w:rsidP="00EB309E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977ABD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If an error</w:t>
                      </w:r>
                      <w:r w:rsidR="00E361DD" w:rsidRPr="00977ABD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977ABD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is indicated for any of the transfers in the transaction, the full indicated length of the transaction must still be completed. There is no such thing as early burst termination</w:t>
                      </w:r>
                      <w:r w:rsidR="00E361DD" w:rsidRPr="00977ABD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79EAB980" w14:textId="77777777" w:rsidR="00946D07" w:rsidRPr="00977ABD" w:rsidRDefault="00946D07" w:rsidP="00EB309E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564DAF8" w14:textId="0E377815" w:rsidR="00946D07" w:rsidRPr="00F64C55" w:rsidRDefault="00946D07" w:rsidP="00EB309E">
                      <w:pPr>
                        <w:rPr>
                          <w:rFonts w:cstheme="minorHAnsi"/>
                          <w:b/>
                          <w:bCs/>
                          <w:color w:val="0084DC" w:themeColor="accent1" w:themeShade="BF"/>
                          <w:sz w:val="32"/>
                          <w:szCs w:val="32"/>
                        </w:rPr>
                      </w:pPr>
                      <w:r w:rsidRPr="00F64C55">
                        <w:rPr>
                          <w:rFonts w:cstheme="minorHAnsi"/>
                          <w:b/>
                          <w:bCs/>
                          <w:color w:val="0084DC" w:themeColor="accent1" w:themeShade="BF"/>
                          <w:sz w:val="32"/>
                          <w:szCs w:val="32"/>
                        </w:rPr>
                        <w:t>Response signaling</w:t>
                      </w:r>
                      <w:r w:rsidR="00EC7E60" w:rsidRPr="00F64C55">
                        <w:rPr>
                          <w:rFonts w:cstheme="minorHAnsi"/>
                          <w:b/>
                          <w:bCs/>
                          <w:color w:val="0084DC" w:themeColor="accent1" w:themeShade="BF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6C1036B5" w14:textId="77777777" w:rsidR="00345DCB" w:rsidRPr="00977ABD" w:rsidRDefault="00345DCB" w:rsidP="00EB309E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77ABD">
                        <w:rPr>
                          <w:rFonts w:cstheme="minorHAnsi"/>
                          <w:sz w:val="24"/>
                          <w:szCs w:val="24"/>
                        </w:rPr>
                        <w:t xml:space="preserve">For read transactions, the response information from the slave is signaled on the read data channel using RRESP. </w:t>
                      </w:r>
                    </w:p>
                    <w:p w14:paraId="062B4672" w14:textId="77777777" w:rsidR="00345DCB" w:rsidRPr="00977ABD" w:rsidRDefault="00345DCB" w:rsidP="00EB309E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77ABD">
                        <w:rPr>
                          <w:rFonts w:cstheme="minorHAnsi"/>
                          <w:sz w:val="24"/>
                          <w:szCs w:val="24"/>
                        </w:rPr>
                        <w:t xml:space="preserve">For write transactions, the response information is signaled on the write response channel using BRESP. </w:t>
                      </w:r>
                    </w:p>
                    <w:p w14:paraId="22F01721" w14:textId="296B60C2" w:rsidR="008C11B7" w:rsidRPr="00977ABD" w:rsidRDefault="00345DCB" w:rsidP="00EB309E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77ABD">
                        <w:rPr>
                          <w:rFonts w:cstheme="minorHAnsi"/>
                          <w:sz w:val="24"/>
                          <w:szCs w:val="24"/>
                        </w:rPr>
                        <w:t>RRESP and BRESP are both composed of two bits, and the encoding of these signals can transfer four responses,</w:t>
                      </w:r>
                    </w:p>
                    <w:p w14:paraId="1A5C95B3" w14:textId="77777777" w:rsidR="000E1446" w:rsidRPr="00977ABD" w:rsidRDefault="000E1446" w:rsidP="00EB309E">
                      <w:pPr>
                        <w:rPr>
                          <w:rFonts w:cstheme="minorHAnsi"/>
                          <w:sz w:val="22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980"/>
                        <w:gridCol w:w="8823"/>
                      </w:tblGrid>
                      <w:tr w:rsidR="008C11B7" w:rsidRPr="00977ABD" w14:paraId="1CD5A251" w14:textId="77777777" w:rsidTr="000E1446">
                        <w:trPr>
                          <w:trHeight w:val="466"/>
                        </w:trPr>
                        <w:tc>
                          <w:tcPr>
                            <w:tcW w:w="1980" w:type="dxa"/>
                          </w:tcPr>
                          <w:p w14:paraId="3C7AEC41" w14:textId="0A0DD58B" w:rsidR="008C11B7" w:rsidRPr="00977ABD" w:rsidRDefault="006B14F9" w:rsidP="006B14F9">
                            <w:pPr>
                              <w:jc w:val="center"/>
                              <w:rPr>
                                <w:rFonts w:cstheme="minorHAnsi"/>
                                <w:sz w:val="22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2"/>
                              </w:rPr>
                              <w:t>Response code</w:t>
                            </w:r>
                          </w:p>
                        </w:tc>
                        <w:tc>
                          <w:tcPr>
                            <w:tcW w:w="8823" w:type="dxa"/>
                          </w:tcPr>
                          <w:p w14:paraId="52C64F1B" w14:textId="36DA907C" w:rsidR="008C11B7" w:rsidRPr="00977ABD" w:rsidRDefault="006B14F9" w:rsidP="00EB309E">
                            <w:pPr>
                              <w:rPr>
                                <w:rFonts w:cstheme="minorHAnsi"/>
                                <w:sz w:val="22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2"/>
                              </w:rPr>
                              <w:t>Description</w:t>
                            </w:r>
                          </w:p>
                        </w:tc>
                      </w:tr>
                      <w:tr w:rsidR="008C11B7" w:rsidRPr="00977ABD" w14:paraId="07E15101" w14:textId="77777777" w:rsidTr="000E1446">
                        <w:trPr>
                          <w:trHeight w:val="466"/>
                        </w:trPr>
                        <w:tc>
                          <w:tcPr>
                            <w:tcW w:w="1980" w:type="dxa"/>
                          </w:tcPr>
                          <w:p w14:paraId="4AC0B94B" w14:textId="31865947" w:rsidR="008C11B7" w:rsidRPr="00977ABD" w:rsidRDefault="006B14F9" w:rsidP="00EB309E">
                            <w:pPr>
                              <w:rPr>
                                <w:rFonts w:cstheme="minorHAnsi"/>
                                <w:sz w:val="22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2"/>
                              </w:rPr>
                              <w:t xml:space="preserve">   00 - OKAY</w:t>
                            </w:r>
                          </w:p>
                        </w:tc>
                        <w:tc>
                          <w:tcPr>
                            <w:tcW w:w="8823" w:type="dxa"/>
                          </w:tcPr>
                          <w:p w14:paraId="5E91511B" w14:textId="019C57F3" w:rsidR="008C11B7" w:rsidRPr="00977ABD" w:rsidRDefault="008F6A35" w:rsidP="00EB309E">
                            <w:pPr>
                              <w:rPr>
                                <w:rFonts w:cstheme="minorHAnsi"/>
                                <w:sz w:val="22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2"/>
                              </w:rPr>
                              <w:t>OKAY indicates that a normal access has been successful.</w:t>
                            </w:r>
                            <w:r w:rsidR="002F6DEA" w:rsidRPr="00977ABD">
                              <w:rPr>
                                <w:rFonts w:cstheme="minorHAnsi"/>
                                <w:sz w:val="22"/>
                              </w:rPr>
                              <w:t xml:space="preserve"> </w:t>
                            </w:r>
                            <w:r w:rsidR="003728B0" w:rsidRPr="00977ABD">
                              <w:rPr>
                                <w:rFonts w:cstheme="minorHAnsi"/>
                                <w:sz w:val="22"/>
                              </w:rPr>
                              <w:t>This response can also indicate that an exclusive access has failed. An exclusive access is when more than one master can access a slave at once, but these masters cannot access the same memory range.</w:t>
                            </w:r>
                          </w:p>
                        </w:tc>
                      </w:tr>
                      <w:tr w:rsidR="008C11B7" w:rsidRPr="00977ABD" w14:paraId="2468A462" w14:textId="77777777" w:rsidTr="000E1446">
                        <w:trPr>
                          <w:trHeight w:val="466"/>
                        </w:trPr>
                        <w:tc>
                          <w:tcPr>
                            <w:tcW w:w="1980" w:type="dxa"/>
                          </w:tcPr>
                          <w:p w14:paraId="69ED3ED2" w14:textId="00AEFD51" w:rsidR="008C11B7" w:rsidRPr="00977ABD" w:rsidRDefault="002862AF" w:rsidP="00EB309E">
                            <w:pPr>
                              <w:rPr>
                                <w:rFonts w:cstheme="minorHAnsi"/>
                                <w:sz w:val="22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2"/>
                              </w:rPr>
                              <w:t xml:space="preserve">   01 - EXOKAY</w:t>
                            </w:r>
                          </w:p>
                        </w:tc>
                        <w:tc>
                          <w:tcPr>
                            <w:tcW w:w="8823" w:type="dxa"/>
                          </w:tcPr>
                          <w:p w14:paraId="4D8FE59D" w14:textId="1243962D" w:rsidR="008C11B7" w:rsidRPr="00977ABD" w:rsidRDefault="002F6DEA" w:rsidP="00EB309E">
                            <w:pPr>
                              <w:rPr>
                                <w:rFonts w:cstheme="minorHAnsi"/>
                                <w:sz w:val="22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2"/>
                              </w:rPr>
                              <w:t>Exclusive access okay, indicates that either the read or write portion of an exclusive access has been successful</w:t>
                            </w:r>
                          </w:p>
                        </w:tc>
                      </w:tr>
                      <w:tr w:rsidR="008C11B7" w:rsidRPr="00977ABD" w14:paraId="2870770F" w14:textId="77777777" w:rsidTr="000E1446">
                        <w:trPr>
                          <w:trHeight w:val="449"/>
                        </w:trPr>
                        <w:tc>
                          <w:tcPr>
                            <w:tcW w:w="1980" w:type="dxa"/>
                          </w:tcPr>
                          <w:p w14:paraId="5D77101A" w14:textId="09DF30CC" w:rsidR="008C11B7" w:rsidRPr="00977ABD" w:rsidRDefault="002862AF" w:rsidP="00EB309E">
                            <w:pPr>
                              <w:rPr>
                                <w:rFonts w:cstheme="minorHAnsi"/>
                                <w:sz w:val="22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2"/>
                              </w:rPr>
                              <w:t xml:space="preserve">   10 – SLVERR</w:t>
                            </w:r>
                          </w:p>
                        </w:tc>
                        <w:tc>
                          <w:tcPr>
                            <w:tcW w:w="8823" w:type="dxa"/>
                          </w:tcPr>
                          <w:p w14:paraId="3BB1A0BE" w14:textId="4A11C718" w:rsidR="008C11B7" w:rsidRPr="00977ABD" w:rsidRDefault="00441D59" w:rsidP="00EB309E">
                            <w:pPr>
                              <w:rPr>
                                <w:rFonts w:cstheme="minorHAnsi"/>
                                <w:sz w:val="22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2"/>
                              </w:rPr>
                              <w:t>Slave error is R is used when the access has reached the slave successfully, but the slave wants to return an error condition to the originating master.</w:t>
                            </w:r>
                          </w:p>
                        </w:tc>
                      </w:tr>
                      <w:tr w:rsidR="008C11B7" w:rsidRPr="00977ABD" w14:paraId="3AF4AD59" w14:textId="77777777" w:rsidTr="000E1446">
                        <w:trPr>
                          <w:trHeight w:val="466"/>
                        </w:trPr>
                        <w:tc>
                          <w:tcPr>
                            <w:tcW w:w="1980" w:type="dxa"/>
                          </w:tcPr>
                          <w:p w14:paraId="7D9452B6" w14:textId="05B6157C" w:rsidR="008C11B7" w:rsidRPr="00977ABD" w:rsidRDefault="002862AF" w:rsidP="00EB309E">
                            <w:pPr>
                              <w:rPr>
                                <w:rFonts w:cstheme="minorHAnsi"/>
                                <w:sz w:val="22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2"/>
                              </w:rPr>
                              <w:t xml:space="preserve">   11 - DECERR</w:t>
                            </w:r>
                          </w:p>
                        </w:tc>
                        <w:tc>
                          <w:tcPr>
                            <w:tcW w:w="8823" w:type="dxa"/>
                          </w:tcPr>
                          <w:p w14:paraId="3E360F45" w14:textId="2ADD4DA1" w:rsidR="008C11B7" w:rsidRPr="00977ABD" w:rsidRDefault="000E1446" w:rsidP="00EB309E">
                            <w:pPr>
                              <w:rPr>
                                <w:rFonts w:cstheme="minorHAnsi"/>
                                <w:sz w:val="22"/>
                              </w:rPr>
                            </w:pPr>
                            <w:r w:rsidRPr="00977ABD">
                              <w:rPr>
                                <w:rFonts w:cstheme="minorHAnsi"/>
                                <w:sz w:val="22"/>
                              </w:rPr>
                              <w:t>Decode error is often generated by an interconnect component to indicate that there is no slave at the transaction address.</w:t>
                            </w:r>
                          </w:p>
                        </w:tc>
                      </w:tr>
                    </w:tbl>
                    <w:p w14:paraId="34721ECE" w14:textId="77777777" w:rsidR="008C11B7" w:rsidRPr="00345DCB" w:rsidRDefault="008C11B7" w:rsidP="00EB309E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0424C5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3772007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724356E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2965FFB3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69D13C54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11072D22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535B8248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74D6F0EB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1DDA9A23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575820C3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CBB8592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7B4FF756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6E41A55F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206ACD29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01FF9B1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46C42EF9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27E1A5E5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78FF2515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4CE2D582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344F629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4347DADB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488D9AE9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7C2950EE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5F007AFD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0CCAC96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CE0DD17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CEA7D41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4E1D221C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2F8FB547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67CBFFE3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4F8C3073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2837B1F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6EF088A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4BE6C6DD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7F41F350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0EE24DBB" w14:textId="77777777" w:rsidR="008234E3" w:rsidRDefault="008234E3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6BC20219" w14:textId="77777777" w:rsidR="008829D8" w:rsidRDefault="008829D8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p w14:paraId="3D8EE2B8" w14:textId="77777777" w:rsidR="008829D8" w:rsidRPr="008340D5" w:rsidRDefault="008829D8" w:rsidP="000E7E1B">
      <w:pPr>
        <w:framePr w:hSpace="0" w:wrap="auto" w:vAnchor="margin" w:xAlign="left" w:yAlign="inline"/>
        <w:rPr>
          <w:rFonts w:ascii="Times New Roman" w:hAnsi="Times New Roman" w:cs="Times New Roman"/>
          <w:sz w:val="24"/>
          <w:szCs w:val="24"/>
        </w:rPr>
      </w:pPr>
    </w:p>
    <w:sectPr w:rsidR="008829D8" w:rsidRPr="008340D5" w:rsidSect="000A093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type w:val="continuous"/>
      <w:pgSz w:w="11907" w:h="16839" w:code="9"/>
      <w:pgMar w:top="432" w:right="0" w:bottom="720" w:left="0" w:header="0" w:footer="0" w:gutter="0"/>
      <w:pgBorders w:display="notFirstPage" w:offsetFrom="page">
        <w:right w:val="threeDEmboss" w:sz="48" w:space="24" w:color="005893" w:themeColor="accent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28FDF" w14:textId="77777777" w:rsidR="00E54D73" w:rsidRDefault="00E54D73" w:rsidP="000E7E1B">
      <w:pPr>
        <w:framePr w:hSpace="0" w:wrap="auto" w:vAnchor="margin" w:xAlign="left" w:yAlign="inline"/>
      </w:pPr>
      <w:r>
        <w:separator/>
      </w:r>
    </w:p>
  </w:endnote>
  <w:endnote w:type="continuationSeparator" w:id="0">
    <w:p w14:paraId="11E7E387" w14:textId="77777777" w:rsidR="00E54D73" w:rsidRDefault="00E54D73" w:rsidP="000E7E1B">
      <w:pPr>
        <w:framePr w:hSpace="0" w:wrap="auto" w:vAnchor="margin" w:xAlign="left" w:yAlign="inlin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loucester MT Extra Condensed">
    <w:charset w:val="00"/>
    <w:family w:val="roman"/>
    <w:pitch w:val="variable"/>
    <w:sig w:usb0="00000003" w:usb1="00000000" w:usb2="00000000" w:usb3="00000000" w:csb0="00000001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6971" w14:textId="77777777" w:rsidR="000E7E1B" w:rsidRDefault="000E7E1B" w:rsidP="000E7E1B">
    <w:pPr>
      <w:pStyle w:val="Footer"/>
      <w:framePr w:hSpace="0" w:wrap="auto" w:vAnchor="margin" w:xAlign="left" w:yAlign="inli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B1581" w14:textId="77777777" w:rsidR="000E7E1B" w:rsidRDefault="000E7E1B" w:rsidP="000E7E1B">
    <w:pPr>
      <w:pStyle w:val="Footer"/>
      <w:framePr w:hSpace="0" w:wrap="auto" w:vAnchor="margin" w:xAlign="left" w:yAlign="inlin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BA116" w14:textId="77777777" w:rsidR="000E7E1B" w:rsidRDefault="000E7E1B" w:rsidP="000E7E1B">
    <w:pPr>
      <w:pStyle w:val="Footer"/>
      <w:framePr w:hSpace="0" w:wrap="auto" w:vAnchor="margin" w:xAlign="left" w:yAlign="inli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8DD0E" w14:textId="77777777" w:rsidR="00E54D73" w:rsidRDefault="00E54D73" w:rsidP="000E7E1B">
      <w:pPr>
        <w:framePr w:hSpace="0" w:wrap="auto" w:vAnchor="margin" w:xAlign="left" w:yAlign="inline"/>
      </w:pPr>
      <w:r>
        <w:separator/>
      </w:r>
    </w:p>
  </w:footnote>
  <w:footnote w:type="continuationSeparator" w:id="0">
    <w:p w14:paraId="0A00E1EE" w14:textId="77777777" w:rsidR="00E54D73" w:rsidRDefault="00E54D73" w:rsidP="000E7E1B">
      <w:pPr>
        <w:framePr w:hSpace="0" w:wrap="auto" w:vAnchor="margin" w:xAlign="left" w:yAlign="inlin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B4CA9" w14:textId="77777777" w:rsidR="000E7E1B" w:rsidRDefault="000E7E1B" w:rsidP="000E7E1B">
    <w:pPr>
      <w:pStyle w:val="Header"/>
      <w:framePr w:hSpace="0" w:wrap="auto" w:vAnchor="margin" w:xAlign="left" w:yAlign="inli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14B9" w14:textId="77777777" w:rsidR="000E7E1B" w:rsidRDefault="000E7E1B" w:rsidP="000E7E1B">
    <w:pPr>
      <w:pStyle w:val="Header"/>
      <w:framePr w:hSpace="0" w:wrap="auto" w:vAnchor="margin" w:xAlign="left" w:yAlign="inli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0010E" w14:textId="77777777" w:rsidR="000E7E1B" w:rsidRDefault="000E7E1B" w:rsidP="000E7E1B">
    <w:pPr>
      <w:pStyle w:val="Header"/>
      <w:framePr w:hSpace="0" w:wrap="auto" w:vAnchor="margin" w:xAlign="left" w:yAlign="inli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305"/>
    <w:multiLevelType w:val="hybridMultilevel"/>
    <w:tmpl w:val="9DD0BC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928B6"/>
    <w:multiLevelType w:val="multilevel"/>
    <w:tmpl w:val="1EF2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C4195"/>
    <w:multiLevelType w:val="hybridMultilevel"/>
    <w:tmpl w:val="5BE275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AD279C"/>
    <w:multiLevelType w:val="hybridMultilevel"/>
    <w:tmpl w:val="70B44A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86D8E"/>
    <w:multiLevelType w:val="hybridMultilevel"/>
    <w:tmpl w:val="3DD20AD8"/>
    <w:lvl w:ilvl="0" w:tplc="C7C08796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0741AA"/>
    <w:multiLevelType w:val="hybridMultilevel"/>
    <w:tmpl w:val="ADBCAC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8386E"/>
    <w:multiLevelType w:val="hybridMultilevel"/>
    <w:tmpl w:val="47C608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D75B8A"/>
    <w:multiLevelType w:val="hybridMultilevel"/>
    <w:tmpl w:val="C554B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DC048A"/>
    <w:multiLevelType w:val="hybridMultilevel"/>
    <w:tmpl w:val="9230D69C"/>
    <w:lvl w:ilvl="0" w:tplc="C7C08796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7753F0"/>
    <w:multiLevelType w:val="hybridMultilevel"/>
    <w:tmpl w:val="BE848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646616"/>
    <w:multiLevelType w:val="hybridMultilevel"/>
    <w:tmpl w:val="EDD6E0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75100"/>
    <w:multiLevelType w:val="hybridMultilevel"/>
    <w:tmpl w:val="2682CAEE"/>
    <w:lvl w:ilvl="0" w:tplc="C7C08796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95" w:hanging="360"/>
      </w:pPr>
    </w:lvl>
    <w:lvl w:ilvl="2" w:tplc="4009001B" w:tentative="1">
      <w:start w:val="1"/>
      <w:numFmt w:val="lowerRoman"/>
      <w:lvlText w:val="%3."/>
      <w:lvlJc w:val="right"/>
      <w:pPr>
        <w:ind w:left="2115" w:hanging="180"/>
      </w:pPr>
    </w:lvl>
    <w:lvl w:ilvl="3" w:tplc="4009000F" w:tentative="1">
      <w:start w:val="1"/>
      <w:numFmt w:val="decimal"/>
      <w:lvlText w:val="%4."/>
      <w:lvlJc w:val="left"/>
      <w:pPr>
        <w:ind w:left="2835" w:hanging="360"/>
      </w:pPr>
    </w:lvl>
    <w:lvl w:ilvl="4" w:tplc="40090019" w:tentative="1">
      <w:start w:val="1"/>
      <w:numFmt w:val="lowerLetter"/>
      <w:lvlText w:val="%5."/>
      <w:lvlJc w:val="left"/>
      <w:pPr>
        <w:ind w:left="3555" w:hanging="360"/>
      </w:pPr>
    </w:lvl>
    <w:lvl w:ilvl="5" w:tplc="4009001B" w:tentative="1">
      <w:start w:val="1"/>
      <w:numFmt w:val="lowerRoman"/>
      <w:lvlText w:val="%6."/>
      <w:lvlJc w:val="right"/>
      <w:pPr>
        <w:ind w:left="4275" w:hanging="180"/>
      </w:pPr>
    </w:lvl>
    <w:lvl w:ilvl="6" w:tplc="4009000F" w:tentative="1">
      <w:start w:val="1"/>
      <w:numFmt w:val="decimal"/>
      <w:lvlText w:val="%7."/>
      <w:lvlJc w:val="left"/>
      <w:pPr>
        <w:ind w:left="4995" w:hanging="360"/>
      </w:pPr>
    </w:lvl>
    <w:lvl w:ilvl="7" w:tplc="40090019" w:tentative="1">
      <w:start w:val="1"/>
      <w:numFmt w:val="lowerLetter"/>
      <w:lvlText w:val="%8."/>
      <w:lvlJc w:val="left"/>
      <w:pPr>
        <w:ind w:left="5715" w:hanging="360"/>
      </w:pPr>
    </w:lvl>
    <w:lvl w:ilvl="8" w:tplc="40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5B0D58A7"/>
    <w:multiLevelType w:val="hybridMultilevel"/>
    <w:tmpl w:val="D4985CBA"/>
    <w:lvl w:ilvl="0" w:tplc="C7C08796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95" w:hanging="360"/>
      </w:pPr>
    </w:lvl>
    <w:lvl w:ilvl="2" w:tplc="4009001B" w:tentative="1">
      <w:start w:val="1"/>
      <w:numFmt w:val="lowerRoman"/>
      <w:lvlText w:val="%3."/>
      <w:lvlJc w:val="right"/>
      <w:pPr>
        <w:ind w:left="2115" w:hanging="180"/>
      </w:pPr>
    </w:lvl>
    <w:lvl w:ilvl="3" w:tplc="4009000F" w:tentative="1">
      <w:start w:val="1"/>
      <w:numFmt w:val="decimal"/>
      <w:lvlText w:val="%4."/>
      <w:lvlJc w:val="left"/>
      <w:pPr>
        <w:ind w:left="2835" w:hanging="360"/>
      </w:pPr>
    </w:lvl>
    <w:lvl w:ilvl="4" w:tplc="40090019" w:tentative="1">
      <w:start w:val="1"/>
      <w:numFmt w:val="lowerLetter"/>
      <w:lvlText w:val="%5."/>
      <w:lvlJc w:val="left"/>
      <w:pPr>
        <w:ind w:left="3555" w:hanging="360"/>
      </w:pPr>
    </w:lvl>
    <w:lvl w:ilvl="5" w:tplc="4009001B" w:tentative="1">
      <w:start w:val="1"/>
      <w:numFmt w:val="lowerRoman"/>
      <w:lvlText w:val="%6."/>
      <w:lvlJc w:val="right"/>
      <w:pPr>
        <w:ind w:left="4275" w:hanging="180"/>
      </w:pPr>
    </w:lvl>
    <w:lvl w:ilvl="6" w:tplc="4009000F" w:tentative="1">
      <w:start w:val="1"/>
      <w:numFmt w:val="decimal"/>
      <w:lvlText w:val="%7."/>
      <w:lvlJc w:val="left"/>
      <w:pPr>
        <w:ind w:left="4995" w:hanging="360"/>
      </w:pPr>
    </w:lvl>
    <w:lvl w:ilvl="7" w:tplc="40090019" w:tentative="1">
      <w:start w:val="1"/>
      <w:numFmt w:val="lowerLetter"/>
      <w:lvlText w:val="%8."/>
      <w:lvlJc w:val="left"/>
      <w:pPr>
        <w:ind w:left="5715" w:hanging="360"/>
      </w:pPr>
    </w:lvl>
    <w:lvl w:ilvl="8" w:tplc="4009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120658429">
    <w:abstractNumId w:val="1"/>
  </w:num>
  <w:num w:numId="2" w16cid:durableId="1229193305">
    <w:abstractNumId w:val="0"/>
  </w:num>
  <w:num w:numId="3" w16cid:durableId="1199930787">
    <w:abstractNumId w:val="3"/>
  </w:num>
  <w:num w:numId="4" w16cid:durableId="718362383">
    <w:abstractNumId w:val="6"/>
  </w:num>
  <w:num w:numId="5" w16cid:durableId="1841697042">
    <w:abstractNumId w:val="2"/>
  </w:num>
  <w:num w:numId="6" w16cid:durableId="866455087">
    <w:abstractNumId w:val="9"/>
  </w:num>
  <w:num w:numId="7" w16cid:durableId="1575508956">
    <w:abstractNumId w:val="10"/>
  </w:num>
  <w:num w:numId="8" w16cid:durableId="1567302065">
    <w:abstractNumId w:val="5"/>
  </w:num>
  <w:num w:numId="9" w16cid:durableId="1231115081">
    <w:abstractNumId w:val="11"/>
  </w:num>
  <w:num w:numId="10" w16cid:durableId="1717120511">
    <w:abstractNumId w:val="8"/>
  </w:num>
  <w:num w:numId="11" w16cid:durableId="1050693516">
    <w:abstractNumId w:val="12"/>
  </w:num>
  <w:num w:numId="12" w16cid:durableId="1854420762">
    <w:abstractNumId w:val="4"/>
  </w:num>
  <w:num w:numId="13" w16cid:durableId="5204408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0D5"/>
    <w:rsid w:val="00000A6C"/>
    <w:rsid w:val="000035BD"/>
    <w:rsid w:val="00004749"/>
    <w:rsid w:val="00026DB1"/>
    <w:rsid w:val="000512D4"/>
    <w:rsid w:val="00057AF8"/>
    <w:rsid w:val="0006496A"/>
    <w:rsid w:val="000738EA"/>
    <w:rsid w:val="00077CE5"/>
    <w:rsid w:val="00085C09"/>
    <w:rsid w:val="00086D09"/>
    <w:rsid w:val="0009499F"/>
    <w:rsid w:val="00097C6A"/>
    <w:rsid w:val="000A0934"/>
    <w:rsid w:val="000A10B1"/>
    <w:rsid w:val="000B1F55"/>
    <w:rsid w:val="000B507B"/>
    <w:rsid w:val="000E1446"/>
    <w:rsid w:val="000E66AE"/>
    <w:rsid w:val="000E7E1B"/>
    <w:rsid w:val="001022C7"/>
    <w:rsid w:val="00120D54"/>
    <w:rsid w:val="00121187"/>
    <w:rsid w:val="001434DE"/>
    <w:rsid w:val="00145DE2"/>
    <w:rsid w:val="001535F3"/>
    <w:rsid w:val="001564AA"/>
    <w:rsid w:val="00156F39"/>
    <w:rsid w:val="00166A3B"/>
    <w:rsid w:val="00172642"/>
    <w:rsid w:val="001766D1"/>
    <w:rsid w:val="00176973"/>
    <w:rsid w:val="001B2FD6"/>
    <w:rsid w:val="001B3230"/>
    <w:rsid w:val="001B48DD"/>
    <w:rsid w:val="001C766F"/>
    <w:rsid w:val="001E10B7"/>
    <w:rsid w:val="001E793D"/>
    <w:rsid w:val="001F2012"/>
    <w:rsid w:val="001F3BF7"/>
    <w:rsid w:val="002113B6"/>
    <w:rsid w:val="00231C9E"/>
    <w:rsid w:val="00253349"/>
    <w:rsid w:val="002575CE"/>
    <w:rsid w:val="00266F12"/>
    <w:rsid w:val="002679F5"/>
    <w:rsid w:val="002744DC"/>
    <w:rsid w:val="002862AF"/>
    <w:rsid w:val="00291927"/>
    <w:rsid w:val="00293985"/>
    <w:rsid w:val="002970F7"/>
    <w:rsid w:val="002B565A"/>
    <w:rsid w:val="002C064F"/>
    <w:rsid w:val="002C1AF5"/>
    <w:rsid w:val="002D3F80"/>
    <w:rsid w:val="002E56BB"/>
    <w:rsid w:val="002E5BC7"/>
    <w:rsid w:val="002E635C"/>
    <w:rsid w:val="002F6DEA"/>
    <w:rsid w:val="003013CF"/>
    <w:rsid w:val="00317101"/>
    <w:rsid w:val="0032363F"/>
    <w:rsid w:val="00341A9F"/>
    <w:rsid w:val="00345DCB"/>
    <w:rsid w:val="003476AA"/>
    <w:rsid w:val="003728B0"/>
    <w:rsid w:val="00377AE9"/>
    <w:rsid w:val="00382592"/>
    <w:rsid w:val="00390BC1"/>
    <w:rsid w:val="00392A93"/>
    <w:rsid w:val="00393BFB"/>
    <w:rsid w:val="003A5D82"/>
    <w:rsid w:val="003B1299"/>
    <w:rsid w:val="003B313B"/>
    <w:rsid w:val="003C7C80"/>
    <w:rsid w:val="003E19B0"/>
    <w:rsid w:val="003F0520"/>
    <w:rsid w:val="003F07BE"/>
    <w:rsid w:val="00423824"/>
    <w:rsid w:val="00424685"/>
    <w:rsid w:val="00426104"/>
    <w:rsid w:val="00431F85"/>
    <w:rsid w:val="00433DA7"/>
    <w:rsid w:val="00441D59"/>
    <w:rsid w:val="00453A67"/>
    <w:rsid w:val="00457E71"/>
    <w:rsid w:val="00463797"/>
    <w:rsid w:val="0048083B"/>
    <w:rsid w:val="004B29C2"/>
    <w:rsid w:val="004B77A0"/>
    <w:rsid w:val="004E2E6C"/>
    <w:rsid w:val="005034A6"/>
    <w:rsid w:val="0051692B"/>
    <w:rsid w:val="005258CD"/>
    <w:rsid w:val="005545BE"/>
    <w:rsid w:val="00575A28"/>
    <w:rsid w:val="005A0B33"/>
    <w:rsid w:val="005A2F1A"/>
    <w:rsid w:val="005A7F8D"/>
    <w:rsid w:val="005B157A"/>
    <w:rsid w:val="005B1A15"/>
    <w:rsid w:val="005D2BEB"/>
    <w:rsid w:val="005E036A"/>
    <w:rsid w:val="005E383E"/>
    <w:rsid w:val="00606D7B"/>
    <w:rsid w:val="00613305"/>
    <w:rsid w:val="006300BC"/>
    <w:rsid w:val="0063431F"/>
    <w:rsid w:val="00634A72"/>
    <w:rsid w:val="0064321B"/>
    <w:rsid w:val="00647271"/>
    <w:rsid w:val="006669FF"/>
    <w:rsid w:val="00684318"/>
    <w:rsid w:val="006855AC"/>
    <w:rsid w:val="00691871"/>
    <w:rsid w:val="0069576C"/>
    <w:rsid w:val="006A746E"/>
    <w:rsid w:val="006B14F9"/>
    <w:rsid w:val="006B2063"/>
    <w:rsid w:val="006E091E"/>
    <w:rsid w:val="00725EE2"/>
    <w:rsid w:val="007333D9"/>
    <w:rsid w:val="00744B38"/>
    <w:rsid w:val="0074776E"/>
    <w:rsid w:val="007506F7"/>
    <w:rsid w:val="00755E58"/>
    <w:rsid w:val="007604B3"/>
    <w:rsid w:val="00762FB3"/>
    <w:rsid w:val="0077206F"/>
    <w:rsid w:val="00773DAF"/>
    <w:rsid w:val="0078636A"/>
    <w:rsid w:val="007B0E03"/>
    <w:rsid w:val="007C5C85"/>
    <w:rsid w:val="007C6044"/>
    <w:rsid w:val="007C7BF1"/>
    <w:rsid w:val="007D5FC1"/>
    <w:rsid w:val="007E07AB"/>
    <w:rsid w:val="007F44C2"/>
    <w:rsid w:val="007F6598"/>
    <w:rsid w:val="00802609"/>
    <w:rsid w:val="008234E3"/>
    <w:rsid w:val="008340D5"/>
    <w:rsid w:val="00865AD2"/>
    <w:rsid w:val="00872F8D"/>
    <w:rsid w:val="008829D8"/>
    <w:rsid w:val="0088795C"/>
    <w:rsid w:val="0089323D"/>
    <w:rsid w:val="00895153"/>
    <w:rsid w:val="008A2991"/>
    <w:rsid w:val="008A31A5"/>
    <w:rsid w:val="008C11B7"/>
    <w:rsid w:val="008D738B"/>
    <w:rsid w:val="008E0B48"/>
    <w:rsid w:val="008F1DCB"/>
    <w:rsid w:val="008F6A35"/>
    <w:rsid w:val="0090468B"/>
    <w:rsid w:val="00905498"/>
    <w:rsid w:val="00913A62"/>
    <w:rsid w:val="0092171B"/>
    <w:rsid w:val="009272BF"/>
    <w:rsid w:val="00935130"/>
    <w:rsid w:val="00946D07"/>
    <w:rsid w:val="00962B18"/>
    <w:rsid w:val="00963B73"/>
    <w:rsid w:val="00973F14"/>
    <w:rsid w:val="00977ABD"/>
    <w:rsid w:val="00991A15"/>
    <w:rsid w:val="00996CDE"/>
    <w:rsid w:val="009A4405"/>
    <w:rsid w:val="009B3BCD"/>
    <w:rsid w:val="009B5899"/>
    <w:rsid w:val="009B7712"/>
    <w:rsid w:val="009D0504"/>
    <w:rsid w:val="009F1293"/>
    <w:rsid w:val="00A178F4"/>
    <w:rsid w:val="00A25F60"/>
    <w:rsid w:val="00A30A62"/>
    <w:rsid w:val="00A3358E"/>
    <w:rsid w:val="00A43C0F"/>
    <w:rsid w:val="00A45211"/>
    <w:rsid w:val="00A45F68"/>
    <w:rsid w:val="00A54276"/>
    <w:rsid w:val="00A65E7A"/>
    <w:rsid w:val="00A67D06"/>
    <w:rsid w:val="00A902AC"/>
    <w:rsid w:val="00A94C12"/>
    <w:rsid w:val="00AA179D"/>
    <w:rsid w:val="00AB3207"/>
    <w:rsid w:val="00AC3572"/>
    <w:rsid w:val="00AD40CE"/>
    <w:rsid w:val="00AE3657"/>
    <w:rsid w:val="00AE7F0F"/>
    <w:rsid w:val="00B15367"/>
    <w:rsid w:val="00B26E63"/>
    <w:rsid w:val="00B46BF9"/>
    <w:rsid w:val="00B6394B"/>
    <w:rsid w:val="00B733A6"/>
    <w:rsid w:val="00B92A33"/>
    <w:rsid w:val="00BB1D45"/>
    <w:rsid w:val="00BE103B"/>
    <w:rsid w:val="00BF4D3C"/>
    <w:rsid w:val="00BF5756"/>
    <w:rsid w:val="00C13424"/>
    <w:rsid w:val="00C17266"/>
    <w:rsid w:val="00C51586"/>
    <w:rsid w:val="00C65258"/>
    <w:rsid w:val="00C74E96"/>
    <w:rsid w:val="00C83F0D"/>
    <w:rsid w:val="00C95F58"/>
    <w:rsid w:val="00CA4DCC"/>
    <w:rsid w:val="00CA6517"/>
    <w:rsid w:val="00CA6627"/>
    <w:rsid w:val="00CB350D"/>
    <w:rsid w:val="00CD68E9"/>
    <w:rsid w:val="00CF484A"/>
    <w:rsid w:val="00CF7075"/>
    <w:rsid w:val="00D258B3"/>
    <w:rsid w:val="00D34398"/>
    <w:rsid w:val="00D42D06"/>
    <w:rsid w:val="00D50606"/>
    <w:rsid w:val="00D50C10"/>
    <w:rsid w:val="00D53223"/>
    <w:rsid w:val="00D6059A"/>
    <w:rsid w:val="00D62E0D"/>
    <w:rsid w:val="00D7041B"/>
    <w:rsid w:val="00D72875"/>
    <w:rsid w:val="00D76202"/>
    <w:rsid w:val="00D85071"/>
    <w:rsid w:val="00D87C3D"/>
    <w:rsid w:val="00D97636"/>
    <w:rsid w:val="00DB3FF0"/>
    <w:rsid w:val="00E06A1C"/>
    <w:rsid w:val="00E2768E"/>
    <w:rsid w:val="00E32DA2"/>
    <w:rsid w:val="00E35ACC"/>
    <w:rsid w:val="00E361DD"/>
    <w:rsid w:val="00E40770"/>
    <w:rsid w:val="00E435C1"/>
    <w:rsid w:val="00E44A26"/>
    <w:rsid w:val="00E453E3"/>
    <w:rsid w:val="00E54D73"/>
    <w:rsid w:val="00E56946"/>
    <w:rsid w:val="00E64E07"/>
    <w:rsid w:val="00E6562B"/>
    <w:rsid w:val="00E7129A"/>
    <w:rsid w:val="00E76051"/>
    <w:rsid w:val="00EA1A54"/>
    <w:rsid w:val="00EA37D7"/>
    <w:rsid w:val="00EA64A3"/>
    <w:rsid w:val="00EA7B61"/>
    <w:rsid w:val="00EB309E"/>
    <w:rsid w:val="00EC7E60"/>
    <w:rsid w:val="00EF1777"/>
    <w:rsid w:val="00F22F40"/>
    <w:rsid w:val="00F24237"/>
    <w:rsid w:val="00F24369"/>
    <w:rsid w:val="00F25A6D"/>
    <w:rsid w:val="00F4706A"/>
    <w:rsid w:val="00F64C55"/>
    <w:rsid w:val="00F7106E"/>
    <w:rsid w:val="00F85F2A"/>
    <w:rsid w:val="00FA6D10"/>
    <w:rsid w:val="00FC12A6"/>
    <w:rsid w:val="00FC501E"/>
    <w:rsid w:val="00FC78CE"/>
    <w:rsid w:val="00FD4D46"/>
    <w:rsid w:val="00FE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85DD01"/>
  <w15:docId w15:val="{3B326F97-94E7-4FD2-914D-ED4CB3DF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B38"/>
    <w:pPr>
      <w:framePr w:hSpace="180" w:wrap="around" w:vAnchor="text" w:hAnchor="text" w:x="1051" w:y="925"/>
      <w:spacing w:after="0"/>
    </w:pPr>
    <w:rPr>
      <w:sz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BEB"/>
    <w:pPr>
      <w:keepNext/>
      <w:keepLines/>
      <w:framePr w:wrap="around"/>
      <w:outlineLvl w:val="0"/>
    </w:pPr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E09E4"/>
    <w:pPr>
      <w:keepNext/>
      <w:keepLines/>
      <w:framePr w:wrap="around"/>
      <w:spacing w:before="40"/>
      <w:outlineLvl w:val="1"/>
    </w:pPr>
    <w:rPr>
      <w:rFonts w:asciiTheme="majorHAnsi" w:eastAsiaTheme="majorEastAsia" w:hAnsiTheme="majorHAnsi" w:cstheme="majorBidi"/>
      <w:color w:val="2664B0" w:themeColor="accent3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5D2BEB"/>
    <w:pPr>
      <w:framePr w:wrap="around" w:y="334"/>
      <w:outlineLvl w:val="2"/>
    </w:pPr>
    <w:rPr>
      <w:b/>
      <w:color w:val="292561" w:themeColor="tex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0606"/>
    <w:rPr>
      <w:sz w:val="26"/>
    </w:rPr>
  </w:style>
  <w:style w:type="paragraph" w:styleId="Footer">
    <w:name w:val="footer"/>
    <w:basedOn w:val="Normal"/>
    <w:link w:val="FooterChar"/>
    <w:uiPriority w:val="99"/>
    <w:semiHidden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50606"/>
    <w:rPr>
      <w:sz w:val="26"/>
    </w:rPr>
  </w:style>
  <w:style w:type="character" w:styleId="PlaceholderText">
    <w:name w:val="Placeholder Text"/>
    <w:basedOn w:val="DefaultParagraphFont"/>
    <w:uiPriority w:val="99"/>
    <w:semiHidden/>
    <w:rsid w:val="00B733A6"/>
    <w:rPr>
      <w:color w:val="808080"/>
    </w:rPr>
  </w:style>
  <w:style w:type="table" w:styleId="TableGrid">
    <w:name w:val="Table Grid"/>
    <w:basedOn w:val="TableNormal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lutation">
    <w:name w:val="Salutation"/>
    <w:basedOn w:val="NormalIndent"/>
    <w:next w:val="Normal"/>
    <w:link w:val="SalutationChar"/>
    <w:uiPriority w:val="4"/>
    <w:qFormat/>
    <w:rsid w:val="00253349"/>
    <w:pPr>
      <w:framePr w:wrap="around"/>
      <w:spacing w:after="200" w:line="276" w:lineRule="auto"/>
      <w:ind w:left="0"/>
    </w:pPr>
    <w:rPr>
      <w:rFonts w:cstheme="minorHAnsi"/>
      <w:b/>
      <w:color w:val="1E1B48" w:themeColor="text2" w:themeShade="BF"/>
      <w:sz w:val="20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rsid w:val="00D50606"/>
    <w:rPr>
      <w:rFonts w:cstheme="minorHAnsi"/>
      <w:b/>
      <w:color w:val="1E1B48" w:themeColor="text2" w:themeShade="BF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253349"/>
    <w:pPr>
      <w:framePr w:wrap="around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1C9E"/>
    <w:pPr>
      <w:framePr w:wrap="around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FE09E4"/>
    <w:rPr>
      <w:rFonts w:asciiTheme="majorHAnsi" w:eastAsiaTheme="majorEastAsia" w:hAnsiTheme="majorHAnsi" w:cstheme="majorBidi"/>
      <w:color w:val="2664B0" w:themeColor="accent3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D2BEB"/>
    <w:rPr>
      <w:rFonts w:asciiTheme="majorHAnsi" w:eastAsiaTheme="majorEastAsia" w:hAnsiTheme="majorHAnsi" w:cstheme="majorBidi"/>
      <w:b/>
      <w:color w:val="292561" w:themeColor="text2"/>
      <w:sz w:val="28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D2BEB"/>
    <w:rPr>
      <w:rFonts w:asciiTheme="majorHAnsi" w:eastAsiaTheme="majorEastAsia" w:hAnsiTheme="majorHAnsi" w:cstheme="majorBidi"/>
      <w:b/>
      <w:color w:val="292561" w:themeColor="text2"/>
      <w:sz w:val="32"/>
      <w:szCs w:val="32"/>
      <w:lang w:val="en-US"/>
    </w:rPr>
  </w:style>
  <w:style w:type="paragraph" w:styleId="NoSpacing">
    <w:name w:val="No Spacing"/>
    <w:basedOn w:val="Normal"/>
    <w:uiPriority w:val="1"/>
    <w:qFormat/>
    <w:rsid w:val="000A0934"/>
    <w:pPr>
      <w:framePr w:wrap="around" w:y="334"/>
    </w:pPr>
    <w:rPr>
      <w:sz w:val="24"/>
    </w:rPr>
  </w:style>
  <w:style w:type="paragraph" w:customStyle="1" w:styleId="Content">
    <w:name w:val="Content"/>
    <w:basedOn w:val="Normal"/>
    <w:link w:val="ContentChar"/>
    <w:semiHidden/>
    <w:qFormat/>
    <w:rsid w:val="000E7E1B"/>
    <w:pPr>
      <w:framePr w:wrap="around" w:y="334"/>
      <w:spacing w:after="160"/>
    </w:pPr>
    <w:rPr>
      <w:sz w:val="24"/>
      <w:szCs w:val="24"/>
    </w:rPr>
  </w:style>
  <w:style w:type="character" w:customStyle="1" w:styleId="ContentChar">
    <w:name w:val="Content Char"/>
    <w:basedOn w:val="DefaultParagraphFont"/>
    <w:link w:val="Content"/>
    <w:semiHidden/>
    <w:rsid w:val="00D50606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25A6D"/>
    <w:pPr>
      <w:framePr w:wrap="around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rsid w:val="00647271"/>
    <w:pPr>
      <w:framePr w:wrap="around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1010373\AppData\Roaming\Microsoft\Templates\Business%20letter%20(blue%20border%20and%20color%20gradient)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27A9FF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191D2A-922E-4279-A2E5-45166CD846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9F6202-90C0-4089-BB2E-7BC72A9C86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B6725A-0304-4F2D-B7EE-7007DFCA61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B93486A-40C8-47E7-9C7A-840A331382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>
  <clbl:label id="{f9dda1df-3fca-45c7-91be-5629a3733338}" enabled="1" method="Standard" siteId="{ec1ca250-c234-4d56-a76b-7dfb9eee0c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Business letter (blue border and color gradient)</Template>
  <TotalTime>0</TotalTime>
  <Pages>3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Harshita Ha (OTHERS)</dc:creator>
  <cp:lastModifiedBy>Harshita Ha</cp:lastModifiedBy>
  <cp:revision>2</cp:revision>
  <dcterms:created xsi:type="dcterms:W3CDTF">2026-06-11T08:30:00Z</dcterms:created>
  <dcterms:modified xsi:type="dcterms:W3CDTF">2026-06-11T08:30:00Z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